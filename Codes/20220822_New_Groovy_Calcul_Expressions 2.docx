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66EE7" w14:textId="77777777" w:rsidR="002A0E3F" w:rsidRPr="00BC14BC" w:rsidRDefault="004C3C15" w:rsidP="00BC14BC">
      <w:pPr>
        <w:pStyle w:val="SGSOITOCHeadline"/>
        <w:widowControl w:val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 w14:anchorId="1D9D36ED">
          <v:shape id="Picture 25" o:spid="_x0000_s1032" type="#_x0000_t75" style="position:absolute;margin-left:-26.55pt;margin-top:-8.75pt;width:126pt;height:58.5pt;z-index:251657728;visibility:visible" o:allowincell="f">
            <v:imagedata r:id="rId12" o:title=""/>
            <w10:wrap type="square"/>
          </v:shape>
        </w:pict>
      </w:r>
    </w:p>
    <w:p w14:paraId="5FB98548" w14:textId="77777777" w:rsidR="002A0E3F" w:rsidRDefault="00BC14BC" w:rsidP="007C2818">
      <w:pPr>
        <w:pStyle w:val="SGSOITOCHeadline"/>
        <w:widowControl w:val="0"/>
        <w:ind w:right="320"/>
        <w:jc w:val="right"/>
        <w:rPr>
          <w:rFonts w:ascii="Arial" w:hAnsi="Arial" w:cs="Arial"/>
          <w:b w:val="0"/>
          <w:sz w:val="44"/>
          <w:szCs w:val="44"/>
        </w:rPr>
      </w:pPr>
      <w:r>
        <w:rPr>
          <w:rFonts w:ascii="Arial" w:hAnsi="Arial" w:cs="Arial"/>
          <w:b w:val="0"/>
          <w:sz w:val="44"/>
          <w:szCs w:val="44"/>
        </w:rPr>
        <w:t>labvantage</w:t>
      </w:r>
    </w:p>
    <w:p w14:paraId="6B3B148A" w14:textId="77777777" w:rsidR="00BC14BC" w:rsidRPr="002A0E3F" w:rsidRDefault="00BC14BC" w:rsidP="007C2818">
      <w:pPr>
        <w:pStyle w:val="SGSOITOCHeadline"/>
        <w:widowControl w:val="0"/>
        <w:ind w:right="320"/>
        <w:jc w:val="right"/>
        <w:rPr>
          <w:rFonts w:ascii="Arial" w:hAnsi="Arial" w:cs="Arial"/>
          <w:b w:val="0"/>
          <w:sz w:val="44"/>
          <w:szCs w:val="44"/>
        </w:rPr>
        <w:sectPr w:rsidR="00BC14BC" w:rsidRPr="002A0E3F" w:rsidSect="00BA200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39" w:code="9"/>
          <w:pgMar w:top="936" w:right="936" w:bottom="504" w:left="936" w:header="706" w:footer="706" w:gutter="0"/>
          <w:cols w:num="2" w:space="864" w:equalWidth="0">
            <w:col w:w="2880" w:space="864"/>
            <w:col w:w="6624"/>
          </w:cols>
          <w:titlePg/>
          <w:docGrid w:linePitch="360"/>
        </w:sectPr>
      </w:pPr>
    </w:p>
    <w:tbl>
      <w:tblPr>
        <w:tblpPr w:leftFromText="180" w:rightFromText="180" w:vertAnchor="text" w:horzAnchor="margin" w:tblpY="521"/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80"/>
        <w:gridCol w:w="7740"/>
      </w:tblGrid>
      <w:tr w:rsidR="00CC4A97" w:rsidRPr="00524E2D" w14:paraId="2D0C5022" w14:textId="77777777" w:rsidTr="00EE0632">
        <w:tc>
          <w:tcPr>
            <w:tcW w:w="101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FD5DD" w14:textId="0F2C2E07" w:rsidR="00CC4A97" w:rsidRPr="00DB5CCB" w:rsidRDefault="004C3C15" w:rsidP="00BC14BC">
            <w:pPr>
              <w:pStyle w:val="SGSOITitle"/>
              <w:spacing w:before="240" w:after="240"/>
              <w:jc w:val="center"/>
              <w:rPr>
                <w:lang w:val="en-US"/>
              </w:rPr>
            </w:pPr>
            <w:r>
              <w:fldChar w:fldCharType="begin"/>
            </w:r>
            <w:r>
              <w:instrText xml:space="preserve"> FILENAME  \* Upper  \* MERGEFORMAT </w:instrText>
            </w:r>
            <w:r>
              <w:fldChar w:fldCharType="separate"/>
            </w:r>
            <w:r>
              <w:rPr>
                <w:caps w:val="0"/>
                <w:noProof/>
              </w:rPr>
              <w:t>20220822_NEW_GROOVY_CALCUL_EXPRESSIONS.DOCX</w:t>
            </w:r>
            <w:r>
              <w:rPr>
                <w:caps w:val="0"/>
                <w:noProof/>
              </w:rPr>
              <w:fldChar w:fldCharType="end"/>
            </w:r>
          </w:p>
        </w:tc>
      </w:tr>
      <w:tr w:rsidR="004327A3" w:rsidRPr="00C95201" w14:paraId="46A660E5" w14:textId="77777777" w:rsidTr="00EE0632">
        <w:tc>
          <w:tcPr>
            <w:tcW w:w="2380" w:type="dxa"/>
            <w:tcBorders>
              <w:top w:val="single" w:sz="4" w:space="0" w:color="auto"/>
              <w:bottom w:val="nil"/>
              <w:right w:val="nil"/>
            </w:tcBorders>
          </w:tcPr>
          <w:p w14:paraId="4C6B01D1" w14:textId="77777777" w:rsidR="004327A3" w:rsidRPr="00911062" w:rsidRDefault="00D07FF1" w:rsidP="00F26FCC">
            <w:pPr>
              <w:widowControl w:val="0"/>
              <w:spacing w:before="120" w:line="240" w:lineRule="atLeast"/>
              <w:ind w:right="68"/>
              <w:rPr>
                <w:rFonts w:cs="Arial"/>
                <w:b/>
                <w:snapToGrid w:val="0"/>
                <w:color w:val="000000"/>
                <w:szCs w:val="22"/>
              </w:rPr>
            </w:pP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Revision</w:t>
            </w:r>
            <w:r w:rsidR="004327A3" w:rsidRPr="00911062">
              <w:rPr>
                <w:rFonts w:cs="Arial"/>
                <w:b/>
                <w:snapToGrid w:val="0"/>
                <w:color w:val="000000"/>
                <w:szCs w:val="22"/>
              </w:rPr>
              <w:t>:</w:t>
            </w:r>
          </w:p>
        </w:tc>
        <w:tc>
          <w:tcPr>
            <w:tcW w:w="7740" w:type="dxa"/>
            <w:tcBorders>
              <w:top w:val="single" w:sz="4" w:space="0" w:color="auto"/>
              <w:left w:val="nil"/>
              <w:bottom w:val="nil"/>
            </w:tcBorders>
          </w:tcPr>
          <w:p w14:paraId="4031841F" w14:textId="0C7405AC" w:rsidR="004327A3" w:rsidRDefault="00D07FF1" w:rsidP="00F26FCC">
            <w:pPr>
              <w:widowControl w:val="0"/>
              <w:spacing w:before="120" w:line="240" w:lineRule="atLeast"/>
              <w:ind w:left="50" w:right="68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t>0</w:t>
            </w:r>
            <w:r w:rsidR="004C3C15">
              <w:rPr>
                <w:rFonts w:cs="Arial"/>
                <w:snapToGrid w:val="0"/>
                <w:color w:val="000000"/>
                <w:szCs w:val="22"/>
              </w:rPr>
              <w:t>2</w:t>
            </w:r>
          </w:p>
        </w:tc>
      </w:tr>
      <w:tr w:rsidR="004327A3" w:rsidRPr="00C95201" w14:paraId="3657A9FD" w14:textId="77777777" w:rsidTr="007C2818">
        <w:tc>
          <w:tcPr>
            <w:tcW w:w="2380" w:type="dxa"/>
            <w:tcBorders>
              <w:top w:val="nil"/>
              <w:bottom w:val="nil"/>
              <w:right w:val="nil"/>
            </w:tcBorders>
          </w:tcPr>
          <w:p w14:paraId="77DFFD8A" w14:textId="77777777" w:rsidR="004327A3" w:rsidRPr="00911062" w:rsidRDefault="004327A3" w:rsidP="00F26FCC">
            <w:pPr>
              <w:widowControl w:val="0"/>
              <w:spacing w:before="120" w:line="240" w:lineRule="atLeast"/>
              <w:ind w:right="68"/>
              <w:rPr>
                <w:rFonts w:cs="Arial"/>
                <w:b/>
                <w:snapToGrid w:val="0"/>
                <w:color w:val="000000"/>
                <w:szCs w:val="22"/>
              </w:rPr>
            </w:pP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Date:</w:t>
            </w:r>
          </w:p>
        </w:tc>
        <w:tc>
          <w:tcPr>
            <w:tcW w:w="7740" w:type="dxa"/>
            <w:tcBorders>
              <w:top w:val="nil"/>
              <w:left w:val="nil"/>
              <w:bottom w:val="nil"/>
            </w:tcBorders>
          </w:tcPr>
          <w:p w14:paraId="670E9ADB" w14:textId="36A4F8D6" w:rsidR="004327A3" w:rsidRPr="00C95201" w:rsidRDefault="00BA10A5" w:rsidP="00B579DF">
            <w:pPr>
              <w:widowControl w:val="0"/>
              <w:spacing w:before="120" w:line="240" w:lineRule="atLeast"/>
              <w:ind w:left="50" w:right="68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fldChar w:fldCharType="begin"/>
            </w:r>
            <w:r>
              <w:rPr>
                <w:rFonts w:cs="Arial"/>
                <w:snapToGrid w:val="0"/>
                <w:color w:val="000000"/>
                <w:szCs w:val="22"/>
              </w:rPr>
              <w:instrText xml:space="preserve"> CREATEDATE  \@ "dd/MM/yyyy"  \* MERGEFORMAT </w:instrText>
            </w:r>
            <w:r>
              <w:rPr>
                <w:rFonts w:cs="Arial"/>
                <w:snapToGrid w:val="0"/>
                <w:color w:val="000000"/>
                <w:szCs w:val="22"/>
              </w:rPr>
              <w:fldChar w:fldCharType="separate"/>
            </w:r>
            <w:r w:rsidR="00D5783D">
              <w:rPr>
                <w:rFonts w:cs="Arial"/>
                <w:noProof/>
                <w:snapToGrid w:val="0"/>
                <w:color w:val="000000"/>
                <w:szCs w:val="22"/>
              </w:rPr>
              <w:t>01/08/2022</w:t>
            </w:r>
            <w:r>
              <w:rPr>
                <w:rFonts w:cs="Arial"/>
                <w:snapToGrid w:val="0"/>
                <w:color w:val="000000"/>
                <w:szCs w:val="22"/>
              </w:rPr>
              <w:fldChar w:fldCharType="end"/>
            </w:r>
          </w:p>
        </w:tc>
      </w:tr>
      <w:tr w:rsidR="004327A3" w:rsidRPr="00C95201" w14:paraId="0601A0A9" w14:textId="77777777" w:rsidTr="007C2818">
        <w:tc>
          <w:tcPr>
            <w:tcW w:w="2380" w:type="dxa"/>
            <w:tcBorders>
              <w:top w:val="nil"/>
              <w:bottom w:val="single" w:sz="4" w:space="0" w:color="auto"/>
              <w:right w:val="nil"/>
            </w:tcBorders>
          </w:tcPr>
          <w:p w14:paraId="5C210E00" w14:textId="77777777" w:rsidR="004327A3" w:rsidRPr="00911062" w:rsidRDefault="004327A3" w:rsidP="00F26FCC">
            <w:pPr>
              <w:widowControl w:val="0"/>
              <w:spacing w:before="120" w:line="240" w:lineRule="atLeast"/>
              <w:ind w:right="68"/>
              <w:rPr>
                <w:rFonts w:cs="Arial"/>
                <w:b/>
                <w:snapToGrid w:val="0"/>
                <w:color w:val="000000"/>
                <w:szCs w:val="22"/>
              </w:rPr>
            </w:pP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A</w:t>
            </w:r>
            <w:r w:rsidR="00BC14BC">
              <w:rPr>
                <w:rFonts w:cs="Arial"/>
                <w:b/>
                <w:snapToGrid w:val="0"/>
                <w:color w:val="000000"/>
                <w:szCs w:val="22"/>
              </w:rPr>
              <w:t>uthor</w:t>
            </w: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: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auto"/>
            </w:tcBorders>
          </w:tcPr>
          <w:p w14:paraId="7B22ED96" w14:textId="0C1581F8" w:rsidR="004327A3" w:rsidRDefault="00BA10A5" w:rsidP="00F26FCC">
            <w:pPr>
              <w:widowControl w:val="0"/>
              <w:spacing w:before="120" w:after="120" w:line="240" w:lineRule="atLeast"/>
              <w:ind w:left="43" w:right="72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fldChar w:fldCharType="begin"/>
            </w:r>
            <w:r>
              <w:rPr>
                <w:rFonts w:cs="Arial"/>
                <w:snapToGrid w:val="0"/>
                <w:color w:val="000000"/>
                <w:szCs w:val="22"/>
              </w:rPr>
              <w:instrText xml:space="preserve"> USERNAME  \* FirstCap  \* MERGEFORMAT </w:instrText>
            </w:r>
            <w:r>
              <w:rPr>
                <w:rFonts w:cs="Arial"/>
                <w:snapToGrid w:val="0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snapToGrid w:val="0"/>
                <w:color w:val="000000"/>
                <w:szCs w:val="22"/>
              </w:rPr>
              <w:t>GONCALVES, David</w:t>
            </w:r>
            <w:r>
              <w:rPr>
                <w:rFonts w:cs="Arial"/>
                <w:snapToGrid w:val="0"/>
                <w:color w:val="000000"/>
                <w:szCs w:val="22"/>
              </w:rPr>
              <w:fldChar w:fldCharType="end"/>
            </w:r>
          </w:p>
        </w:tc>
      </w:tr>
    </w:tbl>
    <w:p w14:paraId="077D2EF7" w14:textId="77777777" w:rsidR="00D07FF1" w:rsidRDefault="00D07FF1" w:rsidP="00BC14BC">
      <w:pPr>
        <w:pStyle w:val="Pieddepage"/>
        <w:widowControl w:val="0"/>
        <w:rPr>
          <w:rFonts w:cs="Arial"/>
          <w:i/>
          <w:iCs/>
          <w:szCs w:val="16"/>
        </w:rPr>
      </w:pPr>
    </w:p>
    <w:p w14:paraId="687F7CB7" w14:textId="77777777" w:rsidR="00D07FF1" w:rsidRPr="00DC4888" w:rsidRDefault="00D07FF1" w:rsidP="00BC14BC">
      <w:pPr>
        <w:pStyle w:val="Pieddepage"/>
        <w:widowControl w:val="0"/>
        <w:rPr>
          <w:rFonts w:cs="Arial"/>
          <w:iCs/>
          <w:szCs w:val="16"/>
        </w:rPr>
      </w:pPr>
    </w:p>
    <w:p w14:paraId="7DE06127" w14:textId="77777777" w:rsidR="00D07FF1" w:rsidRPr="00592974" w:rsidRDefault="00D07FF1" w:rsidP="00F26FCC">
      <w:pPr>
        <w:pStyle w:val="Pieddepage"/>
        <w:widowControl w:val="0"/>
        <w:rPr>
          <w:rFonts w:cs="Arial"/>
          <w:b/>
          <w:szCs w:val="16"/>
        </w:rPr>
      </w:pPr>
    </w:p>
    <w:tbl>
      <w:tblPr>
        <w:tblpPr w:leftFromText="180" w:rightFromText="180" w:vertAnchor="text" w:horzAnchor="margin" w:tblpY="288"/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80"/>
        <w:gridCol w:w="1440"/>
        <w:gridCol w:w="7200"/>
      </w:tblGrid>
      <w:tr w:rsidR="00F544E6" w:rsidRPr="00592974" w14:paraId="175F9F9C" w14:textId="77777777" w:rsidTr="00EE0632">
        <w:tc>
          <w:tcPr>
            <w:tcW w:w="10120" w:type="dxa"/>
            <w:gridSpan w:val="3"/>
          </w:tcPr>
          <w:p w14:paraId="23FC0BDB" w14:textId="77777777" w:rsidR="00F544E6" w:rsidRPr="002A3C1F" w:rsidRDefault="00592974" w:rsidP="002A3C1F">
            <w:pPr>
              <w:jc w:val="center"/>
              <w:rPr>
                <w:b/>
                <w:bCs/>
                <w:i/>
              </w:rPr>
            </w:pPr>
            <w:r w:rsidRPr="002A3C1F">
              <w:rPr>
                <w:b/>
                <w:bCs/>
              </w:rPr>
              <w:t>REVISION RECORD</w:t>
            </w:r>
          </w:p>
        </w:tc>
      </w:tr>
      <w:tr w:rsidR="00F544E6" w:rsidRPr="00C95201" w14:paraId="084450D7" w14:textId="77777777" w:rsidTr="00EE0632">
        <w:tc>
          <w:tcPr>
            <w:tcW w:w="1480" w:type="dxa"/>
          </w:tcPr>
          <w:p w14:paraId="4A7AEF59" w14:textId="77777777" w:rsidR="00F544E6" w:rsidRPr="00911062" w:rsidRDefault="00F544E6" w:rsidP="00F26FCC">
            <w:pPr>
              <w:widowControl w:val="0"/>
              <w:spacing w:before="120" w:after="120" w:line="240" w:lineRule="atLeast"/>
              <w:ind w:right="89"/>
              <w:rPr>
                <w:rFonts w:cs="Arial"/>
                <w:b/>
                <w:snapToGrid w:val="0"/>
                <w:color w:val="000000"/>
                <w:szCs w:val="22"/>
              </w:rPr>
            </w:pP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Revision:</w:t>
            </w:r>
          </w:p>
        </w:tc>
        <w:tc>
          <w:tcPr>
            <w:tcW w:w="1440" w:type="dxa"/>
          </w:tcPr>
          <w:p w14:paraId="693D14B4" w14:textId="77777777" w:rsidR="00F544E6" w:rsidRPr="00911062" w:rsidRDefault="00F544E6" w:rsidP="00F26FCC">
            <w:pPr>
              <w:widowControl w:val="0"/>
              <w:spacing w:before="120" w:after="120" w:line="240" w:lineRule="atLeast"/>
              <w:ind w:right="88"/>
              <w:rPr>
                <w:rFonts w:cs="Arial"/>
                <w:b/>
                <w:snapToGrid w:val="0"/>
                <w:color w:val="000000"/>
                <w:szCs w:val="22"/>
              </w:rPr>
            </w:pP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Date:</w:t>
            </w:r>
          </w:p>
        </w:tc>
        <w:tc>
          <w:tcPr>
            <w:tcW w:w="7200" w:type="dxa"/>
          </w:tcPr>
          <w:p w14:paraId="67502264" w14:textId="77777777" w:rsidR="00F544E6" w:rsidRPr="00911062" w:rsidRDefault="00F544E6" w:rsidP="00F26FCC">
            <w:pPr>
              <w:widowControl w:val="0"/>
              <w:spacing w:before="120" w:after="120" w:line="240" w:lineRule="atLeast"/>
              <w:ind w:right="68"/>
              <w:rPr>
                <w:rFonts w:cs="Arial"/>
                <w:b/>
                <w:snapToGrid w:val="0"/>
                <w:color w:val="000000"/>
                <w:szCs w:val="22"/>
              </w:rPr>
            </w:pPr>
            <w:r w:rsidRPr="00911062">
              <w:rPr>
                <w:rFonts w:cs="Arial"/>
                <w:b/>
                <w:snapToGrid w:val="0"/>
                <w:color w:val="000000"/>
                <w:szCs w:val="22"/>
              </w:rPr>
              <w:t>Changes Since Last Issue:</w:t>
            </w:r>
          </w:p>
        </w:tc>
      </w:tr>
      <w:tr w:rsidR="00F544E6" w:rsidRPr="00C95201" w14:paraId="3C2FBBB0" w14:textId="77777777" w:rsidTr="00EE0632">
        <w:tc>
          <w:tcPr>
            <w:tcW w:w="1480" w:type="dxa"/>
          </w:tcPr>
          <w:p w14:paraId="3FDDFAE8" w14:textId="77777777" w:rsidR="00F544E6" w:rsidRPr="00C95201" w:rsidRDefault="00F544E6" w:rsidP="00F26FCC">
            <w:pPr>
              <w:widowControl w:val="0"/>
              <w:spacing w:before="120" w:after="120" w:line="240" w:lineRule="atLeast"/>
              <w:ind w:right="89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t>0</w:t>
            </w:r>
            <w:r w:rsidR="00BC14BC">
              <w:rPr>
                <w:rFonts w:cs="Arial"/>
                <w:snapToGrid w:val="0"/>
                <w:color w:val="000000"/>
                <w:szCs w:val="22"/>
              </w:rPr>
              <w:t>1</w:t>
            </w:r>
          </w:p>
        </w:tc>
        <w:tc>
          <w:tcPr>
            <w:tcW w:w="1440" w:type="dxa"/>
          </w:tcPr>
          <w:p w14:paraId="41EF75F7" w14:textId="11D31427" w:rsidR="00F544E6" w:rsidRPr="00C95201" w:rsidRDefault="00BA10A5" w:rsidP="00F26FCC">
            <w:pPr>
              <w:widowControl w:val="0"/>
              <w:spacing w:before="120" w:after="120" w:line="240" w:lineRule="atLeast"/>
              <w:ind w:right="88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fldChar w:fldCharType="begin"/>
            </w:r>
            <w:r>
              <w:rPr>
                <w:rFonts w:cs="Arial"/>
                <w:snapToGrid w:val="0"/>
                <w:color w:val="000000"/>
                <w:szCs w:val="22"/>
              </w:rPr>
              <w:instrText xml:space="preserve"> CREATEDATE  \@ "dd/MM/yyyy"  \* MERGEFORMAT </w:instrText>
            </w:r>
            <w:r>
              <w:rPr>
                <w:rFonts w:cs="Arial"/>
                <w:snapToGrid w:val="0"/>
                <w:color w:val="000000"/>
                <w:szCs w:val="22"/>
              </w:rPr>
              <w:fldChar w:fldCharType="separate"/>
            </w:r>
            <w:r w:rsidR="00FA4E5F">
              <w:rPr>
                <w:rFonts w:cs="Arial"/>
                <w:noProof/>
                <w:snapToGrid w:val="0"/>
                <w:color w:val="000000"/>
                <w:szCs w:val="22"/>
              </w:rPr>
              <w:t>01/08/2022</w:t>
            </w:r>
            <w:r>
              <w:rPr>
                <w:rFonts w:cs="Arial"/>
                <w:snapToGrid w:val="0"/>
                <w:color w:val="000000"/>
                <w:szCs w:val="22"/>
              </w:rPr>
              <w:fldChar w:fldCharType="end"/>
            </w:r>
          </w:p>
        </w:tc>
        <w:tc>
          <w:tcPr>
            <w:tcW w:w="7200" w:type="dxa"/>
          </w:tcPr>
          <w:p w14:paraId="1A8D5CD9" w14:textId="77777777" w:rsidR="00F544E6" w:rsidRPr="00C95201" w:rsidRDefault="009715FE" w:rsidP="00F26FCC">
            <w:pPr>
              <w:widowControl w:val="0"/>
              <w:spacing w:before="120" w:line="240" w:lineRule="atLeast"/>
              <w:ind w:right="68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t>Creation</w:t>
            </w:r>
          </w:p>
        </w:tc>
      </w:tr>
      <w:tr w:rsidR="00457AA1" w:rsidRPr="00C95201" w14:paraId="6AA2F1C7" w14:textId="77777777" w:rsidTr="00EE0632">
        <w:tc>
          <w:tcPr>
            <w:tcW w:w="1480" w:type="dxa"/>
          </w:tcPr>
          <w:p w14:paraId="21C852C7" w14:textId="79A2DDB0" w:rsidR="00457AA1" w:rsidRDefault="00457AA1" w:rsidP="00F26FCC">
            <w:pPr>
              <w:widowControl w:val="0"/>
              <w:spacing w:before="120" w:after="120" w:line="240" w:lineRule="atLeast"/>
              <w:ind w:right="89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t>02</w:t>
            </w:r>
          </w:p>
        </w:tc>
        <w:tc>
          <w:tcPr>
            <w:tcW w:w="1440" w:type="dxa"/>
          </w:tcPr>
          <w:p w14:paraId="1D1C57F1" w14:textId="38AEEB05" w:rsidR="00457AA1" w:rsidRDefault="00457AA1" w:rsidP="00F26FCC">
            <w:pPr>
              <w:widowControl w:val="0"/>
              <w:spacing w:before="120" w:after="120" w:line="240" w:lineRule="atLeast"/>
              <w:ind w:right="88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t>22/08/2022</w:t>
            </w:r>
          </w:p>
        </w:tc>
        <w:tc>
          <w:tcPr>
            <w:tcW w:w="7200" w:type="dxa"/>
          </w:tcPr>
          <w:p w14:paraId="636667A4" w14:textId="79EE7E83" w:rsidR="00457AA1" w:rsidRDefault="00457AA1" w:rsidP="00F26FCC">
            <w:pPr>
              <w:widowControl w:val="0"/>
              <w:spacing w:before="120" w:line="240" w:lineRule="atLeast"/>
              <w:ind w:right="68"/>
              <w:rPr>
                <w:rFonts w:cs="Arial"/>
                <w:snapToGrid w:val="0"/>
                <w:color w:val="000000"/>
                <w:szCs w:val="22"/>
              </w:rPr>
            </w:pPr>
            <w:r>
              <w:rPr>
                <w:rFonts w:cs="Arial"/>
                <w:snapToGrid w:val="0"/>
                <w:color w:val="000000"/>
                <w:szCs w:val="22"/>
              </w:rPr>
              <w:t xml:space="preserve">Modification : replace </w:t>
            </w:r>
            <w:r>
              <w:rPr>
                <w:rFonts w:cs="Arial"/>
              </w:rPr>
              <w:t xml:space="preserve"> sdidataitemid</w:t>
            </w:r>
            <w:r>
              <w:rPr>
                <w:rFonts w:cs="Arial"/>
                <w:snapToGrid w:val="0"/>
                <w:color w:val="000000"/>
                <w:szCs w:val="22"/>
              </w:rPr>
              <w:t xml:space="preserve">  </w:t>
            </w:r>
            <w:r>
              <w:rPr>
                <w:rFonts w:cs="Arial"/>
              </w:rPr>
              <w:t>${#;#;#;sdidataitemid}  by DataItemInfo Object</w:t>
            </w:r>
          </w:p>
        </w:tc>
      </w:tr>
    </w:tbl>
    <w:p w14:paraId="0E401406" w14:textId="77777777" w:rsidR="00CC4A97" w:rsidRPr="00CC4A97" w:rsidRDefault="00CC4A97" w:rsidP="00F26FCC">
      <w:pPr>
        <w:pStyle w:val="SGSOITitle"/>
        <w:rPr>
          <w:sz w:val="20"/>
          <w:szCs w:val="20"/>
        </w:rPr>
      </w:pPr>
    </w:p>
    <w:p w14:paraId="4B4CEFCA" w14:textId="77777777" w:rsidR="00090052" w:rsidRPr="00EB63DE" w:rsidRDefault="00BC14BC" w:rsidP="00EB63DE">
      <w:pPr>
        <w:pStyle w:val="En-ttedetabledesmatires"/>
        <w:rPr>
          <w:rStyle w:val="Rfrenceintense"/>
        </w:rPr>
      </w:pPr>
      <w:r w:rsidRPr="00457AA1">
        <w:rPr>
          <w:sz w:val="20"/>
          <w:szCs w:val="20"/>
          <w:lang w:val="en-US"/>
        </w:rPr>
        <w:br w:type="page"/>
      </w:r>
      <w:r w:rsidRPr="00457AA1">
        <w:rPr>
          <w:sz w:val="20"/>
          <w:szCs w:val="20"/>
          <w:lang w:val="en-US"/>
        </w:rPr>
        <w:lastRenderedPageBreak/>
        <w:t xml:space="preserve"> </w:t>
      </w:r>
      <w:r w:rsidR="00090052" w:rsidRPr="00EB63DE">
        <w:rPr>
          <w:rStyle w:val="Rfrenceintense"/>
        </w:rPr>
        <w:t>Table of Contents</w:t>
      </w:r>
    </w:p>
    <w:p w14:paraId="2426EFC4" w14:textId="15DC1FC4" w:rsidR="004D349D" w:rsidRPr="00C55309" w:rsidRDefault="00AC3844">
      <w:pPr>
        <w:pStyle w:val="TM1"/>
        <w:rPr>
          <w:rFonts w:ascii="Calibri" w:hAnsi="Calibri"/>
          <w:b w:val="0"/>
          <w:noProof/>
          <w:sz w:val="22"/>
          <w:szCs w:val="22"/>
          <w:lang w:val="fr-FR" w:eastAsia="fr-FR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"1-6" \h \z \u </w:instrText>
      </w:r>
      <w:r>
        <w:rPr>
          <w:b w:val="0"/>
        </w:rPr>
        <w:fldChar w:fldCharType="separate"/>
      </w:r>
      <w:hyperlink w:anchor="_Toc112072606" w:history="1">
        <w:r w:rsidR="004D349D" w:rsidRPr="00F27C78">
          <w:rPr>
            <w:rStyle w:val="Lienhypertexte"/>
            <w:noProof/>
          </w:rPr>
          <w:t>I.</w:t>
        </w:r>
        <w:r w:rsidR="004D349D" w:rsidRPr="00C55309">
          <w:rPr>
            <w:rFonts w:ascii="Calibri" w:hAnsi="Calibri"/>
            <w:b w:val="0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</w:rPr>
          <w:t>Aggregation expressions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_Toc112072606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04C8F891" w14:textId="5E18206B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07" w:history="1">
        <w:r w:rsidR="004D349D" w:rsidRPr="00F27C78">
          <w:rPr>
            <w:rStyle w:val="Lienhypertexte"/>
            <w:noProof/>
          </w:rPr>
          <w:t>A.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</w:rPr>
          <w:t>Average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_Toc112072607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2CF4754B" w14:textId="2DD6F6BE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08" w:history="1">
        <w:r w:rsidR="004D349D" w:rsidRPr="00F27C78">
          <w:rPr>
            <w:rStyle w:val="Lienhypertexte"/>
            <w:noProof/>
            <w:lang w:val="fr-FR"/>
          </w:rPr>
          <w:t>B.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Min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_Toc112072608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394494F0" w14:textId="4AC96C48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09" w:history="1">
        <w:r w:rsidR="004D349D" w:rsidRPr="00F27C78">
          <w:rPr>
            <w:rStyle w:val="Lienhypertexte"/>
            <w:noProof/>
            <w:lang w:val="fr-FR"/>
          </w:rPr>
          <w:t>C.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Max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_Toc112072609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17129B19" w14:textId="17579B87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0" w:history="1">
        <w:r w:rsidR="004D349D" w:rsidRPr="00F27C78">
          <w:rPr>
            <w:rStyle w:val="Lienhypertexte"/>
            <w:noProof/>
            <w:lang w:val="fr-FR"/>
          </w:rPr>
          <w:t>D.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Sum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3FD4D4BD" w14:textId="32AA704C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1" w:history="1">
        <w:r w:rsidR="004D349D" w:rsidRPr="00F27C78">
          <w:rPr>
            <w:rStyle w:val="Lienhypertexte"/>
            <w:noProof/>
            <w:lang w:val="fr-FR"/>
          </w:rPr>
          <w:t>E.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Concatenation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62F23B83" w14:textId="2BD91CD5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2" w:history="1">
        <w:r w:rsidR="004D349D" w:rsidRPr="00F27C78">
          <w:rPr>
            <w:rStyle w:val="Lienhypertexte"/>
            <w:noProof/>
            <w:lang w:val="fr-FR"/>
          </w:rPr>
          <w:t>F.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Distinct concatenation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4</w:t>
        </w:r>
        <w:r w:rsidR="004D349D">
          <w:rPr>
            <w:noProof/>
            <w:webHidden/>
          </w:rPr>
          <w:fldChar w:fldCharType="end"/>
        </w:r>
      </w:hyperlink>
    </w:p>
    <w:p w14:paraId="01E1FD2A" w14:textId="546282F4" w:rsidR="004D349D" w:rsidRPr="00C55309" w:rsidRDefault="004C3C15">
      <w:pPr>
        <w:pStyle w:val="TM1"/>
        <w:rPr>
          <w:rFonts w:ascii="Calibri" w:hAnsi="Calibri"/>
          <w:b w:val="0"/>
          <w:noProof/>
          <w:sz w:val="22"/>
          <w:szCs w:val="22"/>
          <w:lang w:val="fr-FR" w:eastAsia="fr-FR"/>
        </w:rPr>
      </w:pPr>
      <w:hyperlink w:anchor="_Toc112072613" w:history="1">
        <w:r w:rsidR="004D349D" w:rsidRPr="00F27C78">
          <w:rPr>
            <w:rStyle w:val="Lienhypertexte"/>
            <w:noProof/>
            <w:lang w:val="en-US"/>
          </w:rPr>
          <w:t>II.</w:t>
        </w:r>
        <w:r w:rsidR="004D349D" w:rsidRPr="00C55309">
          <w:rPr>
            <w:rFonts w:ascii="Calibri" w:hAnsi="Calibri"/>
            <w:b w:val="0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Internal Sample Expressions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5</w:t>
        </w:r>
        <w:r w:rsidR="004D349D">
          <w:rPr>
            <w:noProof/>
            <w:webHidden/>
          </w:rPr>
          <w:fldChar w:fldCharType="end"/>
        </w:r>
      </w:hyperlink>
    </w:p>
    <w:p w14:paraId="55B9EF4D" w14:textId="6084EB11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4" w:history="1">
        <w:r w:rsidR="004D349D" w:rsidRPr="00F27C78">
          <w:rPr>
            <w:rStyle w:val="Lienhypertexte"/>
            <w:noProof/>
            <w:lang w:val="fr-FR"/>
          </w:rPr>
          <w:t>A.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Get SDIDATAITEM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5</w:t>
        </w:r>
        <w:r w:rsidR="004D349D">
          <w:rPr>
            <w:noProof/>
            <w:webHidden/>
          </w:rPr>
          <w:fldChar w:fldCharType="end"/>
        </w:r>
      </w:hyperlink>
    </w:p>
    <w:p w14:paraId="591E3BE8" w14:textId="32E21837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5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5</w:t>
        </w:r>
        <w:r w:rsidR="004D349D">
          <w:rPr>
            <w:noProof/>
            <w:webHidden/>
          </w:rPr>
          <w:fldChar w:fldCharType="end"/>
        </w:r>
      </w:hyperlink>
    </w:p>
    <w:p w14:paraId="77ED2971" w14:textId="2AEF21A6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6" w:history="1">
        <w:r w:rsidR="004D349D" w:rsidRPr="00F27C78">
          <w:rPr>
            <w:rStyle w:val="Lienhypertexte"/>
            <w:noProof/>
            <w:snapToGrid w:val="0"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Properties of object return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5</w:t>
        </w:r>
        <w:r w:rsidR="004D349D">
          <w:rPr>
            <w:noProof/>
            <w:webHidden/>
          </w:rPr>
          <w:fldChar w:fldCharType="end"/>
        </w:r>
      </w:hyperlink>
    </w:p>
    <w:p w14:paraId="605BBF0C" w14:textId="6C8FB210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7" w:history="1">
        <w:r w:rsidR="004D349D" w:rsidRPr="00F27C78">
          <w:rPr>
            <w:rStyle w:val="Lienhypertexte"/>
            <w:noProof/>
            <w:lang w:val="fr-FR"/>
          </w:rPr>
          <w:t>3.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5</w:t>
        </w:r>
        <w:r w:rsidR="004D349D">
          <w:rPr>
            <w:noProof/>
            <w:webHidden/>
          </w:rPr>
          <w:fldChar w:fldCharType="end"/>
        </w:r>
      </w:hyperlink>
    </w:p>
    <w:p w14:paraId="3ABD17E3" w14:textId="1215D5F9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8" w:history="1">
        <w:r w:rsidR="004D349D" w:rsidRPr="00F27C78">
          <w:rPr>
            <w:rStyle w:val="Lienhypertexte"/>
            <w:noProof/>
            <w:lang w:val="fr-FR"/>
          </w:rPr>
          <w:t>B.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fr-FR"/>
          </w:rPr>
          <w:t>Check Results exist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6</w:t>
        </w:r>
        <w:r w:rsidR="004D349D">
          <w:rPr>
            <w:noProof/>
            <w:webHidden/>
          </w:rPr>
          <w:fldChar w:fldCharType="end"/>
        </w:r>
      </w:hyperlink>
    </w:p>
    <w:p w14:paraId="034A21DB" w14:textId="0A8789D1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19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_Toc112072619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6</w:t>
        </w:r>
        <w:r w:rsidR="004D349D">
          <w:rPr>
            <w:noProof/>
            <w:webHidden/>
          </w:rPr>
          <w:fldChar w:fldCharType="end"/>
        </w:r>
      </w:hyperlink>
    </w:p>
    <w:p w14:paraId="4E017F7C" w14:textId="5DA79D4F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0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6</w:t>
        </w:r>
        <w:r w:rsidR="004D349D">
          <w:rPr>
            <w:noProof/>
            <w:webHidden/>
          </w:rPr>
          <w:fldChar w:fldCharType="end"/>
        </w:r>
      </w:hyperlink>
    </w:p>
    <w:p w14:paraId="2A84A958" w14:textId="07D1B031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1" w:history="1">
        <w:r w:rsidR="004D349D" w:rsidRPr="00F27C78">
          <w:rPr>
            <w:rStyle w:val="Lienhypertexte"/>
            <w:noProof/>
            <w:lang w:val="en-US"/>
          </w:rPr>
          <w:t>C.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Numeric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7</w:t>
        </w:r>
        <w:r w:rsidR="004D349D">
          <w:rPr>
            <w:noProof/>
            <w:webHidden/>
          </w:rPr>
          <w:fldChar w:fldCharType="end"/>
        </w:r>
      </w:hyperlink>
    </w:p>
    <w:p w14:paraId="3E6151A9" w14:textId="5BDC9B77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2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7</w:t>
        </w:r>
        <w:r w:rsidR="004D349D">
          <w:rPr>
            <w:noProof/>
            <w:webHidden/>
          </w:rPr>
          <w:fldChar w:fldCharType="end"/>
        </w:r>
      </w:hyperlink>
    </w:p>
    <w:p w14:paraId="36869F2E" w14:textId="0C90D57F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3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7</w:t>
        </w:r>
        <w:r w:rsidR="004D349D">
          <w:rPr>
            <w:noProof/>
            <w:webHidden/>
          </w:rPr>
          <w:fldChar w:fldCharType="end"/>
        </w:r>
      </w:hyperlink>
    </w:p>
    <w:p w14:paraId="659578EE" w14:textId="09C0A8C4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4" w:history="1">
        <w:r w:rsidR="004D349D" w:rsidRPr="00F27C78">
          <w:rPr>
            <w:rStyle w:val="Lienhypertexte"/>
            <w:noProof/>
            <w:lang w:val="en-US"/>
          </w:rPr>
          <w:t>D.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Date Result (date with time)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7</w:t>
        </w:r>
        <w:r w:rsidR="004D349D">
          <w:rPr>
            <w:noProof/>
            <w:webHidden/>
          </w:rPr>
          <w:fldChar w:fldCharType="end"/>
        </w:r>
      </w:hyperlink>
    </w:p>
    <w:p w14:paraId="324D3EC5" w14:textId="45B8922F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5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8</w:t>
        </w:r>
        <w:r w:rsidR="004D349D">
          <w:rPr>
            <w:noProof/>
            <w:webHidden/>
          </w:rPr>
          <w:fldChar w:fldCharType="end"/>
        </w:r>
      </w:hyperlink>
    </w:p>
    <w:p w14:paraId="586DCC27" w14:textId="1961FAE4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6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8</w:t>
        </w:r>
        <w:r w:rsidR="004D349D">
          <w:rPr>
            <w:noProof/>
            <w:webHidden/>
          </w:rPr>
          <w:fldChar w:fldCharType="end"/>
        </w:r>
      </w:hyperlink>
    </w:p>
    <w:p w14:paraId="073DE40A" w14:textId="6142BFE7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7" w:history="1">
        <w:r w:rsidR="004D349D" w:rsidRPr="00F27C78">
          <w:rPr>
            <w:rStyle w:val="Lienhypertexte"/>
            <w:noProof/>
            <w:lang w:val="en-US"/>
          </w:rPr>
          <w:t>E.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Date Only Result (date without time)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8</w:t>
        </w:r>
        <w:r w:rsidR="004D349D">
          <w:rPr>
            <w:noProof/>
            <w:webHidden/>
          </w:rPr>
          <w:fldChar w:fldCharType="end"/>
        </w:r>
      </w:hyperlink>
    </w:p>
    <w:p w14:paraId="6C620E60" w14:textId="43739CA8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8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8</w:t>
        </w:r>
        <w:r w:rsidR="004D349D">
          <w:rPr>
            <w:noProof/>
            <w:webHidden/>
          </w:rPr>
          <w:fldChar w:fldCharType="end"/>
        </w:r>
      </w:hyperlink>
    </w:p>
    <w:p w14:paraId="08CE624E" w14:textId="4FEE812D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29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_Toc112072629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9</w:t>
        </w:r>
        <w:r w:rsidR="004D349D">
          <w:rPr>
            <w:noProof/>
            <w:webHidden/>
          </w:rPr>
          <w:fldChar w:fldCharType="end"/>
        </w:r>
      </w:hyperlink>
    </w:p>
    <w:p w14:paraId="709DED53" w14:textId="65F9443E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0" w:history="1">
        <w:r w:rsidR="004D349D" w:rsidRPr="00F27C78">
          <w:rPr>
            <w:rStyle w:val="Lienhypertexte"/>
            <w:noProof/>
            <w:lang w:val="en-US"/>
          </w:rPr>
          <w:t>F.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Text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9</w:t>
        </w:r>
        <w:r w:rsidR="004D349D">
          <w:rPr>
            <w:noProof/>
            <w:webHidden/>
          </w:rPr>
          <w:fldChar w:fldCharType="end"/>
        </w:r>
      </w:hyperlink>
    </w:p>
    <w:p w14:paraId="75A682AF" w14:textId="6A87EDAE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1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9</w:t>
        </w:r>
        <w:r w:rsidR="004D349D">
          <w:rPr>
            <w:noProof/>
            <w:webHidden/>
          </w:rPr>
          <w:fldChar w:fldCharType="end"/>
        </w:r>
      </w:hyperlink>
    </w:p>
    <w:p w14:paraId="0FF06565" w14:textId="7547A0D5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2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10</w:t>
        </w:r>
        <w:r w:rsidR="004D349D">
          <w:rPr>
            <w:noProof/>
            <w:webHidden/>
          </w:rPr>
          <w:fldChar w:fldCharType="end"/>
        </w:r>
      </w:hyperlink>
    </w:p>
    <w:p w14:paraId="146E83E0" w14:textId="1BDF6D5E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3" w:history="1">
        <w:r w:rsidR="004D349D" w:rsidRPr="00F27C78">
          <w:rPr>
            <w:rStyle w:val="Lienhypertexte"/>
            <w:noProof/>
            <w:lang w:val="en-US"/>
          </w:rPr>
          <w:t>G.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Limit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10</w:t>
        </w:r>
        <w:r w:rsidR="004D349D">
          <w:rPr>
            <w:noProof/>
            <w:webHidden/>
          </w:rPr>
          <w:fldChar w:fldCharType="end"/>
        </w:r>
      </w:hyperlink>
    </w:p>
    <w:p w14:paraId="6EC5D3FB" w14:textId="01D958F5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4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10</w:t>
        </w:r>
        <w:r w:rsidR="004D349D">
          <w:rPr>
            <w:noProof/>
            <w:webHidden/>
          </w:rPr>
          <w:fldChar w:fldCharType="end"/>
        </w:r>
      </w:hyperlink>
    </w:p>
    <w:p w14:paraId="36623973" w14:textId="115D4069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5" w:history="1">
        <w:r w:rsidR="004D349D" w:rsidRPr="00F27C78">
          <w:rPr>
            <w:rStyle w:val="Lienhypertexte"/>
            <w:noProof/>
            <w:snapToGrid w:val="0"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Properties of object return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11</w:t>
        </w:r>
        <w:r w:rsidR="004D349D">
          <w:rPr>
            <w:noProof/>
            <w:webHidden/>
          </w:rPr>
          <w:fldChar w:fldCharType="end"/>
        </w:r>
      </w:hyperlink>
    </w:p>
    <w:p w14:paraId="7142AE97" w14:textId="42252B1E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6" w:history="1">
        <w:r w:rsidR="004D349D" w:rsidRPr="00F27C78">
          <w:rPr>
            <w:rStyle w:val="Lienhypertexte"/>
            <w:noProof/>
            <w:lang w:val="en-US"/>
          </w:rPr>
          <w:t>3.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11</w:t>
        </w:r>
        <w:r w:rsidR="004D349D">
          <w:rPr>
            <w:noProof/>
            <w:webHidden/>
          </w:rPr>
          <w:fldChar w:fldCharType="end"/>
        </w:r>
      </w:hyperlink>
    </w:p>
    <w:p w14:paraId="2630D171" w14:textId="156DB3AD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7" w:history="1">
        <w:r w:rsidR="004D349D" w:rsidRPr="00F27C78">
          <w:rPr>
            <w:rStyle w:val="Lienhypertexte"/>
            <w:noProof/>
            <w:lang w:val="en-US"/>
          </w:rPr>
          <w:t>H.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Attribut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12</w:t>
        </w:r>
        <w:r w:rsidR="004D349D">
          <w:rPr>
            <w:noProof/>
            <w:webHidden/>
          </w:rPr>
          <w:fldChar w:fldCharType="end"/>
        </w:r>
      </w:hyperlink>
    </w:p>
    <w:p w14:paraId="39DF95D2" w14:textId="179A6BC5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8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12</w:t>
        </w:r>
        <w:r w:rsidR="004D349D">
          <w:rPr>
            <w:noProof/>
            <w:webHidden/>
          </w:rPr>
          <w:fldChar w:fldCharType="end"/>
        </w:r>
      </w:hyperlink>
    </w:p>
    <w:p w14:paraId="518374DA" w14:textId="44950BE9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39" w:history="1">
        <w:r w:rsidR="004D349D" w:rsidRPr="00F27C78">
          <w:rPr>
            <w:rStyle w:val="Lienhypertexte"/>
            <w:noProof/>
            <w:snapToGrid w:val="0"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Properties of object return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_Toc112072639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12</w:t>
        </w:r>
        <w:r w:rsidR="004D349D">
          <w:rPr>
            <w:noProof/>
            <w:webHidden/>
          </w:rPr>
          <w:fldChar w:fldCharType="end"/>
        </w:r>
      </w:hyperlink>
    </w:p>
    <w:p w14:paraId="3B26A7B0" w14:textId="6A20D6E6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0" w:history="1">
        <w:r w:rsidR="004D349D" w:rsidRPr="00F27C78">
          <w:rPr>
            <w:rStyle w:val="Lienhypertexte"/>
            <w:noProof/>
            <w:lang w:val="en-US"/>
          </w:rPr>
          <w:t>3.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13</w:t>
        </w:r>
        <w:r w:rsidR="004D349D">
          <w:rPr>
            <w:noProof/>
            <w:webHidden/>
          </w:rPr>
          <w:fldChar w:fldCharType="end"/>
        </w:r>
      </w:hyperlink>
    </w:p>
    <w:p w14:paraId="54FBD245" w14:textId="6210E146" w:rsidR="004D349D" w:rsidRPr="00C55309" w:rsidRDefault="004C3C15">
      <w:pPr>
        <w:pStyle w:val="TM1"/>
        <w:rPr>
          <w:rFonts w:ascii="Calibri" w:hAnsi="Calibri"/>
          <w:b w:val="0"/>
          <w:noProof/>
          <w:sz w:val="22"/>
          <w:szCs w:val="22"/>
          <w:lang w:val="fr-FR" w:eastAsia="fr-FR"/>
        </w:rPr>
      </w:pPr>
      <w:hyperlink w:anchor="_Toc112072641" w:history="1">
        <w:r w:rsidR="004D349D" w:rsidRPr="00F27C78">
          <w:rPr>
            <w:rStyle w:val="Lienhypertexte"/>
            <w:noProof/>
            <w:snapToGrid w:val="0"/>
            <w:lang w:val="en-US"/>
          </w:rPr>
          <w:t>III.</w:t>
        </w:r>
        <w:r w:rsidR="004D349D" w:rsidRPr="00C55309">
          <w:rPr>
            <w:rFonts w:ascii="Calibri" w:hAnsi="Calibri"/>
            <w:b w:val="0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Get External Sample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5BBE77E8" w14:textId="244903FB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2" w:history="1">
        <w:r w:rsidR="004D349D" w:rsidRPr="00F27C78">
          <w:rPr>
            <w:rStyle w:val="Lienhypertexte"/>
            <w:noProof/>
            <w:snapToGrid w:val="0"/>
            <w:lang w:val="en-US"/>
          </w:rPr>
          <w:t>A.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Child Sample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350AED21" w14:textId="1529857A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3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7F37C966" w14:textId="275D578A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4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1A365A06" w14:textId="28522EA4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5" w:history="1">
        <w:r w:rsidR="004D349D" w:rsidRPr="00F27C78">
          <w:rPr>
            <w:rStyle w:val="Lienhypertexte"/>
            <w:noProof/>
            <w:snapToGrid w:val="0"/>
            <w:lang w:val="en-US"/>
          </w:rPr>
          <w:t>B.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Child Sample Plan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32285758" w14:textId="27E7C30E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6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50ABA987" w14:textId="5D3B6DE0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7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649382B9" w14:textId="6925FDE8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8" w:history="1">
        <w:r w:rsidR="004D349D" w:rsidRPr="00F27C78">
          <w:rPr>
            <w:rStyle w:val="Lienhypertexte"/>
            <w:noProof/>
            <w:snapToGrid w:val="0"/>
            <w:lang w:val="en-US"/>
          </w:rPr>
          <w:t>C.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QC Sample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14</w:t>
        </w:r>
        <w:r w:rsidR="004D349D">
          <w:rPr>
            <w:noProof/>
            <w:webHidden/>
          </w:rPr>
          <w:fldChar w:fldCharType="end"/>
        </w:r>
      </w:hyperlink>
    </w:p>
    <w:p w14:paraId="0A0AD584" w14:textId="223E39A2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49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_Toc112072649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15</w:t>
        </w:r>
        <w:r w:rsidR="004D349D">
          <w:rPr>
            <w:noProof/>
            <w:webHidden/>
          </w:rPr>
          <w:fldChar w:fldCharType="end"/>
        </w:r>
      </w:hyperlink>
    </w:p>
    <w:p w14:paraId="5CADE86A" w14:textId="7BC09444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0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15</w:t>
        </w:r>
        <w:r w:rsidR="004D349D">
          <w:rPr>
            <w:noProof/>
            <w:webHidden/>
          </w:rPr>
          <w:fldChar w:fldCharType="end"/>
        </w:r>
      </w:hyperlink>
    </w:p>
    <w:p w14:paraId="16BA24F2" w14:textId="1AE1A0F8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1" w:history="1">
        <w:r w:rsidR="004D349D" w:rsidRPr="00F27C78">
          <w:rPr>
            <w:rStyle w:val="Lienhypertexte"/>
            <w:noProof/>
            <w:snapToGrid w:val="0"/>
            <w:lang w:val="en-US"/>
          </w:rPr>
          <w:t>D.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QC Sample by workitem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15</w:t>
        </w:r>
        <w:r w:rsidR="004D349D">
          <w:rPr>
            <w:noProof/>
            <w:webHidden/>
          </w:rPr>
          <w:fldChar w:fldCharType="end"/>
        </w:r>
      </w:hyperlink>
    </w:p>
    <w:p w14:paraId="7E2803BE" w14:textId="03C9B86D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2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15</w:t>
        </w:r>
        <w:r w:rsidR="004D349D">
          <w:rPr>
            <w:noProof/>
            <w:webHidden/>
          </w:rPr>
          <w:fldChar w:fldCharType="end"/>
        </w:r>
      </w:hyperlink>
    </w:p>
    <w:p w14:paraId="60249A31" w14:textId="6B0F1B54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3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15</w:t>
        </w:r>
        <w:r w:rsidR="004D349D">
          <w:rPr>
            <w:noProof/>
            <w:webHidden/>
          </w:rPr>
          <w:fldChar w:fldCharType="end"/>
        </w:r>
      </w:hyperlink>
    </w:p>
    <w:p w14:paraId="773C218A" w14:textId="09524EEE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4" w:history="1">
        <w:r w:rsidR="004D349D" w:rsidRPr="00F27C78">
          <w:rPr>
            <w:rStyle w:val="Lienhypertexte"/>
            <w:noProof/>
            <w:snapToGrid w:val="0"/>
            <w:lang w:val="en-US"/>
          </w:rPr>
          <w:t>E.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Parent Sample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16</w:t>
        </w:r>
        <w:r w:rsidR="004D349D">
          <w:rPr>
            <w:noProof/>
            <w:webHidden/>
          </w:rPr>
          <w:fldChar w:fldCharType="end"/>
        </w:r>
      </w:hyperlink>
    </w:p>
    <w:p w14:paraId="58DF9FDF" w14:textId="4E9484B6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5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16</w:t>
        </w:r>
        <w:r w:rsidR="004D349D">
          <w:rPr>
            <w:noProof/>
            <w:webHidden/>
          </w:rPr>
          <w:fldChar w:fldCharType="end"/>
        </w:r>
      </w:hyperlink>
    </w:p>
    <w:p w14:paraId="160507DB" w14:textId="07378335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6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16</w:t>
        </w:r>
        <w:r w:rsidR="004D349D">
          <w:rPr>
            <w:noProof/>
            <w:webHidden/>
          </w:rPr>
          <w:fldChar w:fldCharType="end"/>
        </w:r>
      </w:hyperlink>
    </w:p>
    <w:p w14:paraId="5A0B07DE" w14:textId="58DFC8F7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7" w:history="1">
        <w:r w:rsidR="004D349D" w:rsidRPr="00F27C78">
          <w:rPr>
            <w:rStyle w:val="Lienhypertexte"/>
            <w:noProof/>
            <w:snapToGrid w:val="0"/>
            <w:lang w:val="en-US"/>
          </w:rPr>
          <w:t>F.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Parent Sample Plan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16</w:t>
        </w:r>
        <w:r w:rsidR="004D349D">
          <w:rPr>
            <w:noProof/>
            <w:webHidden/>
          </w:rPr>
          <w:fldChar w:fldCharType="end"/>
        </w:r>
      </w:hyperlink>
    </w:p>
    <w:p w14:paraId="7439A909" w14:textId="26C1B4AD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8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16</w:t>
        </w:r>
        <w:r w:rsidR="004D349D">
          <w:rPr>
            <w:noProof/>
            <w:webHidden/>
          </w:rPr>
          <w:fldChar w:fldCharType="end"/>
        </w:r>
      </w:hyperlink>
    </w:p>
    <w:p w14:paraId="6316B2DB" w14:textId="23A2B28A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59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_Toc112072659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16</w:t>
        </w:r>
        <w:r w:rsidR="004D349D">
          <w:rPr>
            <w:noProof/>
            <w:webHidden/>
          </w:rPr>
          <w:fldChar w:fldCharType="end"/>
        </w:r>
      </w:hyperlink>
    </w:p>
    <w:p w14:paraId="78D86DAC" w14:textId="22EC80D8" w:rsidR="004D349D" w:rsidRPr="00C55309" w:rsidRDefault="004C3C15">
      <w:pPr>
        <w:pStyle w:val="TM1"/>
        <w:rPr>
          <w:rFonts w:ascii="Calibri" w:hAnsi="Calibri"/>
          <w:b w:val="0"/>
          <w:noProof/>
          <w:sz w:val="22"/>
          <w:szCs w:val="22"/>
          <w:lang w:val="fr-FR" w:eastAsia="fr-FR"/>
        </w:rPr>
      </w:pPr>
      <w:hyperlink w:anchor="_Toc112072660" w:history="1">
        <w:r w:rsidR="004D349D" w:rsidRPr="00F27C78">
          <w:rPr>
            <w:rStyle w:val="Lienhypertexte"/>
            <w:noProof/>
            <w:lang w:val="en-US"/>
          </w:rPr>
          <w:t>IV.</w:t>
        </w:r>
        <w:r w:rsidR="004D349D" w:rsidRPr="00C55309">
          <w:rPr>
            <w:rFonts w:ascii="Calibri" w:hAnsi="Calibri"/>
            <w:b w:val="0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External Sample Expressions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17</w:t>
        </w:r>
        <w:r w:rsidR="004D349D">
          <w:rPr>
            <w:noProof/>
            <w:webHidden/>
          </w:rPr>
          <w:fldChar w:fldCharType="end"/>
        </w:r>
      </w:hyperlink>
    </w:p>
    <w:p w14:paraId="21F451D4" w14:textId="4E3EAC5D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1" w:history="1">
        <w:r w:rsidR="004D349D" w:rsidRPr="00F27C78">
          <w:rPr>
            <w:rStyle w:val="Lienhypertexte"/>
            <w:noProof/>
            <w:lang w:val="en-US"/>
          </w:rPr>
          <w:t>A.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Numeric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17</w:t>
        </w:r>
        <w:r w:rsidR="004D349D">
          <w:rPr>
            <w:noProof/>
            <w:webHidden/>
          </w:rPr>
          <w:fldChar w:fldCharType="end"/>
        </w:r>
      </w:hyperlink>
    </w:p>
    <w:p w14:paraId="34F3ECAF" w14:textId="0CB311B7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2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17</w:t>
        </w:r>
        <w:r w:rsidR="004D349D">
          <w:rPr>
            <w:noProof/>
            <w:webHidden/>
          </w:rPr>
          <w:fldChar w:fldCharType="end"/>
        </w:r>
      </w:hyperlink>
    </w:p>
    <w:p w14:paraId="0CCBD809" w14:textId="71CF79A2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3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17</w:t>
        </w:r>
        <w:r w:rsidR="004D349D">
          <w:rPr>
            <w:noProof/>
            <w:webHidden/>
          </w:rPr>
          <w:fldChar w:fldCharType="end"/>
        </w:r>
      </w:hyperlink>
    </w:p>
    <w:p w14:paraId="032B7850" w14:textId="1113D96C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4" w:history="1">
        <w:r w:rsidR="004D349D" w:rsidRPr="00F27C78">
          <w:rPr>
            <w:rStyle w:val="Lienhypertexte"/>
            <w:noProof/>
            <w:lang w:val="en-US"/>
          </w:rPr>
          <w:t>B.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Date Result (date with time)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17</w:t>
        </w:r>
        <w:r w:rsidR="004D349D">
          <w:rPr>
            <w:noProof/>
            <w:webHidden/>
          </w:rPr>
          <w:fldChar w:fldCharType="end"/>
        </w:r>
      </w:hyperlink>
    </w:p>
    <w:p w14:paraId="35B33A87" w14:textId="393273D6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5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17</w:t>
        </w:r>
        <w:r w:rsidR="004D349D">
          <w:rPr>
            <w:noProof/>
            <w:webHidden/>
          </w:rPr>
          <w:fldChar w:fldCharType="end"/>
        </w:r>
      </w:hyperlink>
    </w:p>
    <w:p w14:paraId="37D91FFE" w14:textId="0D5828C7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6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18</w:t>
        </w:r>
        <w:r w:rsidR="004D349D">
          <w:rPr>
            <w:noProof/>
            <w:webHidden/>
          </w:rPr>
          <w:fldChar w:fldCharType="end"/>
        </w:r>
      </w:hyperlink>
    </w:p>
    <w:p w14:paraId="1FAD20AD" w14:textId="748F204C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7" w:history="1">
        <w:r w:rsidR="004D349D" w:rsidRPr="00F27C78">
          <w:rPr>
            <w:rStyle w:val="Lienhypertexte"/>
            <w:noProof/>
            <w:lang w:val="en-US"/>
          </w:rPr>
          <w:t>C.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Date Only Result (date without time)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18</w:t>
        </w:r>
        <w:r w:rsidR="004D349D">
          <w:rPr>
            <w:noProof/>
            <w:webHidden/>
          </w:rPr>
          <w:fldChar w:fldCharType="end"/>
        </w:r>
      </w:hyperlink>
    </w:p>
    <w:p w14:paraId="4FCB58AD" w14:textId="2158696C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8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18</w:t>
        </w:r>
        <w:r w:rsidR="004D349D">
          <w:rPr>
            <w:noProof/>
            <w:webHidden/>
          </w:rPr>
          <w:fldChar w:fldCharType="end"/>
        </w:r>
      </w:hyperlink>
    </w:p>
    <w:p w14:paraId="4715B7CB" w14:textId="51CFAA47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69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_Toc112072669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18</w:t>
        </w:r>
        <w:r w:rsidR="004D349D">
          <w:rPr>
            <w:noProof/>
            <w:webHidden/>
          </w:rPr>
          <w:fldChar w:fldCharType="end"/>
        </w:r>
      </w:hyperlink>
    </w:p>
    <w:p w14:paraId="2738C382" w14:textId="6D31F74B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0" w:history="1">
        <w:r w:rsidR="004D349D" w:rsidRPr="00F27C78">
          <w:rPr>
            <w:rStyle w:val="Lienhypertexte"/>
            <w:noProof/>
            <w:lang w:val="en-US"/>
          </w:rPr>
          <w:t>D.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Text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18</w:t>
        </w:r>
        <w:r w:rsidR="004D349D">
          <w:rPr>
            <w:noProof/>
            <w:webHidden/>
          </w:rPr>
          <w:fldChar w:fldCharType="end"/>
        </w:r>
      </w:hyperlink>
    </w:p>
    <w:p w14:paraId="47B1271F" w14:textId="343D55B3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1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_Toc112072671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19</w:t>
        </w:r>
        <w:r w:rsidR="004D349D">
          <w:rPr>
            <w:noProof/>
            <w:webHidden/>
          </w:rPr>
          <w:fldChar w:fldCharType="end"/>
        </w:r>
      </w:hyperlink>
    </w:p>
    <w:p w14:paraId="7236A261" w14:textId="577B21AD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2" w:history="1">
        <w:r w:rsidR="004D349D" w:rsidRPr="00F27C78">
          <w:rPr>
            <w:rStyle w:val="Lienhypertexte"/>
            <w:noProof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_Toc112072672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19</w:t>
        </w:r>
        <w:r w:rsidR="004D349D">
          <w:rPr>
            <w:noProof/>
            <w:webHidden/>
          </w:rPr>
          <w:fldChar w:fldCharType="end"/>
        </w:r>
      </w:hyperlink>
    </w:p>
    <w:p w14:paraId="35006670" w14:textId="65BFC2C4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3" w:history="1">
        <w:r w:rsidR="004D349D" w:rsidRPr="00F27C78">
          <w:rPr>
            <w:rStyle w:val="Lienhypertexte"/>
            <w:noProof/>
            <w:lang w:val="en-US"/>
          </w:rPr>
          <w:t>E.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Limit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_Toc112072673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19</w:t>
        </w:r>
        <w:r w:rsidR="004D349D">
          <w:rPr>
            <w:noProof/>
            <w:webHidden/>
          </w:rPr>
          <w:fldChar w:fldCharType="end"/>
        </w:r>
      </w:hyperlink>
    </w:p>
    <w:p w14:paraId="6B66B29F" w14:textId="0BF945EE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4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_Toc112072674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19</w:t>
        </w:r>
        <w:r w:rsidR="004D349D">
          <w:rPr>
            <w:noProof/>
            <w:webHidden/>
          </w:rPr>
          <w:fldChar w:fldCharType="end"/>
        </w:r>
      </w:hyperlink>
    </w:p>
    <w:p w14:paraId="5DDF7918" w14:textId="0C0CEE6E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5" w:history="1">
        <w:r w:rsidR="004D349D" w:rsidRPr="00F27C78">
          <w:rPr>
            <w:rStyle w:val="Lienhypertexte"/>
            <w:noProof/>
            <w:snapToGrid w:val="0"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Properties of object return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_Toc112072675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19</w:t>
        </w:r>
        <w:r w:rsidR="004D349D">
          <w:rPr>
            <w:noProof/>
            <w:webHidden/>
          </w:rPr>
          <w:fldChar w:fldCharType="end"/>
        </w:r>
      </w:hyperlink>
    </w:p>
    <w:p w14:paraId="613566F5" w14:textId="257029D8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6" w:history="1">
        <w:r w:rsidR="004D349D" w:rsidRPr="00F27C78">
          <w:rPr>
            <w:rStyle w:val="Lienhypertexte"/>
            <w:noProof/>
            <w:lang w:val="en-US"/>
          </w:rPr>
          <w:t>3.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_Toc112072676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20</w:t>
        </w:r>
        <w:r w:rsidR="004D349D">
          <w:rPr>
            <w:noProof/>
            <w:webHidden/>
          </w:rPr>
          <w:fldChar w:fldCharType="end"/>
        </w:r>
      </w:hyperlink>
    </w:p>
    <w:p w14:paraId="58BBABA8" w14:textId="205A8E17" w:rsidR="004D349D" w:rsidRPr="00C55309" w:rsidRDefault="004C3C15">
      <w:pPr>
        <w:pStyle w:val="TM2"/>
        <w:tabs>
          <w:tab w:val="left" w:pos="8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7" w:history="1">
        <w:r w:rsidR="004D349D" w:rsidRPr="00F27C78">
          <w:rPr>
            <w:rStyle w:val="Lienhypertexte"/>
            <w:noProof/>
            <w:lang w:val="en-US"/>
          </w:rPr>
          <w:t>F.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Get Attribut Result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_Toc112072677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20</w:t>
        </w:r>
        <w:r w:rsidR="004D349D">
          <w:rPr>
            <w:noProof/>
            <w:webHidden/>
          </w:rPr>
          <w:fldChar w:fldCharType="end"/>
        </w:r>
      </w:hyperlink>
    </w:p>
    <w:p w14:paraId="32B52007" w14:textId="5AABD4BB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8" w:history="1">
        <w:r w:rsidR="004D349D" w:rsidRPr="00F27C78">
          <w:rPr>
            <w:rStyle w:val="Lienhypertexte"/>
            <w:noProof/>
            <w:lang w:val="en-US"/>
          </w:rPr>
          <w:t>1.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lang w:val="en-US"/>
          </w:rPr>
          <w:t>Parameters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_Toc112072678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20</w:t>
        </w:r>
        <w:r w:rsidR="004D349D">
          <w:rPr>
            <w:noProof/>
            <w:webHidden/>
          </w:rPr>
          <w:fldChar w:fldCharType="end"/>
        </w:r>
      </w:hyperlink>
    </w:p>
    <w:p w14:paraId="699A77C5" w14:textId="59D07034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79" w:history="1">
        <w:r w:rsidR="004D349D" w:rsidRPr="00F27C78">
          <w:rPr>
            <w:rStyle w:val="Lienhypertexte"/>
            <w:noProof/>
            <w:snapToGrid w:val="0"/>
            <w:lang w:val="en-US"/>
          </w:rPr>
          <w:t>2.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Properties of object return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_Toc112072679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21</w:t>
        </w:r>
        <w:r w:rsidR="004D349D">
          <w:rPr>
            <w:noProof/>
            <w:webHidden/>
          </w:rPr>
          <w:fldChar w:fldCharType="end"/>
        </w:r>
      </w:hyperlink>
    </w:p>
    <w:p w14:paraId="65F1A87D" w14:textId="76D58489" w:rsidR="004D349D" w:rsidRPr="00C55309" w:rsidRDefault="004C3C15">
      <w:pPr>
        <w:pStyle w:val="TM3"/>
        <w:tabs>
          <w:tab w:val="left" w:pos="1100"/>
          <w:tab w:val="right" w:leader="dot" w:pos="10025"/>
        </w:tabs>
        <w:rPr>
          <w:rFonts w:ascii="Calibri" w:hAnsi="Calibri"/>
          <w:noProof/>
          <w:sz w:val="22"/>
          <w:szCs w:val="22"/>
          <w:lang w:val="fr-FR" w:eastAsia="fr-FR"/>
        </w:rPr>
      </w:pPr>
      <w:hyperlink w:anchor="_Toc112072680" w:history="1">
        <w:r w:rsidR="004D349D" w:rsidRPr="00F27C78">
          <w:rPr>
            <w:rStyle w:val="Lienhypertexte"/>
            <w:noProof/>
            <w:snapToGrid w:val="0"/>
            <w:lang w:val="en-US"/>
          </w:rPr>
          <w:t>3.</w:t>
        </w:r>
        <w:r w:rsidR="004D349D" w:rsidRPr="00C55309">
          <w:rPr>
            <w:rFonts w:ascii="Calibri" w:hAnsi="Calibri"/>
            <w:noProof/>
            <w:sz w:val="22"/>
            <w:szCs w:val="22"/>
            <w:lang w:val="fr-FR" w:eastAsia="fr-FR"/>
          </w:rPr>
          <w:tab/>
        </w:r>
        <w:r w:rsidR="004D349D" w:rsidRPr="00F27C78">
          <w:rPr>
            <w:rStyle w:val="Lienhypertexte"/>
            <w:noProof/>
            <w:snapToGrid w:val="0"/>
            <w:lang w:val="en-US"/>
          </w:rPr>
          <w:t>Example</w:t>
        </w:r>
        <w:r w:rsidR="004D349D">
          <w:rPr>
            <w:noProof/>
            <w:webHidden/>
          </w:rPr>
          <w:tab/>
        </w:r>
        <w:r w:rsidR="004D349D">
          <w:rPr>
            <w:noProof/>
            <w:webHidden/>
          </w:rPr>
          <w:fldChar w:fldCharType="begin"/>
        </w:r>
        <w:r w:rsidR="004D349D">
          <w:rPr>
            <w:noProof/>
            <w:webHidden/>
          </w:rPr>
          <w:instrText xml:space="preserve"> PAGEREF _Toc112072680 \h </w:instrText>
        </w:r>
        <w:r w:rsidR="004D349D">
          <w:rPr>
            <w:noProof/>
            <w:webHidden/>
          </w:rPr>
        </w:r>
        <w:r w:rsidR="004D349D">
          <w:rPr>
            <w:noProof/>
            <w:webHidden/>
          </w:rPr>
          <w:fldChar w:fldCharType="separate"/>
        </w:r>
        <w:r w:rsidR="004D349D">
          <w:rPr>
            <w:noProof/>
            <w:webHidden/>
          </w:rPr>
          <w:t>21</w:t>
        </w:r>
        <w:r w:rsidR="004D349D">
          <w:rPr>
            <w:noProof/>
            <w:webHidden/>
          </w:rPr>
          <w:fldChar w:fldCharType="end"/>
        </w:r>
      </w:hyperlink>
    </w:p>
    <w:p w14:paraId="28419AD5" w14:textId="02D9C125" w:rsidR="00EB709A" w:rsidRDefault="00AC3844">
      <w:pPr>
        <w:rPr>
          <w:b/>
          <w:bCs/>
        </w:rPr>
      </w:pPr>
      <w:r>
        <w:rPr>
          <w:b/>
        </w:rPr>
        <w:fldChar w:fldCharType="end"/>
      </w:r>
    </w:p>
    <w:p w14:paraId="77DDB019" w14:textId="20FC9D7E" w:rsidR="00090052" w:rsidRDefault="00EB709A" w:rsidP="00CE06B8">
      <w:pPr>
        <w:pStyle w:val="Titre1"/>
      </w:pPr>
      <w:r>
        <w:br w:type="page"/>
      </w:r>
      <w:bookmarkStart w:id="0" w:name="_Toc112072606"/>
      <w:r w:rsidR="00DB5CCB">
        <w:lastRenderedPageBreak/>
        <w:t>Aggregation expressio</w:t>
      </w:r>
      <w:r w:rsidR="001474D9">
        <w:t>ns</w:t>
      </w:r>
      <w:bookmarkEnd w:id="0"/>
    </w:p>
    <w:p w14:paraId="0EB99D4E" w14:textId="70BBC008" w:rsidR="00BC14BC" w:rsidRDefault="006876E3" w:rsidP="00925FED">
      <w:pPr>
        <w:pStyle w:val="SGSOIHeading2"/>
      </w:pPr>
      <w:bookmarkStart w:id="1" w:name="_Toc112072607"/>
      <w:r>
        <w:t>Average</w:t>
      </w:r>
      <w:bookmarkEnd w:id="1"/>
    </w:p>
    <w:p w14:paraId="01D4744F" w14:textId="2F865C29" w:rsidR="00BF5227" w:rsidRDefault="008405BD" w:rsidP="00960262">
      <w:pPr>
        <w:ind w:left="1440"/>
      </w:pPr>
      <w:r w:rsidRPr="008405BD">
        <w:t>Expression :</w:t>
      </w:r>
      <w:r>
        <w:rPr>
          <w:rFonts w:ascii="Open Sans" w:hAnsi="Open Sans" w:cs="Open Sans"/>
          <w:color w:val="000000"/>
          <w:sz w:val="18"/>
          <w:szCs w:val="18"/>
        </w:rPr>
        <w:t xml:space="preserve"> </w:t>
      </w:r>
      <w:r w:rsidR="008944D0" w:rsidRPr="008944D0">
        <w:t>SGS.average(values)</w:t>
      </w:r>
    </w:p>
    <w:p w14:paraId="508A5BE6" w14:textId="7F6828F2" w:rsidR="00D36446" w:rsidRDefault="00D36446" w:rsidP="00960262">
      <w:pPr>
        <w:ind w:left="1440"/>
      </w:pPr>
      <w:r>
        <w:t xml:space="preserve">Example : </w:t>
      </w:r>
      <w:r w:rsidRPr="00D36446">
        <w:t>SGS.average(${7439-97-6;Standard})</w:t>
      </w:r>
    </w:p>
    <w:p w14:paraId="35A1F530" w14:textId="23C0D5F2" w:rsidR="00925FED" w:rsidRDefault="00C97796" w:rsidP="00925FED">
      <w:pPr>
        <w:pStyle w:val="SGSOIHeading2"/>
        <w:rPr>
          <w:lang w:val="fr-FR"/>
        </w:rPr>
      </w:pPr>
      <w:bookmarkStart w:id="2" w:name="_Toc112072608"/>
      <w:r>
        <w:rPr>
          <w:lang w:val="fr-FR"/>
        </w:rPr>
        <w:t>Min</w:t>
      </w:r>
      <w:bookmarkEnd w:id="2"/>
    </w:p>
    <w:p w14:paraId="37DC747D" w14:textId="4D9EF9AF" w:rsidR="00DE3107" w:rsidRDefault="008405BD" w:rsidP="00DE3107">
      <w:pPr>
        <w:ind w:left="1440"/>
        <w:rPr>
          <w:lang w:val="fr-FR"/>
        </w:rPr>
      </w:pPr>
      <w:r w:rsidRPr="008405BD">
        <w:t>Expression :</w:t>
      </w:r>
      <w:r>
        <w:rPr>
          <w:rFonts w:ascii="Open Sans" w:hAnsi="Open Sans" w:cs="Open Sans"/>
          <w:color w:val="000000"/>
          <w:sz w:val="18"/>
          <w:szCs w:val="18"/>
        </w:rPr>
        <w:t xml:space="preserve"> </w:t>
      </w:r>
      <w:r w:rsidR="00DE3107" w:rsidRPr="00DE3107">
        <w:rPr>
          <w:lang w:val="fr-FR"/>
        </w:rPr>
        <w:t>SGS.min(values)</w:t>
      </w:r>
    </w:p>
    <w:p w14:paraId="66DD84F7" w14:textId="648C75AB" w:rsidR="0065377F" w:rsidRDefault="0065377F" w:rsidP="00DE3107">
      <w:pPr>
        <w:ind w:left="1440"/>
        <w:rPr>
          <w:lang w:val="fr-FR"/>
        </w:rPr>
      </w:pPr>
      <w:r>
        <w:rPr>
          <w:lang w:val="fr-FR"/>
        </w:rPr>
        <w:t xml:space="preserve">Example : </w:t>
      </w:r>
      <w:r w:rsidRPr="0065377F">
        <w:rPr>
          <w:lang w:val="fr-FR"/>
        </w:rPr>
        <w:t>SGS.min(${SampledVolume;Standard})</w:t>
      </w:r>
    </w:p>
    <w:p w14:paraId="060632BB" w14:textId="600B0221" w:rsidR="00C97796" w:rsidRDefault="00C97796" w:rsidP="00925FED">
      <w:pPr>
        <w:pStyle w:val="SGSOIHeading2"/>
        <w:rPr>
          <w:lang w:val="fr-FR"/>
        </w:rPr>
      </w:pPr>
      <w:bookmarkStart w:id="3" w:name="_Toc112072609"/>
      <w:r>
        <w:rPr>
          <w:lang w:val="fr-FR"/>
        </w:rPr>
        <w:t>Max</w:t>
      </w:r>
      <w:bookmarkEnd w:id="3"/>
    </w:p>
    <w:p w14:paraId="215DA407" w14:textId="7B8B1F72" w:rsidR="00DE3107" w:rsidRDefault="008405BD" w:rsidP="00BD411A">
      <w:pPr>
        <w:ind w:left="1440"/>
        <w:rPr>
          <w:lang w:val="fr-FR"/>
        </w:rPr>
      </w:pPr>
      <w:r w:rsidRPr="008405BD">
        <w:t>Expression :</w:t>
      </w:r>
      <w:r>
        <w:rPr>
          <w:rFonts w:ascii="Open Sans" w:hAnsi="Open Sans" w:cs="Open Sans"/>
          <w:color w:val="000000"/>
          <w:sz w:val="18"/>
          <w:szCs w:val="18"/>
        </w:rPr>
        <w:t xml:space="preserve"> </w:t>
      </w:r>
      <w:r w:rsidR="00BD411A" w:rsidRPr="00BD411A">
        <w:rPr>
          <w:lang w:val="fr-FR"/>
        </w:rPr>
        <w:t>SGS.max(values)</w:t>
      </w:r>
    </w:p>
    <w:p w14:paraId="2342620F" w14:textId="23CD813E" w:rsidR="0065377F" w:rsidRDefault="0065377F" w:rsidP="00BD411A">
      <w:pPr>
        <w:ind w:left="1440"/>
        <w:rPr>
          <w:lang w:val="fr-FR"/>
        </w:rPr>
      </w:pPr>
      <w:r>
        <w:rPr>
          <w:lang w:val="fr-FR"/>
        </w:rPr>
        <w:t xml:space="preserve">Example : </w:t>
      </w:r>
      <w:r w:rsidRPr="0065377F">
        <w:rPr>
          <w:lang w:val="fr-FR"/>
        </w:rPr>
        <w:t>SGS.max(${SampledVolume;Standard})</w:t>
      </w:r>
    </w:p>
    <w:p w14:paraId="3AB8BCC6" w14:textId="6358F99F" w:rsidR="00C97796" w:rsidRDefault="00C97796" w:rsidP="00925FED">
      <w:pPr>
        <w:pStyle w:val="SGSOIHeading2"/>
        <w:rPr>
          <w:lang w:val="fr-FR"/>
        </w:rPr>
      </w:pPr>
      <w:bookmarkStart w:id="4" w:name="_Toc112072610"/>
      <w:r>
        <w:rPr>
          <w:lang w:val="fr-FR"/>
        </w:rPr>
        <w:t>Sum</w:t>
      </w:r>
      <w:bookmarkEnd w:id="4"/>
    </w:p>
    <w:p w14:paraId="676D2BE4" w14:textId="1DE3F214" w:rsidR="00BD411A" w:rsidRDefault="008405BD" w:rsidP="00BD411A">
      <w:pPr>
        <w:ind w:left="1440"/>
        <w:rPr>
          <w:lang w:val="fr-FR"/>
        </w:rPr>
      </w:pPr>
      <w:r w:rsidRPr="008405BD">
        <w:t>Expression :</w:t>
      </w:r>
      <w:r>
        <w:rPr>
          <w:rFonts w:ascii="Open Sans" w:hAnsi="Open Sans" w:cs="Open Sans"/>
          <w:color w:val="000000"/>
          <w:sz w:val="18"/>
          <w:szCs w:val="18"/>
        </w:rPr>
        <w:t xml:space="preserve"> </w:t>
      </w:r>
      <w:r w:rsidR="00BD411A" w:rsidRPr="00BD411A">
        <w:rPr>
          <w:lang w:val="fr-FR"/>
        </w:rPr>
        <w:t>SGS.sum(values)</w:t>
      </w:r>
    </w:p>
    <w:p w14:paraId="4CCAB8D7" w14:textId="4A4FBDE1" w:rsidR="0065377F" w:rsidRDefault="00F84166" w:rsidP="00BD411A">
      <w:pPr>
        <w:ind w:left="1440"/>
        <w:rPr>
          <w:lang w:val="fr-FR"/>
        </w:rPr>
      </w:pPr>
      <w:r>
        <w:rPr>
          <w:lang w:val="fr-FR"/>
        </w:rPr>
        <w:t xml:space="preserve">Example : </w:t>
      </w:r>
      <w:r w:rsidRPr="00F84166">
        <w:rPr>
          <w:lang w:val="fr-FR"/>
        </w:rPr>
        <w:t>SGS.sum(${7439-97-6;Standard})</w:t>
      </w:r>
    </w:p>
    <w:p w14:paraId="4C20239F" w14:textId="0C9F0A25" w:rsidR="00C97796" w:rsidRDefault="00C97796" w:rsidP="00925FED">
      <w:pPr>
        <w:pStyle w:val="SGSOIHeading2"/>
        <w:rPr>
          <w:lang w:val="fr-FR"/>
        </w:rPr>
      </w:pPr>
      <w:bookmarkStart w:id="5" w:name="_Toc112072611"/>
      <w:r>
        <w:rPr>
          <w:lang w:val="fr-FR"/>
        </w:rPr>
        <w:t>Concat</w:t>
      </w:r>
      <w:r w:rsidR="00BB21C3">
        <w:rPr>
          <w:lang w:val="fr-FR"/>
        </w:rPr>
        <w:t>enation</w:t>
      </w:r>
      <w:bookmarkEnd w:id="5"/>
    </w:p>
    <w:p w14:paraId="4C54DD9F" w14:textId="703442E4" w:rsidR="008405BD" w:rsidRDefault="008405BD" w:rsidP="008405BD">
      <w:pPr>
        <w:ind w:left="1440"/>
      </w:pPr>
      <w:r w:rsidRPr="008405BD">
        <w:t>Expression :</w:t>
      </w:r>
      <w:r w:rsidR="00A04743">
        <w:t xml:space="preserve"> </w:t>
      </w:r>
      <w:r w:rsidR="00A04743" w:rsidRPr="00A04743">
        <w:t>SGS.concat(values,separator)</w:t>
      </w:r>
    </w:p>
    <w:p w14:paraId="1FF72316" w14:textId="39D473B6" w:rsidR="00F84166" w:rsidRDefault="00B156CF" w:rsidP="008405BD">
      <w:pPr>
        <w:ind w:left="1440"/>
        <w:rPr>
          <w:lang w:val="fr-FR"/>
        </w:rPr>
      </w:pPr>
      <w:r>
        <w:rPr>
          <w:lang w:val="fr-FR"/>
        </w:rPr>
        <w:t xml:space="preserve">Example : </w:t>
      </w:r>
      <w:r w:rsidRPr="00B156CF">
        <w:rPr>
          <w:lang w:val="fr-FR"/>
        </w:rPr>
        <w:t>SGS.concat(${Appearance;Standard},';')</w:t>
      </w:r>
    </w:p>
    <w:p w14:paraId="141979D4" w14:textId="0FD4E80D" w:rsidR="00C97796" w:rsidRDefault="00BB21C3" w:rsidP="00925FED">
      <w:pPr>
        <w:pStyle w:val="SGSOIHeading2"/>
        <w:rPr>
          <w:lang w:val="fr-FR"/>
        </w:rPr>
      </w:pPr>
      <w:bookmarkStart w:id="6" w:name="_Toc112072612"/>
      <w:r>
        <w:rPr>
          <w:lang w:val="fr-FR"/>
        </w:rPr>
        <w:t>Distinct concatenation</w:t>
      </w:r>
      <w:bookmarkEnd w:id="6"/>
    </w:p>
    <w:p w14:paraId="75D6E6ED" w14:textId="2C7832A2" w:rsidR="00E84945" w:rsidRDefault="00E84945" w:rsidP="00E84945">
      <w:pPr>
        <w:ind w:left="1440"/>
        <w:rPr>
          <w:lang w:val="fr-FR"/>
        </w:rPr>
      </w:pPr>
      <w:r w:rsidRPr="008405BD">
        <w:t>Expression :</w:t>
      </w:r>
      <w:r>
        <w:t xml:space="preserve"> </w:t>
      </w:r>
      <w:r w:rsidRPr="00E84945">
        <w:rPr>
          <w:lang w:val="fr-FR"/>
        </w:rPr>
        <w:t>SGS.distinctConcat(values,separator)</w:t>
      </w:r>
    </w:p>
    <w:p w14:paraId="1A3B2CCC" w14:textId="772F6F5B" w:rsidR="00F85D4A" w:rsidRPr="00BF5227" w:rsidRDefault="00F85D4A" w:rsidP="00E84945">
      <w:pPr>
        <w:ind w:left="1440"/>
        <w:rPr>
          <w:lang w:val="fr-FR"/>
        </w:rPr>
      </w:pPr>
      <w:r>
        <w:rPr>
          <w:lang w:val="fr-FR"/>
        </w:rPr>
        <w:t xml:space="preserve">Example : </w:t>
      </w:r>
      <w:r w:rsidRPr="00F85D4A">
        <w:rPr>
          <w:lang w:val="fr-FR"/>
        </w:rPr>
        <w:t>SGS.distinctConcat(${Appearance;Standard},', ')</w:t>
      </w:r>
    </w:p>
    <w:p w14:paraId="47071EE8" w14:textId="239E262F" w:rsidR="00697EA3" w:rsidRPr="009465C7" w:rsidRDefault="00697EA3" w:rsidP="00697EA3">
      <w:pPr>
        <w:rPr>
          <w:lang w:val="en-US"/>
        </w:rPr>
      </w:pPr>
    </w:p>
    <w:p w14:paraId="29E33A31" w14:textId="31CF8AE3" w:rsidR="00A577A9" w:rsidRDefault="00AF3E4C" w:rsidP="00D1125B">
      <w:pPr>
        <w:pStyle w:val="SGSOIHeading1"/>
        <w:rPr>
          <w:lang w:val="en-US"/>
        </w:rPr>
      </w:pPr>
      <w:r>
        <w:rPr>
          <w:lang w:val="en-US"/>
        </w:rPr>
        <w:br w:type="page"/>
      </w:r>
      <w:bookmarkStart w:id="7" w:name="_Toc112072613"/>
      <w:r w:rsidR="00ED428B">
        <w:rPr>
          <w:lang w:val="en-US"/>
        </w:rPr>
        <w:lastRenderedPageBreak/>
        <w:t xml:space="preserve">Internal </w:t>
      </w:r>
      <w:r w:rsidR="0063726E">
        <w:rPr>
          <w:lang w:val="en-US"/>
        </w:rPr>
        <w:t>Sample Expressions</w:t>
      </w:r>
      <w:bookmarkEnd w:id="7"/>
    </w:p>
    <w:p w14:paraId="54F813DB" w14:textId="399C8E57" w:rsidR="00F501DD" w:rsidRDefault="00B53E2A" w:rsidP="00B53E2A">
      <w:pPr>
        <w:ind w:left="720"/>
        <w:rPr>
          <w:lang w:val="en-US"/>
        </w:rPr>
      </w:pPr>
      <w:r>
        <w:rPr>
          <w:lang w:val="en-US"/>
        </w:rPr>
        <w:t>Exclusion of dataset</w:t>
      </w:r>
      <w:r w:rsidR="00B875DF">
        <w:rPr>
          <w:lang w:val="en-US"/>
        </w:rPr>
        <w:t xml:space="preserve"> with status</w:t>
      </w:r>
      <w:r>
        <w:rPr>
          <w:lang w:val="en-US"/>
        </w:rPr>
        <w:t xml:space="preserve"> </w:t>
      </w:r>
      <w:r w:rsidR="00B875DF">
        <w:rPr>
          <w:lang w:val="en-US"/>
        </w:rPr>
        <w:t>“C</w:t>
      </w:r>
      <w:r>
        <w:rPr>
          <w:lang w:val="en-US"/>
        </w:rPr>
        <w:t>ancelled</w:t>
      </w:r>
      <w:r w:rsidR="00B875DF">
        <w:rPr>
          <w:lang w:val="en-US"/>
        </w:rPr>
        <w:t>”</w:t>
      </w:r>
      <w:r>
        <w:rPr>
          <w:lang w:val="en-US"/>
        </w:rPr>
        <w:t xml:space="preserve"> and </w:t>
      </w:r>
      <w:r w:rsidR="00227F07">
        <w:rPr>
          <w:lang w:val="en-US"/>
        </w:rPr>
        <w:t>result</w:t>
      </w:r>
      <w:r w:rsidR="00C6790B">
        <w:rPr>
          <w:lang w:val="en-US"/>
        </w:rPr>
        <w:t xml:space="preserve"> wit</w:t>
      </w:r>
      <w:r w:rsidR="00D73A71">
        <w:rPr>
          <w:lang w:val="en-US"/>
        </w:rPr>
        <w:t>h status</w:t>
      </w:r>
      <w:r w:rsidR="00227F07">
        <w:rPr>
          <w:lang w:val="en-US"/>
        </w:rPr>
        <w:t xml:space="preserve"> “Mark Outlier”</w:t>
      </w:r>
      <w:r w:rsidR="00203106">
        <w:rPr>
          <w:lang w:val="en-US"/>
        </w:rPr>
        <w:t xml:space="preserve"> </w:t>
      </w:r>
      <w:r w:rsidR="004C3C15">
        <w:rPr>
          <w:noProof/>
          <w:lang w:val="en-US"/>
        </w:rPr>
        <w:pict w14:anchorId="7463F435">
          <v:shape id="_x0000_i1026" type="#_x0000_t75" style="width:16pt;height:16.5pt;visibility:visible;mso-wrap-style:square">
            <v:imagedata r:id="rId19" o:title=""/>
          </v:shape>
        </w:pict>
      </w:r>
    </w:p>
    <w:p w14:paraId="4BCF05A2" w14:textId="77777777" w:rsidR="00F501DD" w:rsidRPr="00A577A9" w:rsidRDefault="00F501DD" w:rsidP="009F5869">
      <w:pPr>
        <w:rPr>
          <w:lang w:val="en-US"/>
        </w:rPr>
      </w:pPr>
    </w:p>
    <w:p w14:paraId="5A3AF93F" w14:textId="4F26947A" w:rsidR="0090354B" w:rsidRDefault="0090354B" w:rsidP="00096212">
      <w:pPr>
        <w:pStyle w:val="SGSOIHeading2"/>
        <w:rPr>
          <w:lang w:val="fr-FR"/>
        </w:rPr>
      </w:pPr>
      <w:bookmarkStart w:id="8" w:name="_Toc112072614"/>
      <w:r>
        <w:rPr>
          <w:lang w:val="fr-FR"/>
        </w:rPr>
        <w:t>Get SDIDATAITEM</w:t>
      </w:r>
      <w:bookmarkEnd w:id="8"/>
    </w:p>
    <w:p w14:paraId="3EDD7BE1" w14:textId="755FD65D" w:rsidR="0090354B" w:rsidRDefault="0090354B" w:rsidP="0090354B">
      <w:pPr>
        <w:ind w:left="1440"/>
        <w:rPr>
          <w:lang w:val="en-US"/>
        </w:rPr>
      </w:pPr>
      <w:r w:rsidRPr="002F72C6">
        <w:rPr>
          <w:lang w:val="en-US"/>
        </w:rPr>
        <w:t>Expression :</w:t>
      </w:r>
      <w:r>
        <w:rPr>
          <w:lang w:val="en-US"/>
        </w:rPr>
        <w:t xml:space="preserve"> </w:t>
      </w:r>
      <w:r w:rsidRPr="0090354B">
        <w:rPr>
          <w:lang w:val="en-US"/>
        </w:rPr>
        <w:t>SGS.getSDIDataitem(datasourceid,sampleid,paramlistid,paramlistversionid,variantid, dataset, paramid, paramtype, replicateid)</w:t>
      </w:r>
      <w:r>
        <w:rPr>
          <w:lang w:val="en-US"/>
        </w:rPr>
        <w:t xml:space="preserve"> </w:t>
      </w:r>
    </w:p>
    <w:p w14:paraId="65BB78AB" w14:textId="77777777" w:rsidR="0090354B" w:rsidRDefault="0090354B" w:rsidP="0090354B">
      <w:pPr>
        <w:ind w:left="1440"/>
        <w:rPr>
          <w:lang w:val="en-US"/>
        </w:rPr>
      </w:pPr>
      <w:r>
        <w:rPr>
          <w:lang w:val="en-US"/>
        </w:rPr>
        <w:t xml:space="preserve">Return </w:t>
      </w:r>
      <w:r w:rsidRPr="0090354B">
        <w:rPr>
          <w:lang w:val="en-US"/>
        </w:rPr>
        <w:t>DataItemInfo</w:t>
      </w:r>
    </w:p>
    <w:p w14:paraId="64111BEC" w14:textId="77777777" w:rsidR="0090354B" w:rsidRDefault="0090354B" w:rsidP="0090354B">
      <w:pPr>
        <w:pStyle w:val="SGSOIHeading3"/>
        <w:rPr>
          <w:lang w:val="en-US"/>
        </w:rPr>
      </w:pPr>
      <w:bookmarkStart w:id="9" w:name="_Toc112072615"/>
      <w:r>
        <w:rPr>
          <w:lang w:val="en-US"/>
        </w:rPr>
        <w:t>Parameters</w:t>
      </w:r>
      <w:bookmarkEnd w:id="9"/>
    </w:p>
    <w:p w14:paraId="364DFEBC" w14:textId="77777777" w:rsidR="00F10269" w:rsidRDefault="00F10269" w:rsidP="00F102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69324996" w14:textId="17E78148" w:rsidR="00F10269" w:rsidRDefault="00F10269" w:rsidP="00F10269">
      <w:pPr>
        <w:numPr>
          <w:ilvl w:val="0"/>
          <w:numId w:val="30"/>
        </w:numPr>
        <w:rPr>
          <w:lang w:val="en-US"/>
        </w:rPr>
      </w:pPr>
      <w:r w:rsidRPr="0090354B">
        <w:rPr>
          <w:lang w:val="en-US"/>
        </w:rPr>
        <w:t>sampleid</w:t>
      </w:r>
      <w:r>
        <w:rPr>
          <w:lang w:val="en-US"/>
        </w:rPr>
        <w:t xml:space="preserve">: id of the sample :   </w:t>
      </w:r>
      <w:r w:rsidRPr="00F10269">
        <w:rPr>
          <w:lang w:val="en-US"/>
        </w:rPr>
        <w:t>${primary:s_sampleid}</w:t>
      </w:r>
    </w:p>
    <w:p w14:paraId="493DF0C9" w14:textId="0DEA2DD1" w:rsidR="00F10269" w:rsidRDefault="00F10269" w:rsidP="00F102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684B1B12" w14:textId="1E932474" w:rsidR="00F10269" w:rsidRDefault="00F10269" w:rsidP="00F102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245A6964" w14:textId="2403D0AD" w:rsidR="00F10269" w:rsidRDefault="00F10269" w:rsidP="00F102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3B89F1BA" w14:textId="41693378" w:rsidR="00F10269" w:rsidRDefault="00F10269" w:rsidP="00F102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  <w:r>
        <w:rPr>
          <w:lang w:val="en-US"/>
        </w:rPr>
        <w:t>or max</w:t>
      </w:r>
    </w:p>
    <w:p w14:paraId="360B4297" w14:textId="65B209CE" w:rsidR="00F10269" w:rsidRDefault="00F10269" w:rsidP="00F102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69066269" w14:textId="6BEC5CD3" w:rsidR="00F10269" w:rsidRPr="002F72C6" w:rsidRDefault="00F10269" w:rsidP="00F102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34FA41E4" w14:textId="7BE86C64" w:rsidR="00F10269" w:rsidRDefault="00F10269" w:rsidP="00F102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  <w:r>
        <w:rPr>
          <w:lang w:val="en-US"/>
        </w:rPr>
        <w:t>or max</w:t>
      </w:r>
    </w:p>
    <w:p w14:paraId="04743D15" w14:textId="77777777" w:rsidR="00F10269" w:rsidRDefault="00F10269" w:rsidP="00F10269">
      <w:pPr>
        <w:rPr>
          <w:snapToGrid w:val="0"/>
          <w:lang w:val="en-US"/>
        </w:rPr>
      </w:pPr>
    </w:p>
    <w:p w14:paraId="7A57FDC1" w14:textId="77777777" w:rsidR="00F10269" w:rsidRDefault="00F10269" w:rsidP="00F10269">
      <w:pPr>
        <w:pStyle w:val="SGSOIHeading3"/>
        <w:rPr>
          <w:snapToGrid w:val="0"/>
          <w:lang w:val="en-US"/>
        </w:rPr>
      </w:pPr>
      <w:bookmarkStart w:id="10" w:name="_Toc112072616"/>
      <w:r>
        <w:rPr>
          <w:snapToGrid w:val="0"/>
          <w:lang w:val="en-US"/>
        </w:rPr>
        <w:t>Properties of object return</w:t>
      </w:r>
      <w:bookmarkEnd w:id="10"/>
    </w:p>
    <w:p w14:paraId="51E64B24" w14:textId="0B3D28A3" w:rsidR="0090354B" w:rsidRDefault="0090354B" w:rsidP="0090354B">
      <w:pPr>
        <w:ind w:left="1440"/>
        <w:rPr>
          <w:lang w:val="en-US"/>
        </w:rPr>
      </w:pPr>
    </w:p>
    <w:tbl>
      <w:tblPr>
        <w:tblW w:w="0" w:type="auto"/>
        <w:tblCellSpacing w:w="0" w:type="dxa"/>
        <w:tblInd w:w="14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290"/>
      </w:tblGrid>
      <w:tr w:rsidR="00EA63EA" w:rsidRPr="00EA63EA" w14:paraId="3831861E" w14:textId="77777777" w:rsidTr="00EA63EA">
        <w:trPr>
          <w:trHeight w:val="270"/>
          <w:tblCellSpacing w:w="0" w:type="dxa"/>
        </w:trPr>
        <w:tc>
          <w:tcPr>
            <w:tcW w:w="2760" w:type="dxa"/>
            <w:vAlign w:val="center"/>
            <w:hideMark/>
          </w:tcPr>
          <w:p w14:paraId="7F2EDF01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sdcid</w:t>
            </w:r>
          </w:p>
        </w:tc>
        <w:tc>
          <w:tcPr>
            <w:tcW w:w="1290" w:type="dxa"/>
            <w:vAlign w:val="center"/>
            <w:hideMark/>
          </w:tcPr>
          <w:p w14:paraId="442E1D94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4E234A3D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EF2EE16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keyid1</w:t>
            </w:r>
          </w:p>
        </w:tc>
        <w:tc>
          <w:tcPr>
            <w:tcW w:w="0" w:type="auto"/>
            <w:vAlign w:val="center"/>
            <w:hideMark/>
          </w:tcPr>
          <w:p w14:paraId="28A49CE2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435601C2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3AE3F29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keyid2</w:t>
            </w:r>
          </w:p>
        </w:tc>
        <w:tc>
          <w:tcPr>
            <w:tcW w:w="0" w:type="auto"/>
            <w:vAlign w:val="center"/>
            <w:hideMark/>
          </w:tcPr>
          <w:p w14:paraId="55DE1199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1DE325CE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58E4DE3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keyid3</w:t>
            </w:r>
          </w:p>
        </w:tc>
        <w:tc>
          <w:tcPr>
            <w:tcW w:w="0" w:type="auto"/>
            <w:vAlign w:val="center"/>
            <w:hideMark/>
          </w:tcPr>
          <w:p w14:paraId="4F4ED23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36594249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2E2E0E8D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paramlistid</w:t>
            </w:r>
          </w:p>
        </w:tc>
        <w:tc>
          <w:tcPr>
            <w:tcW w:w="0" w:type="auto"/>
            <w:vAlign w:val="center"/>
            <w:hideMark/>
          </w:tcPr>
          <w:p w14:paraId="37F11256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64AEFA08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1950CA9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paramlistversionid</w:t>
            </w:r>
          </w:p>
        </w:tc>
        <w:tc>
          <w:tcPr>
            <w:tcW w:w="0" w:type="auto"/>
            <w:vAlign w:val="center"/>
            <w:hideMark/>
          </w:tcPr>
          <w:p w14:paraId="4B78645C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6904FF69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27BAF23A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variantid</w:t>
            </w:r>
          </w:p>
        </w:tc>
        <w:tc>
          <w:tcPr>
            <w:tcW w:w="0" w:type="auto"/>
            <w:vAlign w:val="center"/>
            <w:hideMark/>
          </w:tcPr>
          <w:p w14:paraId="49EB756F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4D9E6394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FC7420C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A3DBD93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Integer</w:t>
            </w:r>
          </w:p>
        </w:tc>
      </w:tr>
      <w:tr w:rsidR="00EA63EA" w:rsidRPr="00EA63EA" w14:paraId="698EB62E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05F00ED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paramid</w:t>
            </w:r>
          </w:p>
        </w:tc>
        <w:tc>
          <w:tcPr>
            <w:tcW w:w="0" w:type="auto"/>
            <w:vAlign w:val="center"/>
            <w:hideMark/>
          </w:tcPr>
          <w:p w14:paraId="67B36DF8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3503989A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22F002EA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paramtype</w:t>
            </w:r>
          </w:p>
        </w:tc>
        <w:tc>
          <w:tcPr>
            <w:tcW w:w="0" w:type="auto"/>
            <w:vAlign w:val="center"/>
            <w:hideMark/>
          </w:tcPr>
          <w:p w14:paraId="6CAC9CAD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4B04E987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6021A3E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replicateid</w:t>
            </w:r>
          </w:p>
        </w:tc>
        <w:tc>
          <w:tcPr>
            <w:tcW w:w="0" w:type="auto"/>
            <w:vAlign w:val="center"/>
            <w:hideMark/>
          </w:tcPr>
          <w:p w14:paraId="79B5B59B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Integer</w:t>
            </w:r>
          </w:p>
        </w:tc>
      </w:tr>
      <w:tr w:rsidR="00EA63EA" w:rsidRPr="00EA63EA" w14:paraId="7978B662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167FC161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datatypes</w:t>
            </w:r>
          </w:p>
        </w:tc>
        <w:tc>
          <w:tcPr>
            <w:tcW w:w="0" w:type="auto"/>
            <w:vAlign w:val="center"/>
            <w:hideMark/>
          </w:tcPr>
          <w:p w14:paraId="3E2A57D7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7FAB25DF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26F9C14B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aliasid</w:t>
            </w:r>
          </w:p>
        </w:tc>
        <w:tc>
          <w:tcPr>
            <w:tcW w:w="0" w:type="auto"/>
            <w:vAlign w:val="center"/>
            <w:hideMark/>
          </w:tcPr>
          <w:p w14:paraId="56791F1B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5B13FF36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3D8DEC2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releasedflag</w:t>
            </w:r>
          </w:p>
        </w:tc>
        <w:tc>
          <w:tcPr>
            <w:tcW w:w="0" w:type="auto"/>
            <w:vAlign w:val="center"/>
            <w:hideMark/>
          </w:tcPr>
          <w:p w14:paraId="11E6B75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576FF21C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29329176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reportflag</w:t>
            </w:r>
          </w:p>
        </w:tc>
        <w:tc>
          <w:tcPr>
            <w:tcW w:w="0" w:type="auto"/>
            <w:vAlign w:val="center"/>
            <w:hideMark/>
          </w:tcPr>
          <w:p w14:paraId="1403235A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72C0DD23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CA801C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activeflag</w:t>
            </w:r>
          </w:p>
        </w:tc>
        <w:tc>
          <w:tcPr>
            <w:tcW w:w="0" w:type="auto"/>
            <w:vAlign w:val="center"/>
            <w:hideMark/>
          </w:tcPr>
          <w:p w14:paraId="5458EE7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0098021E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BF0715D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calcexcludeflag</w:t>
            </w:r>
          </w:p>
        </w:tc>
        <w:tc>
          <w:tcPr>
            <w:tcW w:w="0" w:type="auto"/>
            <w:vAlign w:val="center"/>
            <w:hideMark/>
          </w:tcPr>
          <w:p w14:paraId="0239DB20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6F57F07D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295E1CF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sourceworkitemid</w:t>
            </w:r>
          </w:p>
        </w:tc>
        <w:tc>
          <w:tcPr>
            <w:tcW w:w="0" w:type="auto"/>
            <w:vAlign w:val="center"/>
            <w:hideMark/>
          </w:tcPr>
          <w:p w14:paraId="2B04B9C8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75EC4AB3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1BB1EC84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sourceworkiteminstance</w:t>
            </w:r>
          </w:p>
        </w:tc>
        <w:tc>
          <w:tcPr>
            <w:tcW w:w="0" w:type="auto"/>
            <w:vAlign w:val="center"/>
            <w:hideMark/>
          </w:tcPr>
          <w:p w14:paraId="13CB363C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173F3B79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4FAA9FF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s_qcbatchid</w:t>
            </w:r>
          </w:p>
        </w:tc>
        <w:tc>
          <w:tcPr>
            <w:tcW w:w="0" w:type="auto"/>
            <w:vAlign w:val="center"/>
            <w:hideMark/>
          </w:tcPr>
          <w:p w14:paraId="1F583D95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  <w:tr w:rsidR="00EA63EA" w:rsidRPr="00EA63EA" w14:paraId="5A5CB42D" w14:textId="77777777" w:rsidTr="00EA63EA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FD9493A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s_qcbatchitemid</w:t>
            </w:r>
          </w:p>
        </w:tc>
        <w:tc>
          <w:tcPr>
            <w:tcW w:w="0" w:type="auto"/>
            <w:vAlign w:val="center"/>
            <w:hideMark/>
          </w:tcPr>
          <w:p w14:paraId="7DDB1FB7" w14:textId="77777777" w:rsidR="00EA63EA" w:rsidRPr="00EA63EA" w:rsidRDefault="00EA63EA" w:rsidP="00EA63EA">
            <w:pPr>
              <w:rPr>
                <w:rFonts w:cs="Arial"/>
                <w:color w:val="000000"/>
                <w:lang w:val="fr-FR" w:eastAsia="fr-FR"/>
              </w:rPr>
            </w:pPr>
            <w:r w:rsidRPr="00EA63EA">
              <w:rPr>
                <w:rFonts w:cs="Arial"/>
                <w:color w:val="000000"/>
                <w:lang w:val="fr-FR" w:eastAsia="fr-FR"/>
              </w:rPr>
              <w:t>Characters</w:t>
            </w:r>
          </w:p>
        </w:tc>
      </w:tr>
    </w:tbl>
    <w:p w14:paraId="444C9B5A" w14:textId="77777777" w:rsidR="00EA63EA" w:rsidRDefault="00EA63EA" w:rsidP="0090354B">
      <w:pPr>
        <w:ind w:left="1440"/>
        <w:rPr>
          <w:lang w:val="en-US"/>
        </w:rPr>
      </w:pPr>
    </w:p>
    <w:p w14:paraId="161AF24D" w14:textId="6E2643E0" w:rsidR="0090354B" w:rsidRDefault="00EA63EA" w:rsidP="00EA63EA">
      <w:pPr>
        <w:pStyle w:val="SGSOIHeading3"/>
        <w:rPr>
          <w:lang w:val="fr-FR"/>
        </w:rPr>
      </w:pPr>
      <w:bookmarkStart w:id="11" w:name="_Toc112072617"/>
      <w:r>
        <w:rPr>
          <w:lang w:val="fr-FR"/>
        </w:rPr>
        <w:t>Examples</w:t>
      </w:r>
      <w:bookmarkEnd w:id="11"/>
    </w:p>
    <w:p w14:paraId="4D06CF2D" w14:textId="0AE8525F" w:rsidR="00EA63EA" w:rsidRDefault="00EA63EA" w:rsidP="00EA63EA">
      <w:pPr>
        <w:rPr>
          <w:lang w:val="fr-FR"/>
        </w:rPr>
      </w:pPr>
    </w:p>
    <w:p w14:paraId="0DACAF5A" w14:textId="14C266FF" w:rsidR="004D5A6F" w:rsidRDefault="004D5A6F" w:rsidP="004D5A6F">
      <w:pPr>
        <w:ind w:firstLine="720"/>
        <w:rPr>
          <w:lang w:val="fr-FR"/>
        </w:rPr>
      </w:pPr>
      <w:r>
        <w:rPr>
          <w:lang w:val="fr-FR"/>
        </w:rPr>
        <w:lastRenderedPageBreak/>
        <w:t xml:space="preserve">Example 1 : </w:t>
      </w:r>
      <w:r w:rsidRPr="004D5A6F">
        <w:rPr>
          <w:lang w:val="fr-FR"/>
        </w:rPr>
        <w:t>def</w:t>
      </w:r>
      <w:r>
        <w:rPr>
          <w:lang w:val="fr-FR"/>
        </w:rPr>
        <w:t xml:space="preserve"> </w:t>
      </w:r>
      <w:r w:rsidRPr="004D5A6F">
        <w:rPr>
          <w:lang w:val="fr-FR"/>
        </w:rPr>
        <w:t>sdidataitem</w:t>
      </w:r>
      <w:r>
        <w:rPr>
          <w:lang w:val="fr-FR"/>
        </w:rPr>
        <w:t xml:space="preserve"> </w:t>
      </w:r>
      <w:r w:rsidRPr="004D5A6F">
        <w:rPr>
          <w:lang w:val="fr-FR"/>
        </w:rPr>
        <w:t>=</w:t>
      </w:r>
      <w:r>
        <w:rPr>
          <w:lang w:val="fr-FR"/>
        </w:rPr>
        <w:t xml:space="preserve"> </w:t>
      </w:r>
      <w:r w:rsidRPr="004D5A6F">
        <w:rPr>
          <w:lang w:val="fr-FR"/>
        </w:rPr>
        <w:t>SGS.getSDIDataitem('labvantage',${primary:s_sampleid},${paramlistid},""+${paramlistversionid},${variantid}, ""+${dataset}, 'Appearance','Standard', 'max')</w:t>
      </w:r>
    </w:p>
    <w:p w14:paraId="02E6B293" w14:textId="77777777" w:rsidR="004D5A6F" w:rsidRDefault="004D5A6F" w:rsidP="00EA63EA">
      <w:pPr>
        <w:rPr>
          <w:lang w:val="fr-FR"/>
        </w:rPr>
      </w:pPr>
    </w:p>
    <w:p w14:paraId="6D9815AD" w14:textId="77777777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7E8479AA" w14:textId="28C62EC8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${primary:s_sampleid}</w:t>
      </w:r>
      <w:r>
        <w:rPr>
          <w:lang w:val="en-US"/>
        </w:rPr>
        <w:t xml:space="preserve"> : ID of sample</w:t>
      </w:r>
    </w:p>
    <w:p w14:paraId="3B3C7DA6" w14:textId="0360936D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${paramlistid}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ID of result calculated</w:t>
      </w:r>
    </w:p>
    <w:p w14:paraId="1AAD0BC5" w14:textId="623B725E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""+${paramlistversionid}</w:t>
      </w:r>
      <w:r>
        <w:rPr>
          <w:lang w:val="en-US"/>
        </w:rPr>
        <w:t xml:space="preserve"> : Version of parameter List</w:t>
      </w:r>
      <w:r w:rsidRPr="004D5A6F">
        <w:rPr>
          <w:lang w:val="en-US"/>
        </w:rPr>
        <w:t xml:space="preserve"> </w:t>
      </w:r>
      <w:r>
        <w:rPr>
          <w:lang w:val="en-US"/>
        </w:rPr>
        <w:t>of result calculated</w:t>
      </w:r>
    </w:p>
    <w:p w14:paraId="7BA93C76" w14:textId="4AC33211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${variantid}</w:t>
      </w:r>
      <w:r>
        <w:rPr>
          <w:lang w:val="en-US"/>
        </w:rPr>
        <w:t xml:space="preserve"> : Variant ID of parameter List of result calculated</w:t>
      </w:r>
    </w:p>
    <w:p w14:paraId="2681680A" w14:textId="1A54CE28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""+${dataset}</w:t>
      </w:r>
      <w:r>
        <w:rPr>
          <w:lang w:val="en-US"/>
        </w:rPr>
        <w:t xml:space="preserve"> : dataset of parameter List of result calculated</w:t>
      </w:r>
    </w:p>
    <w:p w14:paraId="4D811422" w14:textId="58794161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'Appearance'</w:t>
      </w:r>
      <w:r>
        <w:rPr>
          <w:lang w:val="en-US"/>
        </w:rPr>
        <w:t>: parameter ID of result calculated</w:t>
      </w:r>
    </w:p>
    <w:p w14:paraId="6BEE47A6" w14:textId="77777777" w:rsidR="004D5A6F" w:rsidRPr="003B513B" w:rsidRDefault="004D5A6F" w:rsidP="004D5A6F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5323037A" w14:textId="18D54D26" w:rsidR="004D5A6F" w:rsidRDefault="004D5A6F" w:rsidP="004D5A6F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'max'</w:t>
      </w:r>
      <w:r>
        <w:rPr>
          <w:lang w:val="en-US"/>
        </w:rPr>
        <w:t>: max replicate of p</w:t>
      </w:r>
      <w:r w:rsidRPr="00FE0DF4">
        <w:rPr>
          <w:lang w:val="en-US"/>
        </w:rPr>
        <w:t xml:space="preserve">arameter </w:t>
      </w:r>
    </w:p>
    <w:p w14:paraId="122BCE38" w14:textId="7D88C707" w:rsidR="004D349D" w:rsidRPr="004D349D" w:rsidRDefault="004D349D" w:rsidP="004D349D">
      <w:pPr>
        <w:ind w:firstLine="720"/>
        <w:rPr>
          <w:lang w:val="en-US"/>
        </w:rPr>
      </w:pPr>
      <w:r w:rsidRPr="004D349D">
        <w:rPr>
          <w:lang w:val="en-US"/>
        </w:rPr>
        <w:t xml:space="preserve">Example </w:t>
      </w:r>
      <w:r>
        <w:rPr>
          <w:lang w:val="en-US"/>
        </w:rPr>
        <w:t>2</w:t>
      </w:r>
      <w:r w:rsidRPr="004D349D">
        <w:rPr>
          <w:lang w:val="en-US"/>
        </w:rPr>
        <w:t> : def sdidataitem = SGS.getSDIDataitem('labvantage',${primary:s_sampleid},${paramlistid},""+${paramlistversionid},${variantid}, ""+${dataset}, '</w:t>
      </w:r>
      <w:r>
        <w:rPr>
          <w:lang w:val="en-US"/>
        </w:rPr>
        <w:t>*</w:t>
      </w:r>
      <w:r w:rsidRPr="004D349D">
        <w:rPr>
          <w:lang w:val="en-US"/>
        </w:rPr>
        <w:t>','Standard', 'max')</w:t>
      </w:r>
    </w:p>
    <w:p w14:paraId="3592E73A" w14:textId="77777777" w:rsidR="004D349D" w:rsidRPr="004D349D" w:rsidRDefault="004D349D" w:rsidP="004D349D">
      <w:pPr>
        <w:rPr>
          <w:lang w:val="en-US"/>
        </w:rPr>
      </w:pPr>
    </w:p>
    <w:p w14:paraId="5FBD6E57" w14:textId="77777777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013EEA62" w14:textId="77777777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${primary:s_sampleid}</w:t>
      </w:r>
      <w:r>
        <w:rPr>
          <w:lang w:val="en-US"/>
        </w:rPr>
        <w:t xml:space="preserve"> : ID of sample</w:t>
      </w:r>
    </w:p>
    <w:p w14:paraId="65B25EDB" w14:textId="77777777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${paramlistid}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ID of result calculated</w:t>
      </w:r>
    </w:p>
    <w:p w14:paraId="06EDECAD" w14:textId="77777777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""+${paramlistversionid}</w:t>
      </w:r>
      <w:r>
        <w:rPr>
          <w:lang w:val="en-US"/>
        </w:rPr>
        <w:t xml:space="preserve"> : Version of parameter List</w:t>
      </w:r>
      <w:r w:rsidRPr="004D5A6F">
        <w:rPr>
          <w:lang w:val="en-US"/>
        </w:rPr>
        <w:t xml:space="preserve"> </w:t>
      </w:r>
      <w:r>
        <w:rPr>
          <w:lang w:val="en-US"/>
        </w:rPr>
        <w:t>of result calculated</w:t>
      </w:r>
    </w:p>
    <w:p w14:paraId="709D641D" w14:textId="77777777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${variantid}</w:t>
      </w:r>
      <w:r>
        <w:rPr>
          <w:lang w:val="en-US"/>
        </w:rPr>
        <w:t xml:space="preserve"> : Variant ID of parameter List of result calculated</w:t>
      </w:r>
    </w:p>
    <w:p w14:paraId="6116A05F" w14:textId="77777777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""+${dataset}</w:t>
      </w:r>
      <w:r>
        <w:rPr>
          <w:lang w:val="en-US"/>
        </w:rPr>
        <w:t xml:space="preserve"> : dataset of parameter List of result calculated</w:t>
      </w:r>
    </w:p>
    <w:p w14:paraId="3C1355D2" w14:textId="6858E5D0" w:rsidR="004D349D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'</w:t>
      </w:r>
      <w:r>
        <w:rPr>
          <w:lang w:val="en-US"/>
        </w:rPr>
        <w:t>*</w:t>
      </w:r>
      <w:r w:rsidRPr="004D5A6F">
        <w:rPr>
          <w:lang w:val="en-US"/>
        </w:rPr>
        <w:t>'</w:t>
      </w:r>
      <w:r>
        <w:rPr>
          <w:lang w:val="en-US"/>
        </w:rPr>
        <w:t>: all parameters ID of result calculated</w:t>
      </w:r>
    </w:p>
    <w:p w14:paraId="4CD0360D" w14:textId="77777777" w:rsidR="004D349D" w:rsidRPr="003B513B" w:rsidRDefault="004D349D" w:rsidP="004D349D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6AB6659D" w14:textId="77777777" w:rsidR="004D349D" w:rsidRPr="004D5A6F" w:rsidRDefault="004D349D" w:rsidP="004D349D">
      <w:pPr>
        <w:numPr>
          <w:ilvl w:val="1"/>
          <w:numId w:val="31"/>
        </w:numPr>
        <w:rPr>
          <w:lang w:val="en-US"/>
        </w:rPr>
      </w:pPr>
      <w:r w:rsidRPr="004D5A6F">
        <w:rPr>
          <w:lang w:val="en-US"/>
        </w:rPr>
        <w:t>'max'</w:t>
      </w:r>
      <w:r>
        <w:rPr>
          <w:lang w:val="en-US"/>
        </w:rPr>
        <w:t>: max replicate of p</w:t>
      </w:r>
      <w:r w:rsidRPr="00FE0DF4">
        <w:rPr>
          <w:lang w:val="en-US"/>
        </w:rPr>
        <w:t xml:space="preserve">arameter </w:t>
      </w:r>
    </w:p>
    <w:p w14:paraId="49FD7429" w14:textId="77777777" w:rsidR="004D349D" w:rsidRPr="004D5A6F" w:rsidRDefault="004D349D" w:rsidP="004D349D">
      <w:pPr>
        <w:rPr>
          <w:lang w:val="en-US"/>
        </w:rPr>
      </w:pPr>
    </w:p>
    <w:p w14:paraId="7302B5F7" w14:textId="77777777" w:rsidR="004D5A6F" w:rsidRPr="004D5A6F" w:rsidRDefault="004D5A6F" w:rsidP="00EA63EA">
      <w:pPr>
        <w:rPr>
          <w:lang w:val="en-US"/>
        </w:rPr>
      </w:pPr>
    </w:p>
    <w:p w14:paraId="3410B100" w14:textId="6FFD0F25" w:rsidR="00F3175A" w:rsidRDefault="00096212" w:rsidP="00096212">
      <w:pPr>
        <w:pStyle w:val="SGSOIHeading2"/>
        <w:rPr>
          <w:lang w:val="fr-FR"/>
        </w:rPr>
      </w:pPr>
      <w:bookmarkStart w:id="12" w:name="_Toc112072618"/>
      <w:r>
        <w:rPr>
          <w:lang w:val="fr-FR"/>
        </w:rPr>
        <w:t>Check Results exist</w:t>
      </w:r>
      <w:bookmarkEnd w:id="12"/>
    </w:p>
    <w:p w14:paraId="5678D18C" w14:textId="485F3AED" w:rsidR="00096212" w:rsidRDefault="002F72C6" w:rsidP="002F72C6">
      <w:pPr>
        <w:ind w:left="1440"/>
        <w:rPr>
          <w:lang w:val="en-US"/>
        </w:rPr>
      </w:pPr>
      <w:r w:rsidRPr="002F72C6">
        <w:rPr>
          <w:lang w:val="en-US"/>
        </w:rPr>
        <w:t>Expression : SGS.checkResults(datasourceid,sdidataitem, paramlistid,paramlistversionid,variantid, dataset, paramid, paramtype, replicateid, sameWorkitem)</w:t>
      </w:r>
    </w:p>
    <w:p w14:paraId="50050C4B" w14:textId="568790AA" w:rsidR="008A0824" w:rsidRDefault="008A0824" w:rsidP="002F72C6">
      <w:pPr>
        <w:ind w:left="1440"/>
        <w:rPr>
          <w:lang w:val="en-US"/>
        </w:rPr>
      </w:pPr>
      <w:r>
        <w:rPr>
          <w:lang w:val="en-US"/>
        </w:rPr>
        <w:t xml:space="preserve">Return boolean true or false </w:t>
      </w:r>
    </w:p>
    <w:p w14:paraId="07F02CF9" w14:textId="72EBDCBB" w:rsidR="002B03F3" w:rsidRDefault="002B03F3" w:rsidP="002B03F3">
      <w:pPr>
        <w:pStyle w:val="SGSOIHeading3"/>
        <w:rPr>
          <w:lang w:val="en-US"/>
        </w:rPr>
      </w:pPr>
      <w:bookmarkStart w:id="13" w:name="_Toc112072619"/>
      <w:r>
        <w:rPr>
          <w:lang w:val="en-US"/>
        </w:rPr>
        <w:t>Parameters</w:t>
      </w:r>
      <w:bookmarkEnd w:id="13"/>
    </w:p>
    <w:p w14:paraId="264ABE3C" w14:textId="6FA08D6B" w:rsidR="002F72C6" w:rsidRDefault="002B03F3" w:rsidP="005138F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="002F72C6" w:rsidRPr="002F72C6">
        <w:rPr>
          <w:lang w:val="en-US"/>
        </w:rPr>
        <w:t>atasourceid</w:t>
      </w:r>
      <w:r w:rsidR="002F72C6">
        <w:rPr>
          <w:lang w:val="en-US"/>
        </w:rPr>
        <w:t xml:space="preserve"> :</w:t>
      </w:r>
      <w:r w:rsidR="00796552">
        <w:rPr>
          <w:lang w:val="en-US"/>
        </w:rPr>
        <w:t xml:space="preserve"> </w:t>
      </w:r>
      <w:r w:rsidR="004F1220">
        <w:rPr>
          <w:lang w:val="en-US"/>
        </w:rPr>
        <w:t xml:space="preserve">id data source </w:t>
      </w:r>
      <w:r w:rsidR="002F72C6">
        <w:rPr>
          <w:lang w:val="en-US"/>
        </w:rPr>
        <w:t xml:space="preserve"> </w:t>
      </w:r>
      <w:r w:rsidR="00E00715" w:rsidRPr="00EB375C">
        <w:rPr>
          <w:highlight w:val="green"/>
          <w:lang w:val="en-US"/>
        </w:rPr>
        <w:t>labvantage</w:t>
      </w:r>
      <w:r w:rsidR="00E00715">
        <w:rPr>
          <w:lang w:val="en-US"/>
        </w:rPr>
        <w:t xml:space="preserve"> or </w:t>
      </w:r>
      <w:r w:rsidR="00EB375C" w:rsidRPr="00EB375C">
        <w:rPr>
          <w:lang w:val="en-US"/>
        </w:rPr>
        <w:t>java:jboss/datasources/</w:t>
      </w:r>
      <w:r w:rsidR="00EB375C" w:rsidRPr="00EB375C">
        <w:rPr>
          <w:highlight w:val="green"/>
          <w:lang w:val="en-US"/>
        </w:rPr>
        <w:t>labvantage</w:t>
      </w:r>
    </w:p>
    <w:p w14:paraId="21C93AC4" w14:textId="6D57295E" w:rsidR="005138F2" w:rsidRDefault="004D5A6F" w:rsidP="005138F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3A0DE0D6" w14:textId="01F5B51E" w:rsidR="00796552" w:rsidRDefault="00796552" w:rsidP="005138F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 w:rsidR="00FE0DF4">
        <w:rPr>
          <w:lang w:val="en-US"/>
        </w:rPr>
        <w:t xml:space="preserve"> :</w:t>
      </w:r>
      <w:r w:rsidR="00FE0DF4" w:rsidRPr="00FE0DF4">
        <w:t xml:space="preserve"> </w:t>
      </w:r>
      <w:r w:rsidR="00FE0DF4" w:rsidRPr="00FE0DF4">
        <w:rPr>
          <w:lang w:val="en-US"/>
        </w:rPr>
        <w:t xml:space="preserve">Parameter List ID  or </w:t>
      </w:r>
      <w:r w:rsidR="00FE0DF4">
        <w:rPr>
          <w:lang w:val="en-US"/>
        </w:rPr>
        <w:t xml:space="preserve"> </w:t>
      </w:r>
      <w:r w:rsidR="00FE0DF4" w:rsidRPr="00FE0DF4">
        <w:rPr>
          <w:lang w:val="en-US"/>
        </w:rPr>
        <w:t>*</w:t>
      </w:r>
      <w:r w:rsidR="00FE0DF4">
        <w:rPr>
          <w:lang w:val="en-US"/>
        </w:rPr>
        <w:t xml:space="preserve"> (all)</w:t>
      </w:r>
      <w:r w:rsidR="00FE0DF4" w:rsidRPr="00FE0DF4">
        <w:rPr>
          <w:lang w:val="en-US"/>
        </w:rPr>
        <w:t xml:space="preserve">  or #</w:t>
      </w:r>
      <w:r w:rsidR="00FE0DF4">
        <w:rPr>
          <w:lang w:val="en-US"/>
        </w:rPr>
        <w:t xml:space="preserve"> (same)</w:t>
      </w:r>
    </w:p>
    <w:p w14:paraId="4A320309" w14:textId="19F96EB3" w:rsidR="00831AC4" w:rsidRDefault="00831AC4" w:rsidP="005138F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1189024" w14:textId="6143EB9F" w:rsidR="00831AC4" w:rsidRDefault="00831AC4" w:rsidP="005138F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5B32D6C" w14:textId="4CB689F2" w:rsidR="007F29FC" w:rsidRDefault="007F29FC" w:rsidP="005138F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</w:t>
      </w:r>
      <w:r w:rsidR="007F5426">
        <w:rPr>
          <w:lang w:val="en-US"/>
        </w:rPr>
        <w:t xml:space="preserve">Number of dataset  or </w:t>
      </w:r>
      <w:r w:rsidR="007F5426" w:rsidRPr="00FE0DF4">
        <w:rPr>
          <w:lang w:val="en-US"/>
        </w:rPr>
        <w:t>*</w:t>
      </w:r>
      <w:r w:rsidR="007F5426">
        <w:rPr>
          <w:lang w:val="en-US"/>
        </w:rPr>
        <w:t xml:space="preserve"> (all)</w:t>
      </w:r>
      <w:r w:rsidR="007F5426" w:rsidRPr="00FE0DF4">
        <w:rPr>
          <w:lang w:val="en-US"/>
        </w:rPr>
        <w:t xml:space="preserve">  or #</w:t>
      </w:r>
      <w:r w:rsidR="007F5426">
        <w:rPr>
          <w:lang w:val="en-US"/>
        </w:rPr>
        <w:t xml:space="preserve"> (same) or max</w:t>
      </w:r>
    </w:p>
    <w:p w14:paraId="732BC81E" w14:textId="77777777" w:rsidR="00077C5B" w:rsidRDefault="008C127C" w:rsidP="00077C5B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1A92B98" w14:textId="46D43731" w:rsidR="00077C5B" w:rsidRPr="002F72C6" w:rsidRDefault="00077C5B" w:rsidP="00077C5B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1D6F0B1" w14:textId="5A9389E7" w:rsidR="008C127C" w:rsidRDefault="0046786F" w:rsidP="005138F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</w:t>
      </w:r>
      <w:r w:rsidR="00D6039B">
        <w:rPr>
          <w:lang w:val="en-US"/>
        </w:rPr>
        <w:t xml:space="preserve">Number of replicate  or </w:t>
      </w:r>
      <w:r w:rsidR="00D6039B" w:rsidRPr="00FE0DF4">
        <w:rPr>
          <w:lang w:val="en-US"/>
        </w:rPr>
        <w:t>*</w:t>
      </w:r>
      <w:r w:rsidR="00D6039B">
        <w:rPr>
          <w:lang w:val="en-US"/>
        </w:rPr>
        <w:t xml:space="preserve"> (all)</w:t>
      </w:r>
      <w:r w:rsidR="00D6039B" w:rsidRPr="00FE0DF4">
        <w:rPr>
          <w:lang w:val="en-US"/>
        </w:rPr>
        <w:t xml:space="preserve">  or #</w:t>
      </w:r>
      <w:r w:rsidR="00D6039B">
        <w:rPr>
          <w:lang w:val="en-US"/>
        </w:rPr>
        <w:t xml:space="preserve"> (same) or max</w:t>
      </w:r>
    </w:p>
    <w:p w14:paraId="691E4705" w14:textId="6661791C" w:rsidR="00D6039B" w:rsidRDefault="00D6039B" w:rsidP="005138F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</w:t>
      </w:r>
      <w:r w:rsidR="0038354B">
        <w:rPr>
          <w:lang w:val="en-US"/>
        </w:rPr>
        <w:t xml:space="preserve">true or false  same Test method </w:t>
      </w:r>
    </w:p>
    <w:p w14:paraId="44702341" w14:textId="32F4B91B" w:rsidR="006C7245" w:rsidRDefault="006C7245" w:rsidP="006C7245">
      <w:pPr>
        <w:pStyle w:val="SGSOIHeading3"/>
        <w:rPr>
          <w:lang w:val="en-US"/>
        </w:rPr>
      </w:pPr>
      <w:bookmarkStart w:id="14" w:name="_Toc112072620"/>
      <w:r>
        <w:rPr>
          <w:lang w:val="en-US"/>
        </w:rPr>
        <w:t>Examples</w:t>
      </w:r>
      <w:bookmarkEnd w:id="14"/>
    </w:p>
    <w:p w14:paraId="7DB668FE" w14:textId="079B770A" w:rsidR="004D349D" w:rsidRDefault="00FB1E85" w:rsidP="008609B6">
      <w:pPr>
        <w:ind w:left="680"/>
        <w:rPr>
          <w:lang w:val="en-US"/>
        </w:rPr>
      </w:pPr>
      <w:r>
        <w:rPr>
          <w:lang w:val="en-US"/>
        </w:rPr>
        <w:t xml:space="preserve">Example 1 : </w:t>
      </w:r>
      <w:r w:rsidR="004D349D" w:rsidRPr="004D349D">
        <w:rPr>
          <w:lang w:val="en-US"/>
        </w:rPr>
        <w:t>def sdidataitem</w:t>
      </w:r>
      <w:r w:rsidR="004D349D">
        <w:rPr>
          <w:lang w:val="en-US"/>
        </w:rPr>
        <w:t xml:space="preserve"> </w:t>
      </w:r>
      <w:r w:rsidR="004D349D" w:rsidRPr="004D349D">
        <w:rPr>
          <w:lang w:val="en-US"/>
        </w:rPr>
        <w:t>=</w:t>
      </w:r>
      <w:r w:rsidR="004D349D">
        <w:rPr>
          <w:lang w:val="en-US"/>
        </w:rPr>
        <w:t xml:space="preserve"> </w:t>
      </w:r>
      <w:r w:rsidR="004D349D" w:rsidRPr="004D349D">
        <w:rPr>
          <w:lang w:val="en-US"/>
        </w:rPr>
        <w:t>SGS.getSDIDataitem('labvantage',${primary:s_sampleid},${paramlistid},""+${paramlistversionid},${variantid}, ""+${dataset}, 'Result','Standard', 'max')</w:t>
      </w:r>
    </w:p>
    <w:p w14:paraId="716E11A7" w14:textId="5EA9F01D" w:rsidR="006C7245" w:rsidRDefault="008609B6" w:rsidP="008609B6">
      <w:pPr>
        <w:ind w:left="680"/>
        <w:rPr>
          <w:lang w:val="en-US"/>
        </w:rPr>
      </w:pPr>
      <w:r w:rsidRPr="008609B6">
        <w:rPr>
          <w:lang w:val="en-US"/>
        </w:rPr>
        <w:t>SGS.checkResults(</w:t>
      </w:r>
      <w:r w:rsidRPr="008609B6">
        <w:rPr>
          <w:highlight w:val="green"/>
          <w:lang w:val="en-US"/>
        </w:rPr>
        <w:t>'labvantage',</w:t>
      </w:r>
      <w:r w:rsidR="004D349D" w:rsidRPr="004D349D">
        <w:rPr>
          <w:lang w:val="en-US"/>
        </w:rPr>
        <w:t xml:space="preserve"> sdidataitem</w:t>
      </w:r>
      <w:r w:rsidRPr="004D349D">
        <w:rPr>
          <w:lang w:val="en-US"/>
        </w:rPr>
        <w:t>,</w:t>
      </w:r>
      <w:r w:rsidRPr="008609B6">
        <w:rPr>
          <w:lang w:val="en-US"/>
        </w:rPr>
        <w:t>'Analysis','*','#', 'max', '#', 'Standard', 'max', true)</w:t>
      </w:r>
    </w:p>
    <w:p w14:paraId="5E0D1E29" w14:textId="60144B4E" w:rsidR="008609B6" w:rsidRDefault="00CC4688" w:rsidP="006057B3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09720577" w14:textId="7A06F084" w:rsidR="00CC4688" w:rsidRDefault="004D349D" w:rsidP="006057B3">
      <w:pPr>
        <w:numPr>
          <w:ilvl w:val="1"/>
          <w:numId w:val="31"/>
        </w:numPr>
        <w:rPr>
          <w:lang w:val="en-US"/>
        </w:rPr>
      </w:pPr>
      <w:r w:rsidRPr="004D349D">
        <w:rPr>
          <w:lang w:val="en-US"/>
        </w:rPr>
        <w:t>sdidataitem</w:t>
      </w:r>
      <w:r w:rsidR="00CC4688">
        <w:rPr>
          <w:lang w:val="en-US"/>
        </w:rPr>
        <w:t xml:space="preserve"> : </w:t>
      </w:r>
      <w:r>
        <w:rPr>
          <w:lang w:val="en-US"/>
        </w:rPr>
        <w:t>DataItemInfo</w:t>
      </w:r>
      <w:r w:rsidR="0072660D">
        <w:rPr>
          <w:lang w:val="en-US"/>
        </w:rPr>
        <w:t xml:space="preserve"> of result calculated</w:t>
      </w:r>
    </w:p>
    <w:p w14:paraId="7A7542B1" w14:textId="0E6B5637" w:rsidR="0072660D" w:rsidRDefault="006057B3" w:rsidP="006057B3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6D73586" w14:textId="1166FB08" w:rsidR="006057B3" w:rsidRDefault="008837F9" w:rsidP="006057B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6B916A8" w14:textId="59445BC5" w:rsidR="008837F9" w:rsidRDefault="008837F9" w:rsidP="006057B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</w:t>
      </w:r>
      <w:r w:rsidR="00FF3823">
        <w:rPr>
          <w:lang w:val="en-US"/>
        </w:rPr>
        <w:t xml:space="preserve"> ID</w:t>
      </w:r>
      <w:r>
        <w:rPr>
          <w:lang w:val="en-US"/>
        </w:rPr>
        <w:t xml:space="preserve"> of result calculated</w:t>
      </w:r>
    </w:p>
    <w:p w14:paraId="021EF888" w14:textId="77777777" w:rsidR="00DA69D5" w:rsidRDefault="00DA69D5" w:rsidP="006057B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AE2BD7A" w14:textId="737208A9" w:rsidR="00B1634E" w:rsidRDefault="00B1634E" w:rsidP="00B1634E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684DEE12" w14:textId="1782F156" w:rsidR="003B513B" w:rsidRPr="003B513B" w:rsidRDefault="00B618A4" w:rsidP="003B513B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 w:rsidR="00DA69D5">
        <w:rPr>
          <w:lang w:val="en-US"/>
        </w:rPr>
        <w:t xml:space="preserve"> </w:t>
      </w:r>
      <w:r w:rsidR="003B513B">
        <w:rPr>
          <w:lang w:val="en-US"/>
        </w:rPr>
        <w:t>: Parameter type Standard</w:t>
      </w:r>
    </w:p>
    <w:p w14:paraId="10B30CDF" w14:textId="3A38F1F3" w:rsidR="003B513B" w:rsidRDefault="003B513B" w:rsidP="003B513B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657527E7" w14:textId="6A1F2690" w:rsidR="003B513B" w:rsidRDefault="001A37B3" w:rsidP="006057B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true : search in </w:t>
      </w:r>
      <w:r w:rsidR="00616549">
        <w:rPr>
          <w:lang w:val="en-US"/>
        </w:rPr>
        <w:t xml:space="preserve">the </w:t>
      </w:r>
      <w:r>
        <w:rPr>
          <w:lang w:val="en-US"/>
        </w:rPr>
        <w:t>same test method</w:t>
      </w:r>
    </w:p>
    <w:p w14:paraId="616472C5" w14:textId="37335351" w:rsidR="00CC4688" w:rsidRPr="002F72C6" w:rsidRDefault="00CC4688" w:rsidP="008609B6">
      <w:pPr>
        <w:ind w:left="6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F63293C" w14:textId="77777777" w:rsidR="006406CA" w:rsidRPr="00667285" w:rsidRDefault="006406CA" w:rsidP="006406CA">
      <w:pPr>
        <w:rPr>
          <w:lang w:val="en-US"/>
        </w:rPr>
      </w:pPr>
    </w:p>
    <w:p w14:paraId="7DEE220A" w14:textId="77777777" w:rsidR="004D349D" w:rsidRDefault="00FB1E85" w:rsidP="009B1B53">
      <w:pPr>
        <w:ind w:left="680"/>
        <w:rPr>
          <w:lang w:val="en-US"/>
        </w:rPr>
      </w:pPr>
      <w:bookmarkStart w:id="15" w:name="OLE_LINK1"/>
      <w:bookmarkStart w:id="16" w:name="OLE_LINK2"/>
      <w:r>
        <w:rPr>
          <w:lang w:val="en-US"/>
        </w:rPr>
        <w:t xml:space="preserve">Example 2 : </w:t>
      </w:r>
      <w:r w:rsidR="004D349D" w:rsidRPr="004D349D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76C04755" w14:textId="7C880F08" w:rsidR="009B1B53" w:rsidRDefault="009B1B53" w:rsidP="009B1B53">
      <w:pPr>
        <w:ind w:left="680"/>
        <w:rPr>
          <w:lang w:val="en-US"/>
        </w:rPr>
      </w:pPr>
      <w:r w:rsidRPr="008609B6">
        <w:rPr>
          <w:lang w:val="en-US"/>
        </w:rPr>
        <w:t>SGS.checkResults(</w:t>
      </w:r>
      <w:r w:rsidRPr="008609B6">
        <w:rPr>
          <w:highlight w:val="green"/>
          <w:lang w:val="en-US"/>
        </w:rPr>
        <w:t>'labvantage',</w:t>
      </w:r>
      <w:r w:rsidR="004D349D" w:rsidRPr="004D349D">
        <w:t xml:space="preserve"> </w:t>
      </w:r>
      <w:r w:rsidR="004D349D" w:rsidRPr="004D349D">
        <w:rPr>
          <w:lang w:val="en-US"/>
        </w:rPr>
        <w:t>sdidataitem</w:t>
      </w:r>
      <w:r w:rsidRPr="003849F2">
        <w:rPr>
          <w:lang w:val="en-US"/>
        </w:rPr>
        <w:t>,</w:t>
      </w:r>
      <w:r w:rsidRPr="008609B6">
        <w:rPr>
          <w:lang w:val="en-US"/>
        </w:rPr>
        <w:t>'Analysis','*','</w:t>
      </w:r>
      <w:r>
        <w:rPr>
          <w:lang w:val="en-US"/>
        </w:rPr>
        <w:t>*</w:t>
      </w:r>
      <w:r w:rsidRPr="008609B6">
        <w:rPr>
          <w:lang w:val="en-US"/>
        </w:rPr>
        <w:t xml:space="preserve">', 'max', '#', 'Standard', 'max', </w:t>
      </w:r>
      <w:r w:rsidR="00616549">
        <w:rPr>
          <w:lang w:val="en-US"/>
        </w:rPr>
        <w:t>false</w:t>
      </w:r>
      <w:r w:rsidRPr="008609B6">
        <w:rPr>
          <w:lang w:val="en-US"/>
        </w:rPr>
        <w:t>)</w:t>
      </w:r>
    </w:p>
    <w:p w14:paraId="497D909F" w14:textId="77777777" w:rsidR="009B1B53" w:rsidRDefault="009B1B53" w:rsidP="009B1B53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712210A1" w14:textId="754DB65E" w:rsidR="009B1B53" w:rsidRDefault="004D349D" w:rsidP="009B1B53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42E4EDC5" w14:textId="77777777" w:rsidR="009B1B53" w:rsidRDefault="009B1B53" w:rsidP="009B1B53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63826D04" w14:textId="77777777" w:rsidR="009B1B53" w:rsidRDefault="009B1B53" w:rsidP="009B1B5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D9D131D" w14:textId="3F2B10D6" w:rsidR="009B1B53" w:rsidRDefault="009B1B53" w:rsidP="009B1B5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</w:t>
      </w:r>
      <w:r w:rsidR="00A41644">
        <w:rPr>
          <w:lang w:val="en-US"/>
        </w:rPr>
        <w:t>all variant</w:t>
      </w:r>
      <w:r w:rsidR="00616549">
        <w:rPr>
          <w:lang w:val="en-US"/>
        </w:rPr>
        <w:t xml:space="preserve">s of </w:t>
      </w:r>
      <w:r w:rsidR="00616549" w:rsidRPr="00FE0DF4">
        <w:rPr>
          <w:lang w:val="en-US"/>
        </w:rPr>
        <w:t>Parameter List</w:t>
      </w:r>
      <w:r w:rsidR="00616549">
        <w:rPr>
          <w:lang w:val="en-US"/>
        </w:rPr>
        <w:t xml:space="preserve"> “Analysis”</w:t>
      </w:r>
    </w:p>
    <w:p w14:paraId="2DF2FF27" w14:textId="77777777" w:rsidR="009B1B53" w:rsidRDefault="009B1B53" w:rsidP="009B1B5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E3336CF" w14:textId="77777777" w:rsidR="009B1B53" w:rsidRDefault="009B1B53" w:rsidP="009B1B5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6DCA9384" w14:textId="77777777" w:rsidR="009B1B53" w:rsidRPr="003B513B" w:rsidRDefault="009B1B53" w:rsidP="009B1B53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0F8A1383" w14:textId="77777777" w:rsidR="009B1B53" w:rsidRDefault="009B1B53" w:rsidP="009B1B5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3F1B3313" w14:textId="0E035D30" w:rsidR="009B1B53" w:rsidRDefault="00616549" w:rsidP="009B1B5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false</w:t>
      </w:r>
      <w:r w:rsidR="009B1B53">
        <w:rPr>
          <w:lang w:val="en-US"/>
        </w:rPr>
        <w:t xml:space="preserve"> : search in </w:t>
      </w:r>
      <w:r>
        <w:rPr>
          <w:lang w:val="en-US"/>
        </w:rPr>
        <w:t xml:space="preserve">all </w:t>
      </w:r>
      <w:r w:rsidR="009B1B53">
        <w:rPr>
          <w:lang w:val="en-US"/>
        </w:rPr>
        <w:t xml:space="preserve"> test method</w:t>
      </w:r>
      <w:r w:rsidR="00CA7341">
        <w:rPr>
          <w:lang w:val="en-US"/>
        </w:rPr>
        <w:t xml:space="preserve"> or parameter list added manually</w:t>
      </w:r>
    </w:p>
    <w:p w14:paraId="321ABB54" w14:textId="46914488" w:rsidR="00115CD4" w:rsidRDefault="00115CD4" w:rsidP="00115CD4">
      <w:pPr>
        <w:rPr>
          <w:lang w:val="en-US"/>
        </w:rPr>
      </w:pPr>
    </w:p>
    <w:p w14:paraId="4DFEE607" w14:textId="5BFB76DA" w:rsidR="00115CD4" w:rsidRDefault="00115CD4" w:rsidP="00115CD4">
      <w:pPr>
        <w:rPr>
          <w:lang w:val="en-US"/>
        </w:rPr>
      </w:pPr>
    </w:p>
    <w:p w14:paraId="6EBBD65C" w14:textId="77777777" w:rsidR="00090A43" w:rsidRDefault="00F501DD" w:rsidP="008A5446">
      <w:pPr>
        <w:pStyle w:val="SGSOIHeading2"/>
        <w:rPr>
          <w:lang w:val="en-US"/>
        </w:rPr>
      </w:pPr>
      <w:bookmarkStart w:id="17" w:name="_Toc112072621"/>
      <w:r>
        <w:rPr>
          <w:lang w:val="en-US"/>
        </w:rPr>
        <w:t>Get Numeric Result</w:t>
      </w:r>
      <w:bookmarkEnd w:id="17"/>
    </w:p>
    <w:p w14:paraId="590B66EE" w14:textId="0ECE2B62" w:rsidR="00115CD4" w:rsidRDefault="00090A43" w:rsidP="00090A43">
      <w:pPr>
        <w:ind w:left="720" w:firstLine="720"/>
        <w:rPr>
          <w:lang w:val="en-US"/>
        </w:rPr>
      </w:pPr>
      <w:r>
        <w:rPr>
          <w:lang w:val="en-US"/>
        </w:rPr>
        <w:t xml:space="preserve">Expression : </w:t>
      </w:r>
      <w:r w:rsidRPr="00090A43">
        <w:rPr>
          <w:lang w:val="en-US"/>
        </w:rPr>
        <w:t>SGS.getNumericResults(datasourceid,sdidataitem, paramlistid,paramlistversionid,variantid, dataset, paramid, paramtype, replicateid, sameWorkitem)</w:t>
      </w:r>
      <w:r w:rsidR="00F501DD">
        <w:rPr>
          <w:lang w:val="en-US"/>
        </w:rPr>
        <w:t xml:space="preserve"> </w:t>
      </w:r>
    </w:p>
    <w:p w14:paraId="32E76087" w14:textId="0652B6CF" w:rsidR="00090A43" w:rsidRDefault="00090A43" w:rsidP="00090A43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="008B7955" w:rsidRPr="008B7955">
        <w:rPr>
          <w:lang w:val="en-US"/>
        </w:rPr>
        <w:t>array of values</w:t>
      </w:r>
    </w:p>
    <w:p w14:paraId="4B4DDE00" w14:textId="77777777" w:rsidR="002A00D6" w:rsidRDefault="002A00D6" w:rsidP="002A00D6">
      <w:pPr>
        <w:pStyle w:val="SGSOIHeading3"/>
        <w:rPr>
          <w:lang w:val="en-US"/>
        </w:rPr>
      </w:pPr>
      <w:bookmarkStart w:id="18" w:name="_Toc112072622"/>
      <w:r>
        <w:rPr>
          <w:lang w:val="en-US"/>
        </w:rPr>
        <w:t>Parameters</w:t>
      </w:r>
      <w:bookmarkEnd w:id="18"/>
    </w:p>
    <w:p w14:paraId="054A71E8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140084D6" w14:textId="3E09F592" w:rsidR="002A00D6" w:rsidRDefault="004D5A6F" w:rsidP="002A00D6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72F4B804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31446D16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919B3BE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A115631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66246B4B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E34FFC1" w14:textId="77777777" w:rsidR="002A00D6" w:rsidRPr="002F72C6" w:rsidRDefault="002A00D6" w:rsidP="002A00D6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2444AFA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40FD5E0B" w14:textId="77777777" w:rsidR="002A00D6" w:rsidRDefault="002A00D6" w:rsidP="002A00D6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true or false  same Test method </w:t>
      </w:r>
    </w:p>
    <w:p w14:paraId="2E3BE85C" w14:textId="77777777" w:rsidR="002A00D6" w:rsidRDefault="002A00D6" w:rsidP="00090A43">
      <w:pPr>
        <w:ind w:left="720" w:firstLine="720"/>
        <w:rPr>
          <w:lang w:val="en-US"/>
        </w:rPr>
      </w:pPr>
    </w:p>
    <w:p w14:paraId="04910356" w14:textId="31F9E88D" w:rsidR="00597E25" w:rsidRDefault="00597E25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23A25413" w14:textId="77777777" w:rsidR="00FE3475" w:rsidRDefault="00FE3475" w:rsidP="00FE3475">
      <w:pPr>
        <w:pStyle w:val="SGSOIHeading3"/>
        <w:rPr>
          <w:lang w:val="en-US"/>
        </w:rPr>
      </w:pPr>
      <w:bookmarkStart w:id="19" w:name="_Toc112072623"/>
      <w:r>
        <w:rPr>
          <w:lang w:val="en-US"/>
        </w:rPr>
        <w:t>Examples</w:t>
      </w:r>
      <w:bookmarkEnd w:id="19"/>
    </w:p>
    <w:p w14:paraId="7EF50800" w14:textId="77777777" w:rsidR="003849F2" w:rsidRDefault="00FE3475" w:rsidP="00FE3475">
      <w:pPr>
        <w:ind w:left="680"/>
        <w:rPr>
          <w:lang w:val="en-US"/>
        </w:rPr>
      </w:pPr>
      <w:r>
        <w:rPr>
          <w:lang w:val="en-US"/>
        </w:rPr>
        <w:t>Example 1 :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  <w:r w:rsidR="003849F2">
        <w:rPr>
          <w:lang w:val="en-US"/>
        </w:rPr>
        <w:t xml:space="preserve"> </w:t>
      </w:r>
    </w:p>
    <w:p w14:paraId="2580127A" w14:textId="36EE58EA" w:rsidR="00FE3475" w:rsidRDefault="00A07740" w:rsidP="00FE3475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="00FE3475" w:rsidRPr="008609B6">
        <w:rPr>
          <w:lang w:val="en-US"/>
        </w:rPr>
        <w:t>SGS.</w:t>
      </w:r>
      <w:r w:rsidR="00FE3475" w:rsidRPr="00FE3475">
        <w:rPr>
          <w:lang w:val="en-US"/>
        </w:rPr>
        <w:t xml:space="preserve"> </w:t>
      </w:r>
      <w:r w:rsidR="00FE3475" w:rsidRPr="00090A43">
        <w:rPr>
          <w:lang w:val="en-US"/>
        </w:rPr>
        <w:t>getNumericResults</w:t>
      </w:r>
      <w:r w:rsidR="00FE3475" w:rsidRPr="008609B6">
        <w:rPr>
          <w:lang w:val="en-US"/>
        </w:rPr>
        <w:t>(</w:t>
      </w:r>
      <w:r w:rsidR="00FE3475"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="00FE3475" w:rsidRPr="008609B6">
        <w:rPr>
          <w:lang w:val="en-US"/>
        </w:rPr>
        <w:t>'Analysis','*','#', 'max', '#', 'Standard', 'max', true)</w:t>
      </w:r>
      <w:r>
        <w:rPr>
          <w:lang w:val="en-US"/>
        </w:rPr>
        <w:t>[0]</w:t>
      </w:r>
    </w:p>
    <w:p w14:paraId="3D51A74A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008B9AFA" w14:textId="3B246333" w:rsidR="00FE3475" w:rsidRDefault="004D349D" w:rsidP="00FE3475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06C51B2D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2B04339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F0FB7B0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2906B228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00ED6C7F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2F67EDF3" w14:textId="77777777" w:rsidR="00FE3475" w:rsidRPr="003B513B" w:rsidRDefault="00FE3475" w:rsidP="00FE347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41204464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lastRenderedPageBreak/>
        <w:t>max : last replicate of p</w:t>
      </w:r>
      <w:r w:rsidRPr="00FE0DF4">
        <w:rPr>
          <w:lang w:val="en-US"/>
        </w:rPr>
        <w:t xml:space="preserve">arameter </w:t>
      </w:r>
    </w:p>
    <w:p w14:paraId="0DEC8FC1" w14:textId="20D709E5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74A35115" w14:textId="36DC155E" w:rsidR="00A07740" w:rsidRDefault="00A07740" w:rsidP="00A07740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 :  get first result found</w:t>
      </w:r>
    </w:p>
    <w:p w14:paraId="47538B9F" w14:textId="77777777" w:rsidR="00FE3475" w:rsidRPr="002F72C6" w:rsidRDefault="00FE3475" w:rsidP="00FE3475">
      <w:pPr>
        <w:ind w:left="6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4D99507" w14:textId="77777777" w:rsidR="003849F2" w:rsidRDefault="00FE3475" w:rsidP="00FE3475">
      <w:pPr>
        <w:ind w:left="680"/>
        <w:rPr>
          <w:lang w:val="en-US"/>
        </w:rPr>
      </w:pPr>
      <w:r>
        <w:rPr>
          <w:lang w:val="en-US"/>
        </w:rPr>
        <w:t>Example 2 :</w:t>
      </w:r>
      <w:r w:rsidR="003849F2" w:rsidRPr="003849F2">
        <w:t xml:space="preserve">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3910EDB1" w14:textId="0658DCDB" w:rsidR="00FE3475" w:rsidRDefault="00A07740" w:rsidP="00FE3475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D36446">
        <w:t>SGS.average(</w:t>
      </w:r>
      <w:r w:rsidR="00FE3475" w:rsidRPr="008609B6">
        <w:rPr>
          <w:lang w:val="en-US"/>
        </w:rPr>
        <w:t>SGS.</w:t>
      </w:r>
      <w:r w:rsidR="00FE3475" w:rsidRPr="00090A43">
        <w:rPr>
          <w:lang w:val="en-US"/>
        </w:rPr>
        <w:t>getNumericResults</w:t>
      </w:r>
      <w:r w:rsidR="00FE3475" w:rsidRPr="008609B6">
        <w:rPr>
          <w:lang w:val="en-US"/>
        </w:rPr>
        <w:t xml:space="preserve"> (</w:t>
      </w:r>
      <w:r w:rsidR="00FE3475"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="00FE3475" w:rsidRPr="008609B6">
        <w:rPr>
          <w:lang w:val="en-US"/>
        </w:rPr>
        <w:t>'Analysis','*','</w:t>
      </w:r>
      <w:r w:rsidR="00FE3475">
        <w:rPr>
          <w:lang w:val="en-US"/>
        </w:rPr>
        <w:t>*</w:t>
      </w:r>
      <w:r w:rsidR="00FE3475" w:rsidRPr="008609B6">
        <w:rPr>
          <w:lang w:val="en-US"/>
        </w:rPr>
        <w:t xml:space="preserve">', 'max', '#', 'Standard', 'max', </w:t>
      </w:r>
      <w:r w:rsidR="00FE3475">
        <w:rPr>
          <w:lang w:val="en-US"/>
        </w:rPr>
        <w:t>false</w:t>
      </w:r>
      <w:r w:rsidR="00FE3475" w:rsidRPr="008609B6">
        <w:rPr>
          <w:lang w:val="en-US"/>
        </w:rPr>
        <w:t>)</w:t>
      </w:r>
      <w:r>
        <w:rPr>
          <w:lang w:val="en-US"/>
        </w:rPr>
        <w:t>)</w:t>
      </w:r>
    </w:p>
    <w:p w14:paraId="597B7FA8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71DD407F" w14:textId="271CFAFC" w:rsidR="00FE3475" w:rsidRDefault="004D349D" w:rsidP="00FE3475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50003AA0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3D5FAF2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308E231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variants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6DA4831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F106A33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23C6FDAC" w14:textId="77777777" w:rsidR="00FE3475" w:rsidRPr="003B513B" w:rsidRDefault="00FE3475" w:rsidP="00FE347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23FE6C7A" w14:textId="77777777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7294589D" w14:textId="37EDAED5" w:rsidR="00FE3475" w:rsidRDefault="00FE3475" w:rsidP="00FE347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false : search in all  test method or parameter list added manually</w:t>
      </w:r>
    </w:p>
    <w:p w14:paraId="34590316" w14:textId="2D432996" w:rsidR="00A07740" w:rsidRDefault="00A07740" w:rsidP="00FE3475">
      <w:pPr>
        <w:numPr>
          <w:ilvl w:val="1"/>
          <w:numId w:val="31"/>
        </w:numPr>
        <w:rPr>
          <w:lang w:val="en-US"/>
        </w:rPr>
      </w:pPr>
      <w:r w:rsidRPr="00D36446">
        <w:t>SGS.average</w:t>
      </w:r>
      <w:r>
        <w:t xml:space="preserve"> : </w:t>
      </w:r>
      <w:r w:rsidR="00A574A8">
        <w:t>send average of results found</w:t>
      </w:r>
    </w:p>
    <w:p w14:paraId="5B5B4010" w14:textId="56B59F28" w:rsidR="002A00D6" w:rsidRDefault="002A00D6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0AF5DCEE" w14:textId="77777777" w:rsidR="000674EA" w:rsidRDefault="000674EA" w:rsidP="000674EA">
      <w:pPr>
        <w:rPr>
          <w:lang w:val="en-US"/>
        </w:rPr>
      </w:pPr>
    </w:p>
    <w:p w14:paraId="261C4F40" w14:textId="719B2233" w:rsidR="00846CC6" w:rsidRPr="00846CC6" w:rsidRDefault="000674EA" w:rsidP="00846CC6">
      <w:pPr>
        <w:pStyle w:val="SGSOIHeading2"/>
        <w:rPr>
          <w:lang w:val="en-US"/>
        </w:rPr>
      </w:pPr>
      <w:bookmarkStart w:id="20" w:name="_Toc112072624"/>
      <w:r>
        <w:rPr>
          <w:lang w:val="en-US"/>
        </w:rPr>
        <w:t>Get Date Result</w:t>
      </w:r>
      <w:r w:rsidR="00525AE8">
        <w:rPr>
          <w:lang w:val="en-US"/>
        </w:rPr>
        <w:t xml:space="preserve"> </w:t>
      </w:r>
      <w:r w:rsidR="00846CC6">
        <w:rPr>
          <w:lang w:val="en-US"/>
        </w:rPr>
        <w:t>(date with time)</w:t>
      </w:r>
      <w:bookmarkEnd w:id="20"/>
    </w:p>
    <w:p w14:paraId="6EB54EF3" w14:textId="6EA152F4" w:rsidR="000674EA" w:rsidRDefault="000674EA" w:rsidP="000674EA">
      <w:pPr>
        <w:ind w:left="720" w:firstLine="720"/>
        <w:rPr>
          <w:lang w:val="en-US"/>
        </w:rPr>
      </w:pPr>
      <w:r>
        <w:rPr>
          <w:lang w:val="en-US"/>
        </w:rPr>
        <w:t xml:space="preserve">Expression : </w:t>
      </w:r>
      <w:r w:rsidRPr="00090A43">
        <w:rPr>
          <w:lang w:val="en-US"/>
        </w:rPr>
        <w:t>SGS.</w:t>
      </w:r>
      <w:r w:rsidR="009C2F41" w:rsidRPr="009C2F41">
        <w:rPr>
          <w:lang w:val="en-US"/>
        </w:rPr>
        <w:t xml:space="preserve">getDateResults </w:t>
      </w:r>
      <w:r w:rsidRPr="00090A43">
        <w:rPr>
          <w:lang w:val="en-US"/>
        </w:rPr>
        <w:t>(datasourceid,sdidataitem, paramlistid,paramlistversionid,variantid, dataset, paramid, paramtype, replicateid, sameWorkitem)</w:t>
      </w:r>
      <w:r>
        <w:rPr>
          <w:lang w:val="en-US"/>
        </w:rPr>
        <w:t xml:space="preserve"> </w:t>
      </w:r>
    </w:p>
    <w:p w14:paraId="3CA2A62E" w14:textId="77777777" w:rsidR="000674EA" w:rsidRDefault="000674EA" w:rsidP="000674EA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Pr="008B7955">
        <w:rPr>
          <w:lang w:val="en-US"/>
        </w:rPr>
        <w:t>array of values</w:t>
      </w:r>
    </w:p>
    <w:p w14:paraId="46CE0DC0" w14:textId="77777777" w:rsidR="000674EA" w:rsidRDefault="000674EA" w:rsidP="000674EA">
      <w:pPr>
        <w:pStyle w:val="SGSOIHeading3"/>
        <w:rPr>
          <w:lang w:val="en-US"/>
        </w:rPr>
      </w:pPr>
      <w:bookmarkStart w:id="21" w:name="_Toc112072625"/>
      <w:r>
        <w:rPr>
          <w:lang w:val="en-US"/>
        </w:rPr>
        <w:t>Parameters</w:t>
      </w:r>
      <w:bookmarkEnd w:id="21"/>
    </w:p>
    <w:p w14:paraId="69F24CD3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0F7A1ED6" w14:textId="77E6E63F" w:rsidR="000674EA" w:rsidRDefault="004D5A6F" w:rsidP="000674E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5AFDA599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FC6BEB7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68F4E0C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2B1D47D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4B3186BE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60AFDDE" w14:textId="77777777" w:rsidR="000674EA" w:rsidRPr="002F72C6" w:rsidRDefault="000674EA" w:rsidP="000674E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EB9F522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2EFDD7C5" w14:textId="77777777" w:rsidR="000674EA" w:rsidRDefault="000674EA" w:rsidP="000674E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true or false  same Test method </w:t>
      </w:r>
    </w:p>
    <w:p w14:paraId="5B4B5FCE" w14:textId="77777777" w:rsidR="000674EA" w:rsidRDefault="000674EA" w:rsidP="000674EA">
      <w:pPr>
        <w:ind w:left="720" w:firstLine="720"/>
        <w:rPr>
          <w:lang w:val="en-US"/>
        </w:rPr>
      </w:pPr>
    </w:p>
    <w:p w14:paraId="75A7475C" w14:textId="77777777" w:rsidR="000674EA" w:rsidRDefault="000674EA" w:rsidP="000674EA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2D699959" w14:textId="77777777" w:rsidR="000674EA" w:rsidRDefault="000674EA" w:rsidP="000674EA">
      <w:pPr>
        <w:pStyle w:val="SGSOIHeading3"/>
        <w:rPr>
          <w:lang w:val="en-US"/>
        </w:rPr>
      </w:pPr>
      <w:bookmarkStart w:id="22" w:name="_Toc112072626"/>
      <w:r>
        <w:rPr>
          <w:lang w:val="en-US"/>
        </w:rPr>
        <w:t>Examples</w:t>
      </w:r>
      <w:bookmarkEnd w:id="22"/>
    </w:p>
    <w:p w14:paraId="3D7A9B88" w14:textId="77777777" w:rsidR="003849F2" w:rsidRDefault="000674EA" w:rsidP="000674EA">
      <w:pPr>
        <w:ind w:left="680"/>
        <w:rPr>
          <w:lang w:val="en-US"/>
        </w:rPr>
      </w:pPr>
      <w:r>
        <w:rPr>
          <w:lang w:val="en-US"/>
        </w:rPr>
        <w:t xml:space="preserve">Example 1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472CA7CD" w14:textId="6779DD21" w:rsidR="000674EA" w:rsidRDefault="000674EA" w:rsidP="000674EA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="009C2F41" w:rsidRPr="009C2F41">
        <w:rPr>
          <w:lang w:val="en-US"/>
        </w:rPr>
        <w:t>getDateResults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</w:t>
      </w:r>
      <w:r w:rsidR="003849F2">
        <w:rPr>
          <w:lang w:val="en-US"/>
        </w:rPr>
        <w:t xml:space="preserve">,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</w:t>
      </w:r>
    </w:p>
    <w:p w14:paraId="172E2D5B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18EB347" w14:textId="1D395C01" w:rsidR="000674EA" w:rsidRDefault="004D349D" w:rsidP="000674EA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3A80A5FA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46C32F8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5EC5B69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077BCD26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379E3FA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662BB7FF" w14:textId="77777777" w:rsidR="000674EA" w:rsidRPr="003B513B" w:rsidRDefault="000674EA" w:rsidP="000674E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363EAB19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1D36A26B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5401AF86" w14:textId="48A3F938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lastRenderedPageBreak/>
        <w:t>[0]:  get first result found</w:t>
      </w:r>
    </w:p>
    <w:p w14:paraId="1CE54905" w14:textId="7BE04F2A" w:rsidR="000674EA" w:rsidRPr="00667285" w:rsidRDefault="000674EA" w:rsidP="003012FC">
      <w:pPr>
        <w:ind w:left="6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C1C2A57" w14:textId="77777777" w:rsidR="003012FC" w:rsidRPr="00AC4BCD" w:rsidRDefault="003012FC" w:rsidP="000674EA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</w:rPr>
      </w:pPr>
    </w:p>
    <w:p w14:paraId="5FB1AACE" w14:textId="77777777" w:rsidR="003849F2" w:rsidRDefault="000674EA" w:rsidP="000674EA">
      <w:pPr>
        <w:ind w:left="680"/>
        <w:rPr>
          <w:lang w:val="en-US"/>
        </w:rPr>
      </w:pPr>
      <w:r>
        <w:rPr>
          <w:lang w:val="en-US"/>
        </w:rPr>
        <w:t>Example 2 :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5BD88857" w14:textId="2115E1D0" w:rsidR="000674EA" w:rsidRDefault="000674EA" w:rsidP="000674EA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D36446">
        <w:t>SGS.</w:t>
      </w:r>
      <w:r w:rsidR="00E031A8">
        <w:t>min</w:t>
      </w:r>
      <w:r w:rsidRPr="00D36446">
        <w:t>(</w:t>
      </w:r>
      <w:r w:rsidRPr="008609B6">
        <w:rPr>
          <w:lang w:val="en-US"/>
        </w:rPr>
        <w:t>SGS.</w:t>
      </w:r>
      <w:r w:rsidR="009C2F41" w:rsidRPr="009C2F41">
        <w:rPr>
          <w:lang w:val="en-US"/>
        </w:rPr>
        <w:t xml:space="preserve">getDateResults 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Pr="008609B6">
        <w:rPr>
          <w:lang w:val="en-US"/>
        </w:rPr>
        <w:t>'Analysis','*','</w:t>
      </w:r>
      <w:r>
        <w:rPr>
          <w:lang w:val="en-US"/>
        </w:rPr>
        <w:t>*</w:t>
      </w:r>
      <w:r w:rsidRPr="008609B6">
        <w:rPr>
          <w:lang w:val="en-US"/>
        </w:rPr>
        <w:t xml:space="preserve">', 'max', '#', 'Standard', 'max', </w:t>
      </w:r>
      <w:r>
        <w:rPr>
          <w:lang w:val="en-US"/>
        </w:rPr>
        <w:t>false</w:t>
      </w:r>
      <w:r w:rsidRPr="008609B6">
        <w:rPr>
          <w:lang w:val="en-US"/>
        </w:rPr>
        <w:t>)</w:t>
      </w:r>
      <w:r>
        <w:rPr>
          <w:lang w:val="en-US"/>
        </w:rPr>
        <w:t>)</w:t>
      </w:r>
    </w:p>
    <w:p w14:paraId="1CF351F7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3D9C3AD6" w14:textId="4A0DEC38" w:rsidR="000674EA" w:rsidRDefault="004D349D" w:rsidP="000674EA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2D89EFDF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FC40678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E38F5DF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variants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A3D4268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0B2953D2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4B815011" w14:textId="77777777" w:rsidR="000674EA" w:rsidRPr="003B513B" w:rsidRDefault="000674EA" w:rsidP="000674E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3AE97F88" w14:textId="77777777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2ACE58B4" w14:textId="7FDC3BB0" w:rsidR="000674EA" w:rsidRDefault="000674EA" w:rsidP="000674E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false : search in all  test method or parameter list added manually</w:t>
      </w:r>
    </w:p>
    <w:p w14:paraId="10A7B4ED" w14:textId="708C4320" w:rsidR="002A00D6" w:rsidRPr="001F631A" w:rsidRDefault="000674EA" w:rsidP="00E031A8">
      <w:pPr>
        <w:numPr>
          <w:ilvl w:val="1"/>
          <w:numId w:val="31"/>
        </w:numPr>
        <w:rPr>
          <w:lang w:val="en-US"/>
        </w:rPr>
      </w:pPr>
      <w:r w:rsidRPr="00D36446">
        <w:t>SGS.</w:t>
      </w:r>
      <w:r w:rsidR="00E031A8">
        <w:t>min</w:t>
      </w:r>
      <w:r>
        <w:t xml:space="preserve"> : send </w:t>
      </w:r>
      <w:r w:rsidR="00E031A8">
        <w:t>minimum</w:t>
      </w:r>
      <w:r>
        <w:t xml:space="preserve"> of results found</w:t>
      </w:r>
    </w:p>
    <w:p w14:paraId="4FF80FA5" w14:textId="77777777" w:rsidR="001F631A" w:rsidRPr="00E031A8" w:rsidRDefault="001F631A" w:rsidP="00A715BB">
      <w:pPr>
        <w:rPr>
          <w:lang w:val="en-US"/>
        </w:rPr>
      </w:pPr>
    </w:p>
    <w:p w14:paraId="4291B0C3" w14:textId="35B87FE3" w:rsidR="001F631A" w:rsidRPr="00846CC6" w:rsidRDefault="001F631A" w:rsidP="001F631A">
      <w:pPr>
        <w:pStyle w:val="SGSOIHeading2"/>
        <w:rPr>
          <w:lang w:val="en-US"/>
        </w:rPr>
      </w:pPr>
      <w:bookmarkStart w:id="23" w:name="_Toc112072627"/>
      <w:r>
        <w:rPr>
          <w:lang w:val="en-US"/>
        </w:rPr>
        <w:t>Get Date Only Result</w:t>
      </w:r>
      <w:r w:rsidR="00525AE8">
        <w:rPr>
          <w:lang w:val="en-US"/>
        </w:rPr>
        <w:t xml:space="preserve"> </w:t>
      </w:r>
      <w:r>
        <w:rPr>
          <w:lang w:val="en-US"/>
        </w:rPr>
        <w:t>(date without time)</w:t>
      </w:r>
      <w:bookmarkEnd w:id="23"/>
    </w:p>
    <w:p w14:paraId="6A36FE08" w14:textId="79BC797E" w:rsidR="001F631A" w:rsidRDefault="001F631A" w:rsidP="001F631A">
      <w:pPr>
        <w:ind w:left="720" w:firstLine="720"/>
        <w:rPr>
          <w:lang w:val="en-US"/>
        </w:rPr>
      </w:pPr>
      <w:r>
        <w:rPr>
          <w:lang w:val="en-US"/>
        </w:rPr>
        <w:t xml:space="preserve">Expression : </w:t>
      </w:r>
      <w:r w:rsidRPr="00090A43">
        <w:rPr>
          <w:lang w:val="en-US"/>
        </w:rPr>
        <w:t>SGS.</w:t>
      </w:r>
      <w:r w:rsidR="00C40781" w:rsidRPr="00C40781">
        <w:rPr>
          <w:lang w:val="en-US"/>
        </w:rPr>
        <w:t>getDateOnlyResults</w:t>
      </w:r>
      <w:r w:rsidRPr="00090A43">
        <w:rPr>
          <w:lang w:val="en-US"/>
        </w:rPr>
        <w:t>(datasourceid,sdidataitem, paramlistid,paramlistversionid,variantid, dataset, paramid, paramtype, replicateid, sameWorkitem)</w:t>
      </w:r>
      <w:r>
        <w:rPr>
          <w:lang w:val="en-US"/>
        </w:rPr>
        <w:t xml:space="preserve"> </w:t>
      </w:r>
    </w:p>
    <w:p w14:paraId="5ABC66E6" w14:textId="77777777" w:rsidR="001F631A" w:rsidRDefault="001F631A" w:rsidP="001F631A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Pr="008B7955">
        <w:rPr>
          <w:lang w:val="en-US"/>
        </w:rPr>
        <w:t>array of values</w:t>
      </w:r>
    </w:p>
    <w:p w14:paraId="08C47846" w14:textId="77777777" w:rsidR="001F631A" w:rsidRDefault="001F631A" w:rsidP="001F631A">
      <w:pPr>
        <w:pStyle w:val="SGSOIHeading3"/>
        <w:rPr>
          <w:lang w:val="en-US"/>
        </w:rPr>
      </w:pPr>
      <w:bookmarkStart w:id="24" w:name="_Toc112072628"/>
      <w:r>
        <w:rPr>
          <w:lang w:val="en-US"/>
        </w:rPr>
        <w:t>Parameters</w:t>
      </w:r>
      <w:bookmarkEnd w:id="24"/>
    </w:p>
    <w:p w14:paraId="7446CC6D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5B1D57E0" w14:textId="7A1C2972" w:rsidR="001F631A" w:rsidRDefault="004D5A6F" w:rsidP="001F631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0FC103F8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AC20187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FC1A055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230ECAB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69F42579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64E8C7D" w14:textId="77777777" w:rsidR="001F631A" w:rsidRPr="002F72C6" w:rsidRDefault="001F631A" w:rsidP="001F631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E708914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5E478CCB" w14:textId="77777777" w:rsidR="001F631A" w:rsidRDefault="001F631A" w:rsidP="001F631A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true or false  same Test method </w:t>
      </w:r>
    </w:p>
    <w:p w14:paraId="79F1415A" w14:textId="77777777" w:rsidR="001F631A" w:rsidRDefault="001F631A" w:rsidP="001F631A">
      <w:pPr>
        <w:ind w:left="720" w:firstLine="720"/>
        <w:rPr>
          <w:lang w:val="en-US"/>
        </w:rPr>
      </w:pPr>
    </w:p>
    <w:p w14:paraId="37651255" w14:textId="77777777" w:rsidR="001F631A" w:rsidRDefault="001F631A" w:rsidP="001F631A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3B7D0B70" w14:textId="77777777" w:rsidR="001F631A" w:rsidRDefault="001F631A" w:rsidP="001F631A">
      <w:pPr>
        <w:pStyle w:val="SGSOIHeading3"/>
        <w:rPr>
          <w:lang w:val="en-US"/>
        </w:rPr>
      </w:pPr>
      <w:bookmarkStart w:id="25" w:name="_Toc112072629"/>
      <w:r>
        <w:rPr>
          <w:lang w:val="en-US"/>
        </w:rPr>
        <w:t>Examples</w:t>
      </w:r>
      <w:bookmarkEnd w:id="25"/>
    </w:p>
    <w:p w14:paraId="67EBA813" w14:textId="77777777" w:rsidR="003849F2" w:rsidRDefault="001F631A" w:rsidP="001F631A">
      <w:pPr>
        <w:ind w:left="680"/>
        <w:rPr>
          <w:lang w:val="en-US"/>
        </w:rPr>
      </w:pPr>
      <w:r>
        <w:rPr>
          <w:lang w:val="en-US"/>
        </w:rPr>
        <w:t>Example 1 :</w:t>
      </w:r>
      <w:r w:rsidR="003849F2" w:rsidRPr="003849F2">
        <w:t xml:space="preserve">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472CA93E" w14:textId="2574E663" w:rsidR="001F631A" w:rsidRDefault="001F631A" w:rsidP="001F631A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="00C40781" w:rsidRPr="00C40781">
        <w:rPr>
          <w:lang w:val="en-US"/>
        </w:rPr>
        <w:t>getDateOnlyResults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</w:t>
      </w:r>
    </w:p>
    <w:p w14:paraId="17659C66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302DA59C" w14:textId="1AFB59CC" w:rsidR="001F631A" w:rsidRDefault="004D349D" w:rsidP="001F631A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6237201F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7D825EB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A338E59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66E8CE69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0C43896F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15FC2166" w14:textId="77777777" w:rsidR="001F631A" w:rsidRPr="003B513B" w:rsidRDefault="001F631A" w:rsidP="001F631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0499F0C5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20B65736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0E3C7B73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[0]:  get first result found</w:t>
      </w:r>
    </w:p>
    <w:p w14:paraId="4158B388" w14:textId="77777777" w:rsidR="001F631A" w:rsidRPr="002F72C6" w:rsidRDefault="001F631A" w:rsidP="001F631A">
      <w:pPr>
        <w:ind w:left="680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</w:p>
    <w:p w14:paraId="02EC5090" w14:textId="77777777" w:rsidR="001F631A" w:rsidRPr="00667285" w:rsidRDefault="001F631A" w:rsidP="001F631A">
      <w:pPr>
        <w:rPr>
          <w:lang w:val="en-US"/>
        </w:rPr>
      </w:pPr>
    </w:p>
    <w:p w14:paraId="5DCC3322" w14:textId="77777777" w:rsidR="003849F2" w:rsidRDefault="001F631A" w:rsidP="003849F2">
      <w:pPr>
        <w:ind w:left="680"/>
        <w:rPr>
          <w:lang w:val="en-US"/>
        </w:rPr>
      </w:pPr>
      <w:r>
        <w:rPr>
          <w:lang w:val="en-US"/>
        </w:rPr>
        <w:t xml:space="preserve">Example 2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7CC71474" w14:textId="556AFD85" w:rsidR="001F631A" w:rsidRDefault="001F631A" w:rsidP="001F631A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D36446">
        <w:t>SGS.</w:t>
      </w:r>
      <w:r w:rsidR="00831B64">
        <w:t>max</w:t>
      </w:r>
      <w:r w:rsidRPr="00D36446">
        <w:t>(</w:t>
      </w:r>
      <w:r w:rsidRPr="008609B6">
        <w:rPr>
          <w:lang w:val="en-US"/>
        </w:rPr>
        <w:t>SGS.</w:t>
      </w:r>
      <w:r w:rsidR="00C40781" w:rsidRPr="00C40781">
        <w:rPr>
          <w:lang w:val="en-US"/>
        </w:rPr>
        <w:t>getDateOnlyResults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Pr="008609B6">
        <w:rPr>
          <w:lang w:val="en-US"/>
        </w:rPr>
        <w:t>'Analysis','*','</w:t>
      </w:r>
      <w:r>
        <w:rPr>
          <w:lang w:val="en-US"/>
        </w:rPr>
        <w:t>*</w:t>
      </w:r>
      <w:r w:rsidRPr="008609B6">
        <w:rPr>
          <w:lang w:val="en-US"/>
        </w:rPr>
        <w:t xml:space="preserve">', 'max', '#', 'Standard', 'max', </w:t>
      </w:r>
      <w:r>
        <w:rPr>
          <w:lang w:val="en-US"/>
        </w:rPr>
        <w:t>false</w:t>
      </w:r>
      <w:r w:rsidRPr="008609B6">
        <w:rPr>
          <w:lang w:val="en-US"/>
        </w:rPr>
        <w:t>)</w:t>
      </w:r>
      <w:r>
        <w:rPr>
          <w:lang w:val="en-US"/>
        </w:rPr>
        <w:t>)</w:t>
      </w:r>
    </w:p>
    <w:p w14:paraId="7C68AC8F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56B0E50E" w14:textId="1085975F" w:rsidR="001F631A" w:rsidRDefault="004D349D" w:rsidP="001F631A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5B5034B5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F02EFCD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EB66277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variants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5EC44A6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641270D7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327FCE75" w14:textId="77777777" w:rsidR="001F631A" w:rsidRPr="003B513B" w:rsidRDefault="001F631A" w:rsidP="001F631A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6C203CFC" w14:textId="77777777" w:rsidR="001F631A" w:rsidRDefault="001F631A" w:rsidP="001F631A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3E336E92" w14:textId="77777777" w:rsidR="00831B64" w:rsidRDefault="001F631A" w:rsidP="00831B64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false : search in all  test method or parameter list added manually</w:t>
      </w:r>
    </w:p>
    <w:p w14:paraId="51CEBA2E" w14:textId="7F20DB4E" w:rsidR="002A00D6" w:rsidRPr="00407DE2" w:rsidRDefault="001F631A" w:rsidP="00831B64">
      <w:pPr>
        <w:numPr>
          <w:ilvl w:val="1"/>
          <w:numId w:val="31"/>
        </w:numPr>
        <w:rPr>
          <w:lang w:val="en-US"/>
        </w:rPr>
      </w:pPr>
      <w:r w:rsidRPr="00D36446">
        <w:t>SGS.</w:t>
      </w:r>
      <w:r w:rsidR="00831B64">
        <w:t>max</w:t>
      </w:r>
      <w:r>
        <w:t xml:space="preserve"> : send </w:t>
      </w:r>
      <w:r w:rsidR="00831B64">
        <w:t>maximum</w:t>
      </w:r>
      <w:r>
        <w:t xml:space="preserve"> of results found</w:t>
      </w:r>
    </w:p>
    <w:p w14:paraId="2A8A29A9" w14:textId="770708F5" w:rsidR="00407DE2" w:rsidRDefault="00407DE2" w:rsidP="00407DE2">
      <w:pPr>
        <w:rPr>
          <w:lang w:val="en-US"/>
        </w:rPr>
      </w:pPr>
    </w:p>
    <w:p w14:paraId="63EF9131" w14:textId="77777777" w:rsidR="00407DE2" w:rsidRPr="00831B64" w:rsidRDefault="00407DE2" w:rsidP="00407DE2">
      <w:pPr>
        <w:rPr>
          <w:lang w:val="en-US"/>
        </w:rPr>
      </w:pPr>
    </w:p>
    <w:p w14:paraId="1BDA9982" w14:textId="5D06BD58" w:rsidR="00407DE2" w:rsidRPr="00846CC6" w:rsidRDefault="00407DE2" w:rsidP="00407DE2">
      <w:pPr>
        <w:pStyle w:val="SGSOIHeading2"/>
        <w:rPr>
          <w:lang w:val="en-US"/>
        </w:rPr>
      </w:pPr>
      <w:bookmarkStart w:id="26" w:name="_Toc112072630"/>
      <w:r>
        <w:rPr>
          <w:lang w:val="en-US"/>
        </w:rPr>
        <w:t>Get Text Result</w:t>
      </w:r>
      <w:bookmarkEnd w:id="26"/>
    </w:p>
    <w:p w14:paraId="2C3FCB7F" w14:textId="74A96065" w:rsidR="00407DE2" w:rsidRDefault="00407DE2" w:rsidP="00407DE2">
      <w:pPr>
        <w:ind w:left="720" w:firstLine="720"/>
        <w:rPr>
          <w:lang w:val="en-US"/>
        </w:rPr>
      </w:pPr>
      <w:r>
        <w:rPr>
          <w:lang w:val="en-US"/>
        </w:rPr>
        <w:t xml:space="preserve">Expression : </w:t>
      </w:r>
      <w:r w:rsidRPr="00090A43">
        <w:rPr>
          <w:lang w:val="en-US"/>
        </w:rPr>
        <w:t>SGS.</w:t>
      </w:r>
      <w:r w:rsidR="00AC666F" w:rsidRPr="00AC666F">
        <w:rPr>
          <w:lang w:val="en-US"/>
        </w:rPr>
        <w:t>getTextResults</w:t>
      </w:r>
      <w:r w:rsidRPr="00090A43">
        <w:rPr>
          <w:lang w:val="en-US"/>
        </w:rPr>
        <w:t>(datasourceid,sdidataitemid, paramlistid,paramlistversionid,variantid, dataset, paramid, paramtype, replicateid, sameWorkitem)</w:t>
      </w:r>
      <w:r>
        <w:rPr>
          <w:lang w:val="en-US"/>
        </w:rPr>
        <w:t xml:space="preserve"> </w:t>
      </w:r>
    </w:p>
    <w:p w14:paraId="266E949D" w14:textId="77777777" w:rsidR="00407DE2" w:rsidRDefault="00407DE2" w:rsidP="00407DE2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Pr="008B7955">
        <w:rPr>
          <w:lang w:val="en-US"/>
        </w:rPr>
        <w:t>array of values</w:t>
      </w:r>
    </w:p>
    <w:p w14:paraId="7B481DD4" w14:textId="77777777" w:rsidR="00407DE2" w:rsidRDefault="00407DE2" w:rsidP="00407DE2">
      <w:pPr>
        <w:pStyle w:val="SGSOIHeading3"/>
        <w:rPr>
          <w:lang w:val="en-US"/>
        </w:rPr>
      </w:pPr>
      <w:bookmarkStart w:id="27" w:name="_Toc112072631"/>
      <w:r>
        <w:rPr>
          <w:lang w:val="en-US"/>
        </w:rPr>
        <w:t>Parameters</w:t>
      </w:r>
      <w:bookmarkEnd w:id="27"/>
    </w:p>
    <w:p w14:paraId="18AD4335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49F7FF07" w14:textId="2C88DD0B" w:rsidR="00407DE2" w:rsidRDefault="004D5A6F" w:rsidP="00407DE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49FF80EA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A0174E3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4EE072C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A96139A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7A7AD502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54A944D" w14:textId="77777777" w:rsidR="00407DE2" w:rsidRPr="002F72C6" w:rsidRDefault="00407DE2" w:rsidP="00407DE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9284170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08633C02" w14:textId="77777777" w:rsidR="00407DE2" w:rsidRDefault="00407DE2" w:rsidP="00407DE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true or false  same Test method </w:t>
      </w:r>
    </w:p>
    <w:p w14:paraId="6201D5CB" w14:textId="77777777" w:rsidR="00407DE2" w:rsidRDefault="00407DE2" w:rsidP="00407DE2">
      <w:pPr>
        <w:ind w:left="720" w:firstLine="720"/>
        <w:rPr>
          <w:lang w:val="en-US"/>
        </w:rPr>
      </w:pPr>
    </w:p>
    <w:p w14:paraId="7B73A801" w14:textId="77777777" w:rsidR="00407DE2" w:rsidRDefault="00407DE2" w:rsidP="00407DE2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1F0137B6" w14:textId="77777777" w:rsidR="00407DE2" w:rsidRDefault="00407DE2" w:rsidP="00407DE2">
      <w:pPr>
        <w:pStyle w:val="SGSOIHeading3"/>
        <w:rPr>
          <w:lang w:val="en-US"/>
        </w:rPr>
      </w:pPr>
      <w:bookmarkStart w:id="28" w:name="_Toc112072632"/>
      <w:r>
        <w:rPr>
          <w:lang w:val="en-US"/>
        </w:rPr>
        <w:t>Examples</w:t>
      </w:r>
      <w:bookmarkEnd w:id="28"/>
    </w:p>
    <w:p w14:paraId="130F29F8" w14:textId="77777777" w:rsidR="003849F2" w:rsidRDefault="00407DE2" w:rsidP="003849F2">
      <w:pPr>
        <w:ind w:left="680"/>
        <w:rPr>
          <w:lang w:val="en-US"/>
        </w:rPr>
      </w:pPr>
      <w:r>
        <w:rPr>
          <w:lang w:val="en-US"/>
        </w:rPr>
        <w:t xml:space="preserve">Example 1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0CC2F2A6" w14:textId="749CA73F" w:rsidR="00407DE2" w:rsidRDefault="00407DE2" w:rsidP="00407DE2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="00AC666F" w:rsidRPr="00AC666F">
        <w:rPr>
          <w:lang w:val="en-US"/>
        </w:rPr>
        <w:t>getTextResults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</w:t>
      </w:r>
    </w:p>
    <w:p w14:paraId="2DE38041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0BBC0F10" w14:textId="34756D5C" w:rsidR="00407DE2" w:rsidRDefault="004D349D" w:rsidP="00407DE2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489A9D4C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6E914732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6653A28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0474E714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3D195E0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6A6F8146" w14:textId="77777777" w:rsidR="00407DE2" w:rsidRPr="003B513B" w:rsidRDefault="00407DE2" w:rsidP="00407DE2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52BF3E88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0DCEDB06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53B53312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[0]:  get first result found</w:t>
      </w:r>
    </w:p>
    <w:p w14:paraId="697514B9" w14:textId="77777777" w:rsidR="00407DE2" w:rsidRPr="002F72C6" w:rsidRDefault="00407DE2" w:rsidP="00407DE2">
      <w:pPr>
        <w:ind w:left="6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BA8FF95" w14:textId="77777777" w:rsidR="00407DE2" w:rsidRPr="00667285" w:rsidRDefault="00407DE2" w:rsidP="00407DE2">
      <w:pPr>
        <w:rPr>
          <w:lang w:val="en-US"/>
        </w:rPr>
      </w:pPr>
    </w:p>
    <w:p w14:paraId="246213E2" w14:textId="77777777" w:rsidR="003849F2" w:rsidRDefault="00407DE2" w:rsidP="003849F2">
      <w:pPr>
        <w:ind w:left="680"/>
        <w:rPr>
          <w:lang w:val="en-US"/>
        </w:rPr>
      </w:pPr>
      <w:r>
        <w:rPr>
          <w:lang w:val="en-US"/>
        </w:rPr>
        <w:t xml:space="preserve">Example 2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2D61D311" w14:textId="5E54D20B" w:rsidR="00407DE2" w:rsidRDefault="00407DE2" w:rsidP="00407DE2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D36446">
        <w:t>SGS.</w:t>
      </w:r>
      <w:r w:rsidR="00847E55" w:rsidRPr="00847E55">
        <w:t>distinctConcat</w:t>
      </w:r>
      <w:r w:rsidRPr="00D36446">
        <w:t>(</w:t>
      </w:r>
      <w:r w:rsidRPr="008609B6">
        <w:rPr>
          <w:lang w:val="en-US"/>
        </w:rPr>
        <w:t>SGS.</w:t>
      </w:r>
      <w:r w:rsidR="00B067F2" w:rsidRPr="00B067F2">
        <w:rPr>
          <w:lang w:val="en-US"/>
        </w:rPr>
        <w:t>getTextResults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Pr="008609B6">
        <w:rPr>
          <w:lang w:val="en-US"/>
        </w:rPr>
        <w:t>'Analysis','*','</w:t>
      </w:r>
      <w:r>
        <w:rPr>
          <w:lang w:val="en-US"/>
        </w:rPr>
        <w:t>*</w:t>
      </w:r>
      <w:r w:rsidRPr="008609B6">
        <w:rPr>
          <w:lang w:val="en-US"/>
        </w:rPr>
        <w:t xml:space="preserve">', 'max', '#', 'Standard', 'max', </w:t>
      </w:r>
      <w:r>
        <w:rPr>
          <w:lang w:val="en-US"/>
        </w:rPr>
        <w:t>false</w:t>
      </w:r>
      <w:r w:rsidRPr="008609B6">
        <w:rPr>
          <w:lang w:val="en-US"/>
        </w:rPr>
        <w:t>)</w:t>
      </w:r>
      <w:r>
        <w:rPr>
          <w:lang w:val="en-US"/>
        </w:rPr>
        <w:t>)</w:t>
      </w:r>
    </w:p>
    <w:p w14:paraId="1CEB0826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7FA44C87" w14:textId="1D2BA1CE" w:rsidR="00407DE2" w:rsidRDefault="004D349D" w:rsidP="00407DE2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5D18D61F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CDB3F80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21FDBFB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variants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B46F4CA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C29C399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594192BB" w14:textId="77777777" w:rsidR="00407DE2" w:rsidRPr="003B513B" w:rsidRDefault="00407DE2" w:rsidP="00407DE2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43A6FB15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77FB24B9" w14:textId="77777777" w:rsidR="00407DE2" w:rsidRDefault="00407DE2" w:rsidP="00407DE2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false : search in all  test method or parameter list added manually</w:t>
      </w:r>
    </w:p>
    <w:p w14:paraId="78BCD413" w14:textId="34C4B81B" w:rsidR="00407DE2" w:rsidRPr="00831B64" w:rsidRDefault="00407DE2" w:rsidP="00407DE2">
      <w:pPr>
        <w:numPr>
          <w:ilvl w:val="1"/>
          <w:numId w:val="31"/>
        </w:numPr>
        <w:rPr>
          <w:lang w:val="en-US"/>
        </w:rPr>
      </w:pPr>
      <w:r w:rsidRPr="00D36446">
        <w:t>SGS.</w:t>
      </w:r>
      <w:r w:rsidR="00847E55" w:rsidRPr="00847E55">
        <w:t>distinctConcat</w:t>
      </w:r>
      <w:r w:rsidR="00847E55">
        <w:t xml:space="preserve"> </w:t>
      </w:r>
      <w:r>
        <w:t xml:space="preserve">: send </w:t>
      </w:r>
      <w:r w:rsidR="005E1E61">
        <w:t>concatenation only values distinct</w:t>
      </w:r>
    </w:p>
    <w:p w14:paraId="004C4117" w14:textId="54645832" w:rsidR="002A00D6" w:rsidRDefault="002A00D6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7C61EC78" w14:textId="77777777" w:rsidR="00DF100D" w:rsidRPr="00831B64" w:rsidRDefault="00DF100D" w:rsidP="00DF100D">
      <w:pPr>
        <w:rPr>
          <w:lang w:val="en-US"/>
        </w:rPr>
      </w:pPr>
    </w:p>
    <w:p w14:paraId="53B9B865" w14:textId="15732039" w:rsidR="00DF100D" w:rsidRPr="00846CC6" w:rsidRDefault="00DF100D" w:rsidP="00DF100D">
      <w:pPr>
        <w:pStyle w:val="SGSOIHeading2"/>
        <w:rPr>
          <w:lang w:val="en-US"/>
        </w:rPr>
      </w:pPr>
      <w:bookmarkStart w:id="29" w:name="_Toc112072633"/>
      <w:r>
        <w:rPr>
          <w:lang w:val="en-US"/>
        </w:rPr>
        <w:t>Get Limit Result</w:t>
      </w:r>
      <w:bookmarkEnd w:id="29"/>
    </w:p>
    <w:p w14:paraId="16E3DDD3" w14:textId="2FA5C75D" w:rsidR="00DF100D" w:rsidRDefault="00DF100D" w:rsidP="00DF100D">
      <w:pPr>
        <w:ind w:left="720" w:firstLine="720"/>
        <w:rPr>
          <w:lang w:val="en-US"/>
        </w:rPr>
      </w:pPr>
      <w:r>
        <w:rPr>
          <w:lang w:val="en-US"/>
        </w:rPr>
        <w:t>Expression :</w:t>
      </w:r>
      <w:r w:rsidR="0079351A" w:rsidRPr="0079351A">
        <w:t xml:space="preserve"> </w:t>
      </w:r>
      <w:r w:rsidR="0079351A" w:rsidRPr="0079351A">
        <w:rPr>
          <w:lang w:val="en-US"/>
        </w:rPr>
        <w:t>SGS.getLimitResults(datasourceid,sdidataitem,limittypeid,paramlistid,paramlistversionid,variantid, dataset, paramid, paramtype, replicateid, sameWorkitem)</w:t>
      </w:r>
      <w:r>
        <w:rPr>
          <w:lang w:val="en-US"/>
        </w:rPr>
        <w:t xml:space="preserve"> </w:t>
      </w:r>
    </w:p>
    <w:p w14:paraId="3EC1A70B" w14:textId="3477222D" w:rsidR="00DF100D" w:rsidRDefault="00DF100D" w:rsidP="00DF100D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Pr="008B7955">
        <w:rPr>
          <w:lang w:val="en-US"/>
        </w:rPr>
        <w:t xml:space="preserve">array of </w:t>
      </w:r>
      <w:r w:rsidR="00F853DE">
        <w:rPr>
          <w:lang w:val="en-US"/>
        </w:rPr>
        <w:t>object</w:t>
      </w:r>
    </w:p>
    <w:p w14:paraId="26321E19" w14:textId="77777777" w:rsidR="00DF100D" w:rsidRDefault="00DF100D" w:rsidP="00DF100D">
      <w:pPr>
        <w:pStyle w:val="SGSOIHeading3"/>
        <w:rPr>
          <w:lang w:val="en-US"/>
        </w:rPr>
      </w:pPr>
      <w:bookmarkStart w:id="30" w:name="_Toc112072634"/>
      <w:r>
        <w:rPr>
          <w:lang w:val="en-US"/>
        </w:rPr>
        <w:t>Parameters</w:t>
      </w:r>
      <w:bookmarkEnd w:id="30"/>
    </w:p>
    <w:p w14:paraId="6BB97B66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02C1643C" w14:textId="7C3727EB" w:rsidR="00AC1812" w:rsidRDefault="004D5A6F" w:rsidP="00AC181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45BFDB7C" w14:textId="59403335" w:rsidR="00DF100D" w:rsidRPr="00AC1812" w:rsidRDefault="00AC1812" w:rsidP="00AC1812">
      <w:pPr>
        <w:numPr>
          <w:ilvl w:val="0"/>
          <w:numId w:val="30"/>
        </w:numPr>
        <w:rPr>
          <w:lang w:val="en-US"/>
        </w:rPr>
      </w:pPr>
      <w:r w:rsidRPr="0079351A">
        <w:rPr>
          <w:lang w:val="en-US"/>
        </w:rPr>
        <w:t>limittypeid</w:t>
      </w:r>
      <w:r>
        <w:rPr>
          <w:lang w:val="en-US"/>
        </w:rPr>
        <w:t>:</w:t>
      </w:r>
      <w:r w:rsidRPr="00FE0DF4">
        <w:t xml:space="preserve"> </w:t>
      </w:r>
      <w:r w:rsidR="00B00577" w:rsidRPr="00B00577">
        <w:rPr>
          <w:lang w:val="en-US"/>
        </w:rPr>
        <w:t>Limit type ID</w:t>
      </w:r>
      <w:r w:rsidR="00E168BE">
        <w:rPr>
          <w:lang w:val="en-US"/>
        </w:rPr>
        <w:t>s (s</w:t>
      </w:r>
      <w:r w:rsidR="00C64FD9">
        <w:rPr>
          <w:lang w:val="en-US"/>
        </w:rPr>
        <w:t>eparator ;)</w:t>
      </w:r>
      <w:r w:rsidR="00B00577" w:rsidRPr="00B00577">
        <w:rPr>
          <w:lang w:val="en-US"/>
        </w:rPr>
        <w:t xml:space="preserve">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6C53FF62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D793C8C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F14C111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3A3F8CE8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330D710E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5B6F895" w14:textId="77777777" w:rsidR="00DF100D" w:rsidRPr="002F72C6" w:rsidRDefault="00DF100D" w:rsidP="00DF100D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76B4571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6953EDAB" w14:textId="77777777" w:rsidR="00DF100D" w:rsidRDefault="00DF100D" w:rsidP="00DF100D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true or false  same Test method </w:t>
      </w:r>
    </w:p>
    <w:p w14:paraId="53D1AF6F" w14:textId="77777777" w:rsidR="00DF100D" w:rsidRDefault="00DF100D" w:rsidP="00DF100D">
      <w:pPr>
        <w:ind w:left="720" w:firstLine="720"/>
        <w:rPr>
          <w:lang w:val="en-US"/>
        </w:rPr>
      </w:pPr>
    </w:p>
    <w:p w14:paraId="2E4407E6" w14:textId="25FA2FFD" w:rsidR="00DF100D" w:rsidRDefault="00BC0959" w:rsidP="00BC0959">
      <w:pPr>
        <w:pStyle w:val="SGSOIHeading3"/>
        <w:rPr>
          <w:snapToGrid w:val="0"/>
          <w:lang w:val="en-US"/>
        </w:rPr>
      </w:pPr>
      <w:bookmarkStart w:id="31" w:name="_Toc112072635"/>
      <w:r>
        <w:rPr>
          <w:snapToGrid w:val="0"/>
          <w:lang w:val="en-US"/>
        </w:rPr>
        <w:t>Properties of object return</w:t>
      </w:r>
      <w:bookmarkEnd w:id="31"/>
    </w:p>
    <w:tbl>
      <w:tblPr>
        <w:tblW w:w="0" w:type="auto"/>
        <w:tblCellSpacing w:w="0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290"/>
      </w:tblGrid>
      <w:tr w:rsidR="00A90C5A" w:rsidRPr="00A90C5A" w14:paraId="74C288AA" w14:textId="77777777" w:rsidTr="00673F97">
        <w:trPr>
          <w:trHeight w:val="270"/>
          <w:tblCellSpacing w:w="0" w:type="dxa"/>
        </w:trPr>
        <w:tc>
          <w:tcPr>
            <w:tcW w:w="1800" w:type="dxa"/>
            <w:vAlign w:val="center"/>
            <w:hideMark/>
          </w:tcPr>
          <w:p w14:paraId="01555BE7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sdcid</w:t>
            </w:r>
          </w:p>
        </w:tc>
        <w:tc>
          <w:tcPr>
            <w:tcW w:w="1290" w:type="dxa"/>
            <w:vAlign w:val="center"/>
            <w:hideMark/>
          </w:tcPr>
          <w:p w14:paraId="42B354A1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4F22B85D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601E7CD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keyid1</w:t>
            </w:r>
          </w:p>
        </w:tc>
        <w:tc>
          <w:tcPr>
            <w:tcW w:w="0" w:type="auto"/>
            <w:vAlign w:val="center"/>
            <w:hideMark/>
          </w:tcPr>
          <w:p w14:paraId="7226A206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500807D2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207AF1E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keyid2</w:t>
            </w:r>
          </w:p>
        </w:tc>
        <w:tc>
          <w:tcPr>
            <w:tcW w:w="0" w:type="auto"/>
            <w:vAlign w:val="center"/>
            <w:hideMark/>
          </w:tcPr>
          <w:p w14:paraId="7BD5B184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7A361DB8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F20DF39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keyid3</w:t>
            </w:r>
          </w:p>
        </w:tc>
        <w:tc>
          <w:tcPr>
            <w:tcW w:w="0" w:type="auto"/>
            <w:vAlign w:val="center"/>
            <w:hideMark/>
          </w:tcPr>
          <w:p w14:paraId="0B20890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29CA39F0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91F1AED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paramlistid</w:t>
            </w:r>
          </w:p>
        </w:tc>
        <w:tc>
          <w:tcPr>
            <w:tcW w:w="0" w:type="auto"/>
            <w:vAlign w:val="center"/>
            <w:hideMark/>
          </w:tcPr>
          <w:p w14:paraId="0958ABFA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05EBD085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4E1D74C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paramlistversionid</w:t>
            </w:r>
          </w:p>
        </w:tc>
        <w:tc>
          <w:tcPr>
            <w:tcW w:w="0" w:type="auto"/>
            <w:vAlign w:val="center"/>
            <w:hideMark/>
          </w:tcPr>
          <w:p w14:paraId="5B1669F5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31001101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42AB431A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variantid</w:t>
            </w:r>
          </w:p>
        </w:tc>
        <w:tc>
          <w:tcPr>
            <w:tcW w:w="0" w:type="auto"/>
            <w:vAlign w:val="center"/>
            <w:hideMark/>
          </w:tcPr>
          <w:p w14:paraId="3F3A0C8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05AA8154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A992B67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122F8A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Integer</w:t>
            </w:r>
          </w:p>
        </w:tc>
      </w:tr>
      <w:tr w:rsidR="00A90C5A" w:rsidRPr="00A90C5A" w14:paraId="2E1EB878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93038BF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paramid</w:t>
            </w:r>
          </w:p>
        </w:tc>
        <w:tc>
          <w:tcPr>
            <w:tcW w:w="0" w:type="auto"/>
            <w:vAlign w:val="center"/>
            <w:hideMark/>
          </w:tcPr>
          <w:p w14:paraId="49FDF14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742ED741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B978E7C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paramtype</w:t>
            </w:r>
          </w:p>
        </w:tc>
        <w:tc>
          <w:tcPr>
            <w:tcW w:w="0" w:type="auto"/>
            <w:vAlign w:val="center"/>
            <w:hideMark/>
          </w:tcPr>
          <w:p w14:paraId="30422269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22E9689C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4404D2E5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replicateid</w:t>
            </w:r>
          </w:p>
        </w:tc>
        <w:tc>
          <w:tcPr>
            <w:tcW w:w="0" w:type="auto"/>
            <w:vAlign w:val="center"/>
            <w:hideMark/>
          </w:tcPr>
          <w:p w14:paraId="081B85D1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Integer</w:t>
            </w:r>
          </w:p>
        </w:tc>
      </w:tr>
      <w:tr w:rsidR="00A90C5A" w:rsidRPr="00A90C5A" w14:paraId="7C9184E1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F5EFFA9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limittypeid</w:t>
            </w:r>
          </w:p>
        </w:tc>
        <w:tc>
          <w:tcPr>
            <w:tcW w:w="0" w:type="auto"/>
            <w:vAlign w:val="center"/>
            <w:hideMark/>
          </w:tcPr>
          <w:p w14:paraId="2A82F22D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770B4DA7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5A3B873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24E818C7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523E832D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7AEE4D3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value1</w:t>
            </w:r>
          </w:p>
        </w:tc>
        <w:tc>
          <w:tcPr>
            <w:tcW w:w="0" w:type="auto"/>
            <w:vAlign w:val="center"/>
            <w:hideMark/>
          </w:tcPr>
          <w:p w14:paraId="5B8D2E85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7BE5EFF7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433B2D8A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value2</w:t>
            </w:r>
          </w:p>
        </w:tc>
        <w:tc>
          <w:tcPr>
            <w:tcW w:w="0" w:type="auto"/>
            <w:vAlign w:val="center"/>
            <w:hideMark/>
          </w:tcPr>
          <w:p w14:paraId="504ED8F4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1BA9E43F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3F33C314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unitsid</w:t>
            </w:r>
          </w:p>
        </w:tc>
        <w:tc>
          <w:tcPr>
            <w:tcW w:w="0" w:type="auto"/>
            <w:vAlign w:val="center"/>
            <w:hideMark/>
          </w:tcPr>
          <w:p w14:paraId="3FCFA2E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5309E0CC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FA5F451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statusflag</w:t>
            </w:r>
          </w:p>
        </w:tc>
        <w:tc>
          <w:tcPr>
            <w:tcW w:w="0" w:type="auto"/>
            <w:vAlign w:val="center"/>
            <w:hideMark/>
          </w:tcPr>
          <w:p w14:paraId="7C9AA070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A90C5A" w:rsidRPr="00A90C5A" w14:paraId="61517C0B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3D01D28B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value1num</w:t>
            </w:r>
          </w:p>
        </w:tc>
        <w:tc>
          <w:tcPr>
            <w:tcW w:w="0" w:type="auto"/>
            <w:vAlign w:val="center"/>
            <w:hideMark/>
          </w:tcPr>
          <w:p w14:paraId="09F6EF92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Number</w:t>
            </w:r>
          </w:p>
        </w:tc>
      </w:tr>
      <w:tr w:rsidR="00A90C5A" w:rsidRPr="00A90C5A" w14:paraId="5F1D38BC" w14:textId="77777777" w:rsidTr="00673F97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E10A131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value2num</w:t>
            </w:r>
          </w:p>
        </w:tc>
        <w:tc>
          <w:tcPr>
            <w:tcW w:w="0" w:type="auto"/>
            <w:vAlign w:val="center"/>
            <w:hideMark/>
          </w:tcPr>
          <w:p w14:paraId="2F049D8F" w14:textId="77777777" w:rsidR="00A90C5A" w:rsidRPr="00A90C5A" w:rsidRDefault="00A90C5A" w:rsidP="00A90C5A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Number</w:t>
            </w:r>
          </w:p>
        </w:tc>
      </w:tr>
    </w:tbl>
    <w:p w14:paraId="0A0FB0FD" w14:textId="77777777" w:rsidR="00BC0959" w:rsidRDefault="00BC0959" w:rsidP="00A90C5A">
      <w:pPr>
        <w:rPr>
          <w:snapToGrid w:val="0"/>
          <w:lang w:val="en-US"/>
        </w:rPr>
      </w:pPr>
    </w:p>
    <w:p w14:paraId="02EFBC7A" w14:textId="77777777" w:rsidR="00DF100D" w:rsidRDefault="00DF100D" w:rsidP="00DF100D">
      <w:pPr>
        <w:pStyle w:val="SGSOIHeading3"/>
        <w:rPr>
          <w:lang w:val="en-US"/>
        </w:rPr>
      </w:pPr>
      <w:bookmarkStart w:id="32" w:name="_Toc112072636"/>
      <w:r>
        <w:rPr>
          <w:lang w:val="en-US"/>
        </w:rPr>
        <w:t>Examples</w:t>
      </w:r>
      <w:bookmarkEnd w:id="32"/>
    </w:p>
    <w:p w14:paraId="0CB23F63" w14:textId="77777777" w:rsidR="003849F2" w:rsidRDefault="00DF100D" w:rsidP="003849F2">
      <w:pPr>
        <w:ind w:left="680"/>
        <w:rPr>
          <w:lang w:val="en-US"/>
        </w:rPr>
      </w:pPr>
      <w:r>
        <w:rPr>
          <w:lang w:val="en-US"/>
        </w:rPr>
        <w:t xml:space="preserve">Example 1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421E5775" w14:textId="776FFE54" w:rsidR="00DF100D" w:rsidRPr="00673F97" w:rsidRDefault="00DF100D" w:rsidP="00DF100D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="00B00577" w:rsidRPr="00B00577">
        <w:rPr>
          <w:lang w:val="en-US"/>
        </w:rPr>
        <w:t>getLimitResults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="003849F2" w:rsidRPr="003849F2">
        <w:rPr>
          <w:lang w:val="en-US"/>
        </w:rPr>
        <w:t xml:space="preserve"> </w:t>
      </w:r>
      <w:r w:rsidR="003849F2" w:rsidRPr="008609B6">
        <w:rPr>
          <w:lang w:val="en-US"/>
        </w:rPr>
        <w:t>'</w:t>
      </w:r>
      <w:r w:rsidR="0075328F">
        <w:rPr>
          <w:lang w:val="en-US"/>
        </w:rPr>
        <w:t>LR</w:t>
      </w:r>
      <w:r w:rsidR="003849F2" w:rsidRPr="008609B6">
        <w:rPr>
          <w:lang w:val="en-US"/>
        </w:rPr>
        <w:t>'</w:t>
      </w:r>
      <w:r w:rsidR="0075328F">
        <w:rPr>
          <w:lang w:val="en-US"/>
        </w:rPr>
        <w:t xml:space="preserve">, 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</w:t>
      </w:r>
      <w:r w:rsidR="00210E84">
        <w:rPr>
          <w:lang w:val="en-US"/>
        </w:rPr>
        <w:t>.</w:t>
      </w:r>
      <w:r w:rsidR="00673F97" w:rsidRPr="00673F97">
        <w:rPr>
          <w:lang w:val="en-US" w:eastAsia="fr-FR"/>
        </w:rPr>
        <w:t>value1num</w:t>
      </w:r>
    </w:p>
    <w:p w14:paraId="210DF3C2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2F4D1233" w14:textId="327FCAA5" w:rsidR="00DF100D" w:rsidRDefault="004D349D" w:rsidP="00DF100D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4B0C23AD" w14:textId="146E1786" w:rsidR="008B6DCA" w:rsidRDefault="008B6DCA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LR : limit type ID of LR</w:t>
      </w:r>
    </w:p>
    <w:p w14:paraId="3ABFF543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130D0CC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8C70A8E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06ECF1E2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B082E29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13DFCA8A" w14:textId="77777777" w:rsidR="00DF100D" w:rsidRPr="003B513B" w:rsidRDefault="00DF100D" w:rsidP="00DF100D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0B69DC57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77369EAA" w14:textId="77777777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0571CE48" w14:textId="1DEF9530" w:rsidR="00DF100D" w:rsidRDefault="00DF100D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[0]:  get first result found</w:t>
      </w:r>
    </w:p>
    <w:p w14:paraId="0B3B199F" w14:textId="3C6A444A" w:rsidR="00673F97" w:rsidRDefault="00673F97" w:rsidP="00DF100D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.</w:t>
      </w:r>
      <w:r w:rsidRPr="00673F97">
        <w:rPr>
          <w:lang w:val="en-US" w:eastAsia="fr-FR"/>
        </w:rPr>
        <w:t>value1num</w:t>
      </w:r>
      <w:r>
        <w:rPr>
          <w:lang w:val="en-US" w:eastAsia="fr-FR"/>
        </w:rPr>
        <w:t xml:space="preserve"> : get value 1 of limit</w:t>
      </w:r>
    </w:p>
    <w:p w14:paraId="7A0350A2" w14:textId="77777777" w:rsidR="00DF100D" w:rsidRPr="002F72C6" w:rsidRDefault="00DF100D" w:rsidP="00DF100D">
      <w:pPr>
        <w:ind w:left="6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C3944B2" w14:textId="77777777" w:rsidR="00DF100D" w:rsidRPr="00667285" w:rsidRDefault="00DF100D" w:rsidP="00DF100D">
      <w:pPr>
        <w:rPr>
          <w:lang w:val="en-US"/>
        </w:rPr>
      </w:pPr>
    </w:p>
    <w:p w14:paraId="1BF67C35" w14:textId="7749E29D" w:rsidR="003849F2" w:rsidRDefault="00DF100D" w:rsidP="003849F2">
      <w:pPr>
        <w:ind w:left="680"/>
        <w:rPr>
          <w:lang w:val="en-US"/>
        </w:rPr>
      </w:pPr>
      <w:r>
        <w:rPr>
          <w:lang w:val="en-US"/>
        </w:rPr>
        <w:t xml:space="preserve">Example 2 : </w:t>
      </w:r>
      <w:r w:rsidR="00541096">
        <w:rPr>
          <w:lang w:val="en-US"/>
        </w:rPr>
        <w:t xml:space="preserve">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58CC3C36" w14:textId="5F4E6C14" w:rsidR="00541096" w:rsidRPr="00673F97" w:rsidRDefault="00541096" w:rsidP="00541096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Pr="00B00577">
        <w:rPr>
          <w:lang w:val="en-US"/>
        </w:rPr>
        <w:t>getLimitResults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>
        <w:rPr>
          <w:lang w:val="en-US"/>
        </w:rPr>
        <w:t xml:space="preserve"> </w:t>
      </w:r>
      <w:r w:rsidR="003849F2" w:rsidRPr="003849F2">
        <w:rPr>
          <w:lang w:val="en-US"/>
        </w:rPr>
        <w:t>sdidataitem</w:t>
      </w:r>
      <w:r w:rsidR="003849F2">
        <w:rPr>
          <w:lang w:val="en-US"/>
        </w:rPr>
        <w:t>,</w:t>
      </w:r>
      <w:r w:rsidR="003849F2" w:rsidRPr="003849F2">
        <w:rPr>
          <w:lang w:val="en-US"/>
        </w:rPr>
        <w:t xml:space="preserve"> </w:t>
      </w:r>
      <w:r w:rsidR="003849F2" w:rsidRPr="008609B6">
        <w:rPr>
          <w:lang w:val="en-US"/>
        </w:rPr>
        <w:t>'</w:t>
      </w:r>
      <w:r>
        <w:rPr>
          <w:lang w:val="en-US"/>
        </w:rPr>
        <w:t>LR;</w:t>
      </w:r>
      <w:r w:rsidR="00AB5926" w:rsidRPr="00AB5926">
        <w:t xml:space="preserve"> </w:t>
      </w:r>
      <w:r w:rsidR="00AB5926" w:rsidRPr="00AB5926">
        <w:rPr>
          <w:lang w:val="en-US"/>
        </w:rPr>
        <w:t>RL or LOR</w:t>
      </w:r>
      <w:r w:rsidR="003849F2" w:rsidRPr="008609B6">
        <w:rPr>
          <w:lang w:val="en-US"/>
        </w:rPr>
        <w:t>'</w:t>
      </w:r>
      <w:r>
        <w:rPr>
          <w:lang w:val="en-US"/>
        </w:rPr>
        <w:t xml:space="preserve">, 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[0].</w:t>
      </w:r>
      <w:r w:rsidRPr="00673F97">
        <w:rPr>
          <w:lang w:val="en-US" w:eastAsia="fr-FR"/>
        </w:rPr>
        <w:t>value1num</w:t>
      </w:r>
    </w:p>
    <w:p w14:paraId="2E2EBCA2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52076499" w14:textId="3BA87E8B" w:rsidR="00541096" w:rsidRDefault="004D349D" w:rsidP="00541096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00AB21F2" w14:textId="3B6896EA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LR</w:t>
      </w:r>
      <w:r w:rsidR="00AB5926">
        <w:rPr>
          <w:lang w:val="en-US"/>
        </w:rPr>
        <w:t>;</w:t>
      </w:r>
      <w:r w:rsidR="00AB5926" w:rsidRPr="00AB5926">
        <w:rPr>
          <w:lang w:val="en-US"/>
        </w:rPr>
        <w:t xml:space="preserve"> RL or LOR</w:t>
      </w:r>
      <w:r w:rsidR="00AB5926">
        <w:rPr>
          <w:lang w:val="en-US"/>
        </w:rPr>
        <w:t>’</w:t>
      </w:r>
      <w:r>
        <w:rPr>
          <w:lang w:val="en-US"/>
        </w:rPr>
        <w:t xml:space="preserve"> : limit type ID of </w:t>
      </w:r>
      <w:r w:rsidR="00AB5926">
        <w:rPr>
          <w:lang w:val="en-US"/>
        </w:rPr>
        <w:t>“</w:t>
      </w:r>
      <w:r>
        <w:rPr>
          <w:lang w:val="en-US"/>
        </w:rPr>
        <w:t>LR</w:t>
      </w:r>
      <w:r w:rsidR="00AB5926">
        <w:rPr>
          <w:lang w:val="en-US"/>
        </w:rPr>
        <w:t>” or “</w:t>
      </w:r>
      <w:r w:rsidR="00AB5926" w:rsidRPr="00AB5926">
        <w:rPr>
          <w:lang w:val="en-US"/>
        </w:rPr>
        <w:t>RL or LOR</w:t>
      </w:r>
      <w:r w:rsidR="00AB5926">
        <w:rPr>
          <w:lang w:val="en-US"/>
        </w:rPr>
        <w:t>”</w:t>
      </w:r>
    </w:p>
    <w:p w14:paraId="4041E4A8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AEDCD29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FE471D0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09EF2330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625AE1F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5E95B240" w14:textId="77777777" w:rsidR="00541096" w:rsidRPr="003B513B" w:rsidRDefault="00541096" w:rsidP="00541096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2FE43D08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62063871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23B02D68" w14:textId="77777777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[0]:  get first result found</w:t>
      </w:r>
    </w:p>
    <w:p w14:paraId="38CAA6E7" w14:textId="7D0047BB" w:rsidR="00541096" w:rsidRDefault="00541096" w:rsidP="0054109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.</w:t>
      </w:r>
      <w:r w:rsidRPr="00673F97">
        <w:rPr>
          <w:lang w:val="en-US" w:eastAsia="fr-FR"/>
        </w:rPr>
        <w:t>value1num</w:t>
      </w:r>
      <w:r>
        <w:rPr>
          <w:lang w:val="en-US" w:eastAsia="fr-FR"/>
        </w:rPr>
        <w:t xml:space="preserve"> : get value 1 of limit</w:t>
      </w:r>
    </w:p>
    <w:p w14:paraId="0ECCD6FC" w14:textId="77777777" w:rsidR="00E168BE" w:rsidRDefault="00E168BE" w:rsidP="00EB0156">
      <w:pPr>
        <w:rPr>
          <w:lang w:val="en-US"/>
        </w:rPr>
      </w:pPr>
    </w:p>
    <w:p w14:paraId="1A76AD24" w14:textId="42440628" w:rsidR="000E41D5" w:rsidRPr="00846CC6" w:rsidRDefault="000E41D5" w:rsidP="000E41D5">
      <w:pPr>
        <w:pStyle w:val="SGSOIHeading2"/>
        <w:rPr>
          <w:lang w:val="en-US"/>
        </w:rPr>
      </w:pPr>
      <w:bookmarkStart w:id="33" w:name="_Toc112072637"/>
      <w:r>
        <w:rPr>
          <w:lang w:val="en-US"/>
        </w:rPr>
        <w:t>Get Attribut Result</w:t>
      </w:r>
      <w:bookmarkEnd w:id="33"/>
    </w:p>
    <w:p w14:paraId="55DD0E67" w14:textId="31154EF7" w:rsidR="000E41D5" w:rsidRDefault="000E41D5" w:rsidP="000E41D5">
      <w:pPr>
        <w:ind w:left="720" w:firstLine="720"/>
        <w:rPr>
          <w:lang w:val="en-US"/>
        </w:rPr>
      </w:pPr>
      <w:r>
        <w:rPr>
          <w:lang w:val="en-US"/>
        </w:rPr>
        <w:t>Expression :</w:t>
      </w:r>
      <w:r w:rsidRPr="0079351A">
        <w:t xml:space="preserve"> </w:t>
      </w:r>
      <w:r w:rsidRPr="0079351A">
        <w:rPr>
          <w:lang w:val="en-US"/>
        </w:rPr>
        <w:t>SGS.</w:t>
      </w:r>
      <w:r w:rsidR="00EB0156" w:rsidRPr="00EB0156">
        <w:rPr>
          <w:lang w:val="en-US"/>
        </w:rPr>
        <w:t>getAttributResults</w:t>
      </w:r>
      <w:r w:rsidRPr="0079351A">
        <w:rPr>
          <w:lang w:val="en-US"/>
        </w:rPr>
        <w:t>(datasourceid,sdidataitem,</w:t>
      </w:r>
      <w:r w:rsidR="004344D7" w:rsidRPr="004344D7">
        <w:t xml:space="preserve"> </w:t>
      </w:r>
      <w:r w:rsidR="004344D7" w:rsidRPr="004344D7">
        <w:rPr>
          <w:lang w:val="en-US"/>
        </w:rPr>
        <w:t>attributeid</w:t>
      </w:r>
      <w:r w:rsidRPr="0079351A">
        <w:rPr>
          <w:lang w:val="en-US"/>
        </w:rPr>
        <w:t>,paramlistid,paramlistversionid,variantid, dataset, paramid, paramtype, replicateid, sameWorkitem)</w:t>
      </w:r>
      <w:r>
        <w:rPr>
          <w:lang w:val="en-US"/>
        </w:rPr>
        <w:t xml:space="preserve"> </w:t>
      </w:r>
    </w:p>
    <w:p w14:paraId="1C7E5FF9" w14:textId="77777777" w:rsidR="000E41D5" w:rsidRDefault="000E41D5" w:rsidP="000E41D5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Pr="008B7955">
        <w:rPr>
          <w:lang w:val="en-US"/>
        </w:rPr>
        <w:t xml:space="preserve">array of </w:t>
      </w:r>
      <w:r>
        <w:rPr>
          <w:lang w:val="en-US"/>
        </w:rPr>
        <w:t>object</w:t>
      </w:r>
    </w:p>
    <w:p w14:paraId="37348775" w14:textId="77777777" w:rsidR="000E41D5" w:rsidRDefault="000E41D5" w:rsidP="000E41D5">
      <w:pPr>
        <w:pStyle w:val="SGSOIHeading3"/>
        <w:rPr>
          <w:lang w:val="en-US"/>
        </w:rPr>
      </w:pPr>
      <w:bookmarkStart w:id="34" w:name="_Toc112072638"/>
      <w:r>
        <w:rPr>
          <w:lang w:val="en-US"/>
        </w:rPr>
        <w:lastRenderedPageBreak/>
        <w:t>Parameters</w:t>
      </w:r>
      <w:bookmarkEnd w:id="34"/>
    </w:p>
    <w:p w14:paraId="753D6F96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50EED6C3" w14:textId="7C6ACD40" w:rsidR="000E41D5" w:rsidRDefault="004D5A6F" w:rsidP="000E41D5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75B1C7AF" w14:textId="09A5E84E" w:rsidR="000E41D5" w:rsidRPr="00AC1812" w:rsidRDefault="004344D7" w:rsidP="000E41D5">
      <w:pPr>
        <w:numPr>
          <w:ilvl w:val="0"/>
          <w:numId w:val="30"/>
        </w:numPr>
        <w:rPr>
          <w:lang w:val="en-US"/>
        </w:rPr>
      </w:pPr>
      <w:r w:rsidRPr="004344D7">
        <w:rPr>
          <w:lang w:val="en-US"/>
        </w:rPr>
        <w:t>attributeid</w:t>
      </w:r>
      <w:r w:rsidR="000E41D5">
        <w:rPr>
          <w:lang w:val="en-US"/>
        </w:rPr>
        <w:t>:</w:t>
      </w:r>
      <w:r w:rsidR="000E41D5" w:rsidRPr="00FE0DF4">
        <w:t xml:space="preserve"> </w:t>
      </w:r>
      <w:r w:rsidR="001722D7">
        <w:rPr>
          <w:lang w:val="en-US"/>
        </w:rPr>
        <w:t>Attribut</w:t>
      </w:r>
      <w:r w:rsidR="000E41D5" w:rsidRPr="00B00577">
        <w:rPr>
          <w:lang w:val="en-US"/>
        </w:rPr>
        <w:t xml:space="preserve"> ID </w:t>
      </w:r>
      <w:r w:rsidR="000E41D5" w:rsidRPr="00FE0DF4">
        <w:rPr>
          <w:lang w:val="en-US"/>
        </w:rPr>
        <w:t>or *</w:t>
      </w:r>
      <w:r w:rsidR="000E41D5">
        <w:rPr>
          <w:lang w:val="en-US"/>
        </w:rPr>
        <w:t xml:space="preserve"> (all)</w:t>
      </w:r>
      <w:r w:rsidR="000E41D5" w:rsidRPr="00FE0DF4">
        <w:rPr>
          <w:lang w:val="en-US"/>
        </w:rPr>
        <w:t xml:space="preserve">  </w:t>
      </w:r>
    </w:p>
    <w:p w14:paraId="40468467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C5238C2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9586669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3F5D8E68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032CF178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E383938" w14:textId="77777777" w:rsidR="000E41D5" w:rsidRPr="002F72C6" w:rsidRDefault="000E41D5" w:rsidP="000E41D5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DF81520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314F603E" w14:textId="77777777" w:rsidR="000E41D5" w:rsidRDefault="000E41D5" w:rsidP="000E41D5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sameWorkitem</w:t>
      </w:r>
      <w:r>
        <w:rPr>
          <w:lang w:val="en-US"/>
        </w:rPr>
        <w:t xml:space="preserve"> : true or false  same Test method </w:t>
      </w:r>
    </w:p>
    <w:p w14:paraId="4D2BE87D" w14:textId="77777777" w:rsidR="000E41D5" w:rsidRDefault="000E41D5" w:rsidP="000E41D5">
      <w:pPr>
        <w:ind w:left="720" w:firstLine="720"/>
        <w:rPr>
          <w:lang w:val="en-US"/>
        </w:rPr>
      </w:pPr>
    </w:p>
    <w:p w14:paraId="2882E591" w14:textId="77777777" w:rsidR="000E41D5" w:rsidRDefault="000E41D5" w:rsidP="000E41D5">
      <w:pPr>
        <w:pStyle w:val="SGSOIHeading3"/>
        <w:rPr>
          <w:snapToGrid w:val="0"/>
          <w:lang w:val="en-US"/>
        </w:rPr>
      </w:pPr>
      <w:bookmarkStart w:id="35" w:name="_Toc112072639"/>
      <w:r>
        <w:rPr>
          <w:snapToGrid w:val="0"/>
          <w:lang w:val="en-US"/>
        </w:rPr>
        <w:t>Properties of object return</w:t>
      </w:r>
      <w:bookmarkEnd w:id="35"/>
    </w:p>
    <w:tbl>
      <w:tblPr>
        <w:tblW w:w="0" w:type="auto"/>
        <w:tblCellSpacing w:w="0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1290"/>
      </w:tblGrid>
      <w:tr w:rsidR="00513940" w:rsidRPr="00A90C5A" w14:paraId="276C545C" w14:textId="77777777" w:rsidTr="00513940">
        <w:trPr>
          <w:trHeight w:val="270"/>
          <w:tblCellSpacing w:w="0" w:type="dxa"/>
        </w:trPr>
        <w:tc>
          <w:tcPr>
            <w:tcW w:w="2681" w:type="dxa"/>
            <w:vAlign w:val="center"/>
          </w:tcPr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1009"/>
            </w:tblGrid>
            <w:tr w:rsidR="00513940" w:rsidRPr="00513940" w14:paraId="4721CDA1" w14:textId="77777777" w:rsidTr="00513940">
              <w:trPr>
                <w:trHeight w:val="270"/>
                <w:tblCellSpacing w:w="0" w:type="dxa"/>
              </w:trPr>
              <w:tc>
                <w:tcPr>
                  <w:tcW w:w="1290" w:type="dxa"/>
                  <w:vAlign w:val="center"/>
                  <w:hideMark/>
                </w:tcPr>
                <w:p w14:paraId="4287F7F7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sdcid</w:t>
                  </w:r>
                </w:p>
              </w:tc>
              <w:tc>
                <w:tcPr>
                  <w:tcW w:w="1290" w:type="dxa"/>
                  <w:vAlign w:val="center"/>
                  <w:hideMark/>
                </w:tcPr>
                <w:p w14:paraId="75408456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6510766A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6DA7306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keyid1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BAFB5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6E61FE8C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39B9B2C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keyid2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CB895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57A8F53D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06F3992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keyid3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0617F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3FB1A58B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7D51688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paramlistid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E0C11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283E18A1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D289645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paramlistversionid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9A790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1B190018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1439FBE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variantid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43243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5C9D8C61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92564B3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dataset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4E18D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Integer</w:t>
                  </w:r>
                </w:p>
              </w:tc>
            </w:tr>
            <w:tr w:rsidR="00513940" w:rsidRPr="00513940" w14:paraId="4F73ADB3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31F3AE2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2BB2F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72FD4EED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3DB8BA4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8CBC0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6030721D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AC9D38E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replicateid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5D95C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Integer</w:t>
                  </w:r>
                </w:p>
              </w:tc>
            </w:tr>
            <w:tr w:rsidR="00513940" w:rsidRPr="00513940" w14:paraId="49DB3C48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D96BE9E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attributeid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B8572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646EAA1F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AA47623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datatype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510B5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38EA5668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4815436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textvalue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85323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513940" w:rsidRPr="00513940" w14:paraId="6C5CF737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101B4D1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numericvalue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27206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Number</w:t>
                  </w:r>
                </w:p>
              </w:tc>
            </w:tr>
            <w:tr w:rsidR="00513940" w:rsidRPr="00513940" w14:paraId="5ED58C38" w14:textId="77777777" w:rsidTr="00513940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584EB2C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datevalue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EC9EF" w14:textId="77777777" w:rsidR="00513940" w:rsidRPr="00513940" w:rsidRDefault="00513940" w:rsidP="00513940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Date</w:t>
                  </w:r>
                </w:p>
              </w:tc>
            </w:tr>
          </w:tbl>
          <w:p w14:paraId="40ADC391" w14:textId="2DF97A20" w:rsidR="00513940" w:rsidRPr="00A90C5A" w:rsidRDefault="00513940" w:rsidP="00513940">
            <w:pPr>
              <w:rPr>
                <w:lang w:val="fr-FR" w:eastAsia="fr-FR"/>
              </w:rPr>
            </w:pPr>
          </w:p>
        </w:tc>
        <w:tc>
          <w:tcPr>
            <w:tcW w:w="1290" w:type="dxa"/>
            <w:vAlign w:val="center"/>
          </w:tcPr>
          <w:p w14:paraId="65346DFC" w14:textId="2FFA3CC1" w:rsidR="00513940" w:rsidRPr="00A90C5A" w:rsidRDefault="00513940" w:rsidP="00513940">
            <w:pPr>
              <w:rPr>
                <w:lang w:val="fr-FR" w:eastAsia="fr-FR"/>
              </w:rPr>
            </w:pPr>
          </w:p>
        </w:tc>
      </w:tr>
    </w:tbl>
    <w:p w14:paraId="063183D4" w14:textId="77777777" w:rsidR="000E41D5" w:rsidRDefault="000E41D5" w:rsidP="000E41D5">
      <w:pPr>
        <w:rPr>
          <w:snapToGrid w:val="0"/>
          <w:lang w:val="en-US"/>
        </w:rPr>
      </w:pPr>
    </w:p>
    <w:p w14:paraId="349AFF4F" w14:textId="77777777" w:rsidR="000E41D5" w:rsidRDefault="000E41D5" w:rsidP="000E41D5">
      <w:pPr>
        <w:pStyle w:val="SGSOIHeading3"/>
        <w:rPr>
          <w:lang w:val="en-US"/>
        </w:rPr>
      </w:pPr>
      <w:bookmarkStart w:id="36" w:name="_Toc112072640"/>
      <w:r>
        <w:rPr>
          <w:lang w:val="en-US"/>
        </w:rPr>
        <w:t>Examples</w:t>
      </w:r>
      <w:bookmarkEnd w:id="36"/>
    </w:p>
    <w:p w14:paraId="6887AB6D" w14:textId="77777777" w:rsidR="003849F2" w:rsidRDefault="000E41D5" w:rsidP="003849F2">
      <w:pPr>
        <w:ind w:left="680"/>
        <w:rPr>
          <w:lang w:val="en-US"/>
        </w:rPr>
      </w:pPr>
      <w:r>
        <w:rPr>
          <w:lang w:val="en-US"/>
        </w:rPr>
        <w:t xml:space="preserve">Example 1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39414261" w14:textId="6C86B1D8" w:rsidR="000E41D5" w:rsidRPr="00673F97" w:rsidRDefault="000E41D5" w:rsidP="000E41D5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="00EB0156" w:rsidRPr="00EB0156">
        <w:rPr>
          <w:lang w:val="en-US"/>
        </w:rPr>
        <w:t>getAttributResults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 w:rsidRPr="003849F2">
        <w:rPr>
          <w:lang w:val="en-US"/>
        </w:rPr>
        <w:t xml:space="preserve"> sdidataitem</w:t>
      </w:r>
      <w:r w:rsidR="003849F2">
        <w:rPr>
          <w:lang w:val="en-US"/>
        </w:rPr>
        <w:t>,</w:t>
      </w:r>
      <w:r w:rsidR="003849F2" w:rsidRPr="003849F2">
        <w:rPr>
          <w:lang w:val="en-US"/>
        </w:rPr>
        <w:t xml:space="preserve"> </w:t>
      </w:r>
      <w:r w:rsidR="003849F2" w:rsidRPr="008609B6">
        <w:rPr>
          <w:lang w:val="en-US"/>
        </w:rPr>
        <w:t>'</w:t>
      </w:r>
      <w:r w:rsidR="001E5A1A">
        <w:rPr>
          <w:lang w:val="en-US"/>
        </w:rPr>
        <w:t>Signal</w:t>
      </w:r>
      <w:r w:rsidR="003849F2" w:rsidRPr="008609B6">
        <w:rPr>
          <w:lang w:val="en-US"/>
        </w:rPr>
        <w:t>'</w:t>
      </w:r>
      <w:r>
        <w:rPr>
          <w:lang w:val="en-US"/>
        </w:rPr>
        <w:t xml:space="preserve">, 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[0].</w:t>
      </w:r>
      <w:r w:rsidR="00A12FC0" w:rsidRPr="003849F2">
        <w:rPr>
          <w:rFonts w:cs="Arial"/>
          <w:color w:val="000000"/>
          <w:lang w:val="en-US" w:eastAsia="fr-FR"/>
        </w:rPr>
        <w:t>numericvalue</w:t>
      </w:r>
    </w:p>
    <w:p w14:paraId="179C646C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5C54D43" w14:textId="31C8F7F4" w:rsidR="000E41D5" w:rsidRDefault="004D349D" w:rsidP="000E41D5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5D31EEDC" w14:textId="423BCA7A" w:rsidR="000E41D5" w:rsidRDefault="001E5A1A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Signal</w:t>
      </w:r>
      <w:r w:rsidR="000E41D5">
        <w:rPr>
          <w:lang w:val="en-US"/>
        </w:rPr>
        <w:t xml:space="preserve"> : </w:t>
      </w:r>
      <w:r>
        <w:rPr>
          <w:lang w:val="en-US"/>
        </w:rPr>
        <w:t>attribut</w:t>
      </w:r>
      <w:r w:rsidR="000E41D5">
        <w:rPr>
          <w:lang w:val="en-US"/>
        </w:rPr>
        <w:t xml:space="preserve"> ID of LR</w:t>
      </w:r>
    </w:p>
    <w:p w14:paraId="5FA560DC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6681CA2F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C366D5B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6F0DEE55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047D2E84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516E2657" w14:textId="77777777" w:rsidR="000E41D5" w:rsidRPr="003B513B" w:rsidRDefault="000E41D5" w:rsidP="000E41D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09C1ADC7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66345A6C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017DC4BE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[0]:  get first result found</w:t>
      </w:r>
    </w:p>
    <w:p w14:paraId="50F168E4" w14:textId="459BB569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lastRenderedPageBreak/>
        <w:t>.</w:t>
      </w:r>
      <w:r w:rsidR="00A12FC0" w:rsidRPr="00513940">
        <w:rPr>
          <w:rFonts w:cs="Arial"/>
          <w:color w:val="000000"/>
          <w:lang w:val="en-US" w:eastAsia="fr-FR"/>
        </w:rPr>
        <w:t>numericvalue</w:t>
      </w:r>
      <w:r>
        <w:rPr>
          <w:lang w:val="en-US" w:eastAsia="fr-FR"/>
        </w:rPr>
        <w:t xml:space="preserve">: get </w:t>
      </w:r>
      <w:r w:rsidR="00A12FC0">
        <w:rPr>
          <w:lang w:val="en-US" w:eastAsia="fr-FR"/>
        </w:rPr>
        <w:t>numeric value of attribut</w:t>
      </w:r>
    </w:p>
    <w:p w14:paraId="5851D1B0" w14:textId="77777777" w:rsidR="000E41D5" w:rsidRPr="002F72C6" w:rsidRDefault="000E41D5" w:rsidP="000E41D5">
      <w:pPr>
        <w:ind w:left="6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5E63097" w14:textId="77777777" w:rsidR="000E41D5" w:rsidRPr="00667285" w:rsidRDefault="000E41D5" w:rsidP="000E41D5">
      <w:pPr>
        <w:rPr>
          <w:lang w:val="en-US"/>
        </w:rPr>
      </w:pPr>
    </w:p>
    <w:p w14:paraId="0FCD36E3" w14:textId="77777777" w:rsidR="003849F2" w:rsidRDefault="000E41D5" w:rsidP="003849F2">
      <w:pPr>
        <w:ind w:left="680"/>
        <w:rPr>
          <w:lang w:val="en-US"/>
        </w:rPr>
      </w:pPr>
      <w:r>
        <w:rPr>
          <w:lang w:val="en-US"/>
        </w:rPr>
        <w:t xml:space="preserve">Example 2 : </w:t>
      </w:r>
      <w:r w:rsidR="003849F2" w:rsidRPr="003849F2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7AE30105" w14:textId="2550BF80" w:rsidR="000E41D5" w:rsidRPr="00673F97" w:rsidRDefault="000E41D5" w:rsidP="000E41D5">
      <w:pPr>
        <w:ind w:left="680"/>
        <w:rPr>
          <w:lang w:val="en-US"/>
        </w:rPr>
      </w:pPr>
      <w:r>
        <w:rPr>
          <w:lang w:val="en-US"/>
        </w:rPr>
        <w:t xml:space="preserve">return </w:t>
      </w:r>
      <w:r w:rsidRPr="008609B6">
        <w:rPr>
          <w:lang w:val="en-US"/>
        </w:rPr>
        <w:t>SGS.</w:t>
      </w:r>
      <w:r w:rsidR="00EB0156" w:rsidRPr="00EB0156">
        <w:rPr>
          <w:lang w:val="en-US"/>
        </w:rPr>
        <w:t>getAttributResults</w:t>
      </w:r>
      <w:r w:rsidRPr="008609B6">
        <w:rPr>
          <w:lang w:val="en-US"/>
        </w:rPr>
        <w:t>(</w:t>
      </w:r>
      <w:r w:rsidRPr="008609B6">
        <w:rPr>
          <w:highlight w:val="green"/>
          <w:lang w:val="en-US"/>
        </w:rPr>
        <w:t>'labvantage',</w:t>
      </w:r>
      <w:r w:rsidR="003849F2" w:rsidRPr="003849F2">
        <w:rPr>
          <w:lang w:val="en-US"/>
        </w:rPr>
        <w:t xml:space="preserve"> sdidataitem</w:t>
      </w:r>
      <w:r w:rsidR="003849F2">
        <w:rPr>
          <w:lang w:val="en-US"/>
        </w:rPr>
        <w:t>,</w:t>
      </w:r>
      <w:r w:rsidR="003849F2" w:rsidRPr="003849F2">
        <w:rPr>
          <w:lang w:val="en-US"/>
        </w:rPr>
        <w:t xml:space="preserve"> </w:t>
      </w:r>
      <w:r w:rsidR="003849F2" w:rsidRPr="008609B6">
        <w:rPr>
          <w:lang w:val="en-US"/>
        </w:rPr>
        <w:t>'</w:t>
      </w:r>
      <w:r w:rsidR="001722D7">
        <w:rPr>
          <w:lang w:val="en-US"/>
        </w:rPr>
        <w:t>Signal</w:t>
      </w:r>
      <w:r w:rsidR="003849F2" w:rsidRPr="008609B6">
        <w:rPr>
          <w:lang w:val="en-US"/>
        </w:rPr>
        <w:t>'</w:t>
      </w:r>
      <w:r>
        <w:rPr>
          <w:lang w:val="en-US"/>
        </w:rPr>
        <w:t xml:space="preserve">, </w:t>
      </w:r>
      <w:r w:rsidRPr="008609B6">
        <w:rPr>
          <w:lang w:val="en-US"/>
        </w:rPr>
        <w:t>'Analysis','*','#', 'max', '#', 'Standard', 'max', true)</w:t>
      </w:r>
      <w:r>
        <w:rPr>
          <w:lang w:val="en-US"/>
        </w:rPr>
        <w:t>[0].</w:t>
      </w:r>
      <w:r w:rsidR="009322EE" w:rsidRPr="003849F2">
        <w:rPr>
          <w:rFonts w:cs="Arial"/>
          <w:color w:val="000000"/>
          <w:lang w:val="en-US" w:eastAsia="fr-FR"/>
        </w:rPr>
        <w:t>textvalue</w:t>
      </w:r>
    </w:p>
    <w:p w14:paraId="71AB19CB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4C09800D" w14:textId="0EA0809F" w:rsidR="000E41D5" w:rsidRDefault="004D349D" w:rsidP="000E41D5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23823D94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LR;</w:t>
      </w:r>
      <w:r w:rsidRPr="00AB5926">
        <w:rPr>
          <w:lang w:val="en-US"/>
        </w:rPr>
        <w:t xml:space="preserve"> RL or LOR</w:t>
      </w:r>
      <w:r>
        <w:rPr>
          <w:lang w:val="en-US"/>
        </w:rPr>
        <w:t>’ : limit type ID of “LR” or “</w:t>
      </w:r>
      <w:r w:rsidRPr="00AB5926">
        <w:rPr>
          <w:lang w:val="en-US"/>
        </w:rPr>
        <w:t>RL or LOR</w:t>
      </w:r>
      <w:r>
        <w:rPr>
          <w:lang w:val="en-US"/>
        </w:rPr>
        <w:t>”</w:t>
      </w:r>
    </w:p>
    <w:p w14:paraId="56811BD9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2163FCE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1A9A91DD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36DA7E76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7325107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605B636A" w14:textId="77777777" w:rsidR="000E41D5" w:rsidRPr="003B513B" w:rsidRDefault="000E41D5" w:rsidP="000E41D5">
      <w:pPr>
        <w:numPr>
          <w:ilvl w:val="1"/>
          <w:numId w:val="31"/>
        </w:numPr>
        <w:rPr>
          <w:lang w:val="en-US"/>
        </w:rPr>
      </w:pPr>
      <w:r w:rsidRPr="008609B6">
        <w:rPr>
          <w:lang w:val="en-US"/>
        </w:rPr>
        <w:t>'Standard'</w:t>
      </w:r>
      <w:r>
        <w:rPr>
          <w:lang w:val="en-US"/>
        </w:rPr>
        <w:t xml:space="preserve"> : Parameter type Standard</w:t>
      </w:r>
    </w:p>
    <w:p w14:paraId="2D01CCAD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3915C34B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true : search in the same test method</w:t>
      </w:r>
    </w:p>
    <w:p w14:paraId="12F1E1CD" w14:textId="77777777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[0]:  get first result found</w:t>
      </w:r>
    </w:p>
    <w:p w14:paraId="647028DF" w14:textId="7D770DE2" w:rsidR="000E41D5" w:rsidRDefault="000E41D5" w:rsidP="000E41D5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.</w:t>
      </w:r>
      <w:r w:rsidR="009322EE" w:rsidRPr="009322EE">
        <w:rPr>
          <w:rFonts w:cs="Arial"/>
          <w:color w:val="000000"/>
          <w:lang w:val="en-US" w:eastAsia="fr-FR"/>
        </w:rPr>
        <w:t xml:space="preserve"> </w:t>
      </w:r>
      <w:r w:rsidR="009322EE" w:rsidRPr="00513940">
        <w:rPr>
          <w:rFonts w:cs="Arial"/>
          <w:color w:val="000000"/>
          <w:lang w:val="en-US" w:eastAsia="fr-FR"/>
        </w:rPr>
        <w:t>textvalue</w:t>
      </w:r>
      <w:r>
        <w:rPr>
          <w:lang w:val="en-US" w:eastAsia="fr-FR"/>
        </w:rPr>
        <w:t xml:space="preserve">: get </w:t>
      </w:r>
      <w:r w:rsidR="009322EE">
        <w:rPr>
          <w:lang w:val="en-US" w:eastAsia="fr-FR"/>
        </w:rPr>
        <w:t xml:space="preserve"> text </w:t>
      </w:r>
      <w:r>
        <w:rPr>
          <w:lang w:val="en-US" w:eastAsia="fr-FR"/>
        </w:rPr>
        <w:t xml:space="preserve">value of </w:t>
      </w:r>
      <w:r w:rsidR="009322EE">
        <w:rPr>
          <w:lang w:val="en-US" w:eastAsia="fr-FR"/>
        </w:rPr>
        <w:t>attribut</w:t>
      </w:r>
    </w:p>
    <w:p w14:paraId="4443B839" w14:textId="642A4009" w:rsidR="00DF100D" w:rsidRDefault="00DF100D" w:rsidP="00541096">
      <w:pPr>
        <w:ind w:left="680"/>
        <w:rPr>
          <w:rFonts w:cs="Arial"/>
          <w:b/>
          <w:snapToGrid w:val="0"/>
          <w:szCs w:val="22"/>
          <w:lang w:val="en-US"/>
        </w:rPr>
      </w:pPr>
    </w:p>
    <w:p w14:paraId="43E77A9A" w14:textId="0A255286" w:rsidR="00A52168" w:rsidRDefault="00AF3E4C" w:rsidP="001C06DA">
      <w:pPr>
        <w:pStyle w:val="SGSOIHeading1"/>
        <w:rPr>
          <w:snapToGrid w:val="0"/>
          <w:lang w:val="en-US"/>
        </w:rPr>
      </w:pPr>
      <w:r>
        <w:rPr>
          <w:snapToGrid w:val="0"/>
          <w:lang w:val="en-US"/>
        </w:rPr>
        <w:br w:type="page"/>
      </w:r>
      <w:bookmarkStart w:id="37" w:name="_Toc112072641"/>
      <w:r w:rsidR="001C06DA">
        <w:rPr>
          <w:snapToGrid w:val="0"/>
          <w:lang w:val="en-US"/>
        </w:rPr>
        <w:lastRenderedPageBreak/>
        <w:t>Get External Sample</w:t>
      </w:r>
      <w:bookmarkEnd w:id="37"/>
    </w:p>
    <w:p w14:paraId="54DBA70F" w14:textId="09AE561C" w:rsidR="008D74D6" w:rsidRDefault="008D74D6" w:rsidP="008D74D6">
      <w:pPr>
        <w:ind w:left="170"/>
        <w:rPr>
          <w:snapToGrid w:val="0"/>
          <w:lang w:val="en-US"/>
        </w:rPr>
      </w:pPr>
      <w:r>
        <w:rPr>
          <w:snapToGrid w:val="0"/>
          <w:lang w:val="en-US"/>
        </w:rPr>
        <w:t>Exclusion sample</w:t>
      </w:r>
      <w:r w:rsidR="009E6D35">
        <w:rPr>
          <w:snapToGrid w:val="0"/>
          <w:lang w:val="en-US"/>
        </w:rPr>
        <w:t>s</w:t>
      </w:r>
      <w:r>
        <w:rPr>
          <w:snapToGrid w:val="0"/>
          <w:lang w:val="en-US"/>
        </w:rPr>
        <w:t xml:space="preserve"> with </w:t>
      </w:r>
      <w:r w:rsidR="009E6D35">
        <w:rPr>
          <w:snapToGrid w:val="0"/>
          <w:lang w:val="en-US"/>
        </w:rPr>
        <w:t xml:space="preserve">the </w:t>
      </w:r>
      <w:r>
        <w:rPr>
          <w:snapToGrid w:val="0"/>
          <w:lang w:val="en-US"/>
        </w:rPr>
        <w:t xml:space="preserve">status </w:t>
      </w:r>
      <w:r w:rsidR="009E6D35">
        <w:rPr>
          <w:snapToGrid w:val="0"/>
          <w:lang w:val="en-US"/>
        </w:rPr>
        <w:t>“</w:t>
      </w:r>
      <w:r>
        <w:rPr>
          <w:snapToGrid w:val="0"/>
          <w:lang w:val="en-US"/>
        </w:rPr>
        <w:t>Cancelled</w:t>
      </w:r>
      <w:r w:rsidR="009E6D35">
        <w:rPr>
          <w:snapToGrid w:val="0"/>
          <w:lang w:val="en-US"/>
        </w:rPr>
        <w:t>”</w:t>
      </w:r>
      <w:r>
        <w:rPr>
          <w:snapToGrid w:val="0"/>
          <w:lang w:val="en-US"/>
        </w:rPr>
        <w:t xml:space="preserve"> and </w:t>
      </w:r>
      <w:r w:rsidR="009E6D35">
        <w:rPr>
          <w:snapToGrid w:val="0"/>
          <w:lang w:val="en-US"/>
        </w:rPr>
        <w:t>the samples hidden</w:t>
      </w:r>
    </w:p>
    <w:p w14:paraId="13B73DC7" w14:textId="77777777" w:rsidR="008D74D6" w:rsidRDefault="008D74D6" w:rsidP="008D74D6">
      <w:pPr>
        <w:rPr>
          <w:snapToGrid w:val="0"/>
          <w:lang w:val="en-US"/>
        </w:rPr>
      </w:pPr>
    </w:p>
    <w:p w14:paraId="1BC5B9DD" w14:textId="42F4D8D1" w:rsidR="00743C71" w:rsidRDefault="00743C71" w:rsidP="004833C9">
      <w:pPr>
        <w:pStyle w:val="SGSOIHeading2"/>
        <w:rPr>
          <w:snapToGrid w:val="0"/>
          <w:lang w:val="en-US"/>
        </w:rPr>
      </w:pPr>
      <w:bookmarkStart w:id="38" w:name="_Toc112072642"/>
      <w:r>
        <w:rPr>
          <w:snapToGrid w:val="0"/>
          <w:lang w:val="en-US"/>
        </w:rPr>
        <w:t>Child Sample</w:t>
      </w:r>
      <w:bookmarkEnd w:id="38"/>
    </w:p>
    <w:p w14:paraId="462EA317" w14:textId="349C2CF6" w:rsidR="009B59A0" w:rsidRDefault="009B59A0" w:rsidP="009B59A0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 xml:space="preserve">Expression : </w:t>
      </w:r>
      <w:r w:rsidR="004833C9" w:rsidRPr="004833C9">
        <w:rPr>
          <w:snapToGrid w:val="0"/>
          <w:lang w:val="en-US"/>
        </w:rPr>
        <w:t>SGS.childSampleId(datasourceid,sampleid,condition)</w:t>
      </w:r>
    </w:p>
    <w:p w14:paraId="4B29B848" w14:textId="77777777" w:rsidR="004833C9" w:rsidRDefault="004833C9" w:rsidP="004833C9">
      <w:pPr>
        <w:pStyle w:val="SGSOIHeading3"/>
        <w:rPr>
          <w:lang w:val="en-US"/>
        </w:rPr>
      </w:pPr>
      <w:bookmarkStart w:id="39" w:name="_Toc112072643"/>
      <w:r>
        <w:rPr>
          <w:lang w:val="en-US"/>
        </w:rPr>
        <w:t>Parameters</w:t>
      </w:r>
      <w:bookmarkEnd w:id="39"/>
    </w:p>
    <w:p w14:paraId="1A8F78A0" w14:textId="77777777" w:rsidR="004833C9" w:rsidRDefault="004833C9" w:rsidP="004833C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0D135D22" w14:textId="7D665A9E" w:rsidR="004833C9" w:rsidRDefault="004833C9" w:rsidP="004833C9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sampleid</w:t>
      </w:r>
      <w:r>
        <w:rPr>
          <w:lang w:val="en-US"/>
        </w:rPr>
        <w:t xml:space="preserve">: </w:t>
      </w:r>
      <w:r w:rsidR="00D42C55" w:rsidRPr="00D42C55">
        <w:rPr>
          <w:lang w:val="en-US"/>
        </w:rPr>
        <w:t>Sample ID</w:t>
      </w:r>
      <w:r w:rsidR="00D42C55">
        <w:rPr>
          <w:lang w:val="en-US"/>
        </w:rPr>
        <w:t xml:space="preserve"> </w:t>
      </w:r>
      <w:r w:rsidR="00D42C55" w:rsidRPr="00D42C55">
        <w:rPr>
          <w:lang w:val="en-US"/>
        </w:rPr>
        <w:t>${primary:s_sampleid}</w:t>
      </w:r>
    </w:p>
    <w:p w14:paraId="3AE88E02" w14:textId="773D42C1" w:rsidR="004833C9" w:rsidRDefault="004833C9" w:rsidP="004833C9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condition</w:t>
      </w:r>
      <w:r>
        <w:rPr>
          <w:lang w:val="en-US"/>
        </w:rPr>
        <w:t>:</w:t>
      </w:r>
      <w:r w:rsidRPr="00FE0DF4">
        <w:t xml:space="preserve"> </w:t>
      </w:r>
      <w:r w:rsidR="00A24AED">
        <w:rPr>
          <w:lang w:val="en-US"/>
        </w:rPr>
        <w:t>SQL condition</w:t>
      </w:r>
    </w:p>
    <w:p w14:paraId="3791C701" w14:textId="77777777" w:rsidR="00885CC2" w:rsidRDefault="00885CC2" w:rsidP="003B7919">
      <w:pPr>
        <w:numPr>
          <w:ilvl w:val="1"/>
          <w:numId w:val="30"/>
        </w:numPr>
        <w:rPr>
          <w:lang w:val="en-US"/>
        </w:rPr>
      </w:pPr>
      <w:r>
        <w:rPr>
          <w:lang w:val="en-US"/>
        </w:rPr>
        <w:t>SQL alias</w:t>
      </w:r>
    </w:p>
    <w:p w14:paraId="0436DE87" w14:textId="04624473" w:rsidR="003B7919" w:rsidRDefault="00885CC2" w:rsidP="00885CC2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 sample table s.</w:t>
      </w:r>
    </w:p>
    <w:p w14:paraId="48E8A68D" w14:textId="2EF4333D" w:rsidR="00885CC2" w:rsidRDefault="007041E1" w:rsidP="00885CC2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table  sm.</w:t>
      </w:r>
    </w:p>
    <w:p w14:paraId="695E7D0E" w14:textId="1EB9B884" w:rsidR="00D352B8" w:rsidRDefault="00D352B8" w:rsidP="00D352B8">
      <w:pPr>
        <w:pStyle w:val="SGSOIHeading3"/>
        <w:rPr>
          <w:lang w:val="en-US"/>
        </w:rPr>
      </w:pPr>
      <w:bookmarkStart w:id="40" w:name="_Toc112072644"/>
      <w:r>
        <w:rPr>
          <w:lang w:val="en-US"/>
        </w:rPr>
        <w:t>Examples</w:t>
      </w:r>
      <w:bookmarkEnd w:id="40"/>
    </w:p>
    <w:p w14:paraId="55E87179" w14:textId="0C2A1D6D" w:rsidR="00D352B8" w:rsidRDefault="00926072" w:rsidP="00926072">
      <w:pPr>
        <w:ind w:firstLine="720"/>
        <w:rPr>
          <w:lang w:val="en-US"/>
        </w:rPr>
      </w:pPr>
      <w:r>
        <w:rPr>
          <w:lang w:val="en-US"/>
        </w:rPr>
        <w:t xml:space="preserve">Example 1 : </w:t>
      </w:r>
      <w:r w:rsidRPr="00926072">
        <w:rPr>
          <w:lang w:val="en-US"/>
        </w:rPr>
        <w:t>SGS.childSampleId('labvantage',${primary:s_sampleid},'')</w:t>
      </w:r>
    </w:p>
    <w:p w14:paraId="697096DC" w14:textId="77777777" w:rsidR="00AF2820" w:rsidRDefault="00AF2820" w:rsidP="00AF2820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1F58754D" w14:textId="2644143F" w:rsidR="00AF2820" w:rsidRDefault="00AF2820" w:rsidP="00AF2820">
      <w:pPr>
        <w:numPr>
          <w:ilvl w:val="1"/>
          <w:numId w:val="31"/>
        </w:numPr>
        <w:rPr>
          <w:lang w:val="en-US"/>
        </w:rPr>
      </w:pPr>
      <w:r w:rsidRPr="00926072">
        <w:rPr>
          <w:lang w:val="en-US"/>
        </w:rPr>
        <w:t>${primary:s_sampleid},</w:t>
      </w:r>
      <w:r>
        <w:rPr>
          <w:lang w:val="en-US"/>
        </w:rPr>
        <w:t>: ID od Sample of result calculated</w:t>
      </w:r>
    </w:p>
    <w:p w14:paraId="46B7A03C" w14:textId="0E986CB9" w:rsidR="00AF2820" w:rsidRDefault="00AF2820" w:rsidP="00AF2820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‘’ </w:t>
      </w:r>
      <w:r w:rsidR="006923CF">
        <w:rPr>
          <w:lang w:val="en-US"/>
        </w:rPr>
        <w:t>: no condition</w:t>
      </w:r>
    </w:p>
    <w:p w14:paraId="088FADB5" w14:textId="77777777" w:rsidR="006923CF" w:rsidRDefault="006923CF" w:rsidP="006923CF">
      <w:pPr>
        <w:ind w:left="2120"/>
        <w:rPr>
          <w:lang w:val="en-US"/>
        </w:rPr>
      </w:pPr>
    </w:p>
    <w:p w14:paraId="64F50826" w14:textId="68A28678" w:rsidR="006923CF" w:rsidRDefault="006923CF" w:rsidP="006923CF">
      <w:pPr>
        <w:ind w:firstLine="720"/>
        <w:rPr>
          <w:lang w:val="en-US"/>
        </w:rPr>
      </w:pPr>
      <w:r>
        <w:rPr>
          <w:lang w:val="en-US"/>
        </w:rPr>
        <w:t xml:space="preserve">Example 2 : </w:t>
      </w:r>
      <w:r w:rsidRPr="00926072">
        <w:rPr>
          <w:lang w:val="en-US"/>
        </w:rPr>
        <w:t>SGS.childSampleId('labvantage',${primary:s_sampleid},'</w:t>
      </w:r>
      <w:r w:rsidR="00E878C2">
        <w:t>s.</w:t>
      </w:r>
      <w:r w:rsidR="00E878C2" w:rsidRPr="00E878C2">
        <w:rPr>
          <w:lang w:val="en-US"/>
        </w:rPr>
        <w:t>samplesubtypeid =</w:t>
      </w:r>
      <w:r w:rsidR="00E878C2">
        <w:rPr>
          <w:lang w:val="en-US"/>
        </w:rPr>
        <w:t>\</w:t>
      </w:r>
      <w:r w:rsidR="00E878C2" w:rsidRPr="00E878C2">
        <w:rPr>
          <w:lang w:val="en-US"/>
        </w:rPr>
        <w:t>'Air_Front</w:t>
      </w:r>
      <w:r w:rsidR="00E878C2">
        <w:rPr>
          <w:lang w:val="en-US"/>
        </w:rPr>
        <w:t>\</w:t>
      </w:r>
      <w:r w:rsidR="00E878C2" w:rsidRPr="00E878C2">
        <w:rPr>
          <w:lang w:val="en-US"/>
        </w:rPr>
        <w:t>'</w:t>
      </w:r>
      <w:r w:rsidRPr="00926072">
        <w:rPr>
          <w:lang w:val="en-US"/>
        </w:rPr>
        <w:t>')</w:t>
      </w:r>
    </w:p>
    <w:p w14:paraId="274697D6" w14:textId="77777777" w:rsidR="006923CF" w:rsidRDefault="006923CF" w:rsidP="006923CF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5AA70B15" w14:textId="77777777" w:rsidR="00471C70" w:rsidRDefault="006923CF" w:rsidP="00471C70">
      <w:pPr>
        <w:numPr>
          <w:ilvl w:val="1"/>
          <w:numId w:val="31"/>
        </w:numPr>
        <w:rPr>
          <w:lang w:val="en-US"/>
        </w:rPr>
      </w:pPr>
      <w:r w:rsidRPr="00926072">
        <w:rPr>
          <w:lang w:val="en-US"/>
        </w:rPr>
        <w:t>${primary:s_sampleid},</w:t>
      </w:r>
      <w:r>
        <w:rPr>
          <w:lang w:val="en-US"/>
        </w:rPr>
        <w:t>: ID od Sample of result calculated</w:t>
      </w:r>
    </w:p>
    <w:p w14:paraId="556117CB" w14:textId="77777777" w:rsidR="00471C70" w:rsidRPr="00645702" w:rsidRDefault="00471C70" w:rsidP="00471C70">
      <w:pPr>
        <w:numPr>
          <w:ilvl w:val="1"/>
          <w:numId w:val="31"/>
        </w:numPr>
        <w:rPr>
          <w:lang w:val="en-US"/>
        </w:rPr>
      </w:pPr>
      <w:r w:rsidRPr="00645702">
        <w:rPr>
          <w:lang w:val="en-US"/>
        </w:rPr>
        <w:t>'s.samplesubtypeid =</w:t>
      </w:r>
      <w:r w:rsidRPr="00471C70">
        <w:rPr>
          <w:color w:val="70AD47"/>
          <w:lang w:val="en-US"/>
        </w:rPr>
        <w:t>\'Air_Front\'</w:t>
      </w:r>
      <w:r w:rsidRPr="00645702">
        <w:rPr>
          <w:lang w:val="en-US"/>
        </w:rPr>
        <w:t xml:space="preserve">'   </w:t>
      </w:r>
      <w:r>
        <w:rPr>
          <w:lang w:val="en-US"/>
        </w:rPr>
        <w:t>value of S</w:t>
      </w:r>
      <w:r w:rsidRPr="00645702">
        <w:rPr>
          <w:lang w:val="en-US"/>
        </w:rPr>
        <w:t xml:space="preserve">ub </w:t>
      </w:r>
      <w:r>
        <w:rPr>
          <w:lang w:val="en-US"/>
        </w:rPr>
        <w:t xml:space="preserve">Sample </w:t>
      </w:r>
      <w:r w:rsidRPr="00645702">
        <w:rPr>
          <w:lang w:val="en-US"/>
        </w:rPr>
        <w:t xml:space="preserve">type  </w:t>
      </w:r>
      <w:r w:rsidRPr="00D37F68">
        <w:rPr>
          <w:lang w:val="en-US"/>
        </w:rPr>
        <w:t>Air Front betwee</w:t>
      </w:r>
      <w:r w:rsidRPr="00D37F68">
        <w:t>n</w:t>
      </w:r>
      <w:r w:rsidRPr="00471C70">
        <w:rPr>
          <w:color w:val="70AD47"/>
          <w:lang w:val="en-US"/>
        </w:rPr>
        <w:t xml:space="preserve"> \‘</w:t>
      </w:r>
      <w:r w:rsidRPr="00645702">
        <w:rPr>
          <w:lang w:val="en-US"/>
        </w:rPr>
        <w:t xml:space="preserve"> </w:t>
      </w:r>
    </w:p>
    <w:p w14:paraId="199F66A7" w14:textId="08DAA78F" w:rsidR="00885CC2" w:rsidRPr="00471C70" w:rsidRDefault="00885CC2" w:rsidP="00471C70">
      <w:pPr>
        <w:ind w:left="2120"/>
        <w:rPr>
          <w:lang w:val="en-US"/>
        </w:rPr>
      </w:pPr>
    </w:p>
    <w:p w14:paraId="6675AAE3" w14:textId="77777777" w:rsidR="004833C9" w:rsidRPr="00471C70" w:rsidRDefault="004833C9" w:rsidP="009B59A0">
      <w:pPr>
        <w:ind w:left="1440"/>
        <w:rPr>
          <w:snapToGrid w:val="0"/>
          <w:lang w:val="en-US"/>
        </w:rPr>
      </w:pPr>
    </w:p>
    <w:p w14:paraId="441696CD" w14:textId="480C5533" w:rsidR="00743C71" w:rsidRDefault="00743C71" w:rsidP="004833C9">
      <w:pPr>
        <w:pStyle w:val="SGSOIHeading2"/>
        <w:rPr>
          <w:snapToGrid w:val="0"/>
          <w:lang w:val="en-US"/>
        </w:rPr>
      </w:pPr>
      <w:bookmarkStart w:id="41" w:name="_Toc112072645"/>
      <w:r>
        <w:rPr>
          <w:snapToGrid w:val="0"/>
          <w:lang w:val="en-US"/>
        </w:rPr>
        <w:t>Child Sample Plan</w:t>
      </w:r>
      <w:bookmarkEnd w:id="41"/>
    </w:p>
    <w:p w14:paraId="16B2C82A" w14:textId="4E0896B2" w:rsidR="00241B2C" w:rsidRDefault="00241B2C" w:rsidP="00241B2C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 xml:space="preserve">Expression : </w:t>
      </w:r>
      <w:r w:rsidR="00C03A1D" w:rsidRPr="00C03A1D">
        <w:rPr>
          <w:snapToGrid w:val="0"/>
          <w:lang w:val="en-US"/>
        </w:rPr>
        <w:t>SGS.childPlanSampleId(datasourceid,sampleid,condition)</w:t>
      </w:r>
    </w:p>
    <w:p w14:paraId="63B5AE60" w14:textId="77777777" w:rsidR="00241B2C" w:rsidRDefault="00241B2C" w:rsidP="00241B2C">
      <w:pPr>
        <w:pStyle w:val="SGSOIHeading3"/>
        <w:rPr>
          <w:lang w:val="en-US"/>
        </w:rPr>
      </w:pPr>
      <w:bookmarkStart w:id="42" w:name="_Toc112072646"/>
      <w:r>
        <w:rPr>
          <w:lang w:val="en-US"/>
        </w:rPr>
        <w:t>Parameters</w:t>
      </w:r>
      <w:bookmarkEnd w:id="42"/>
    </w:p>
    <w:p w14:paraId="4BEF7EC7" w14:textId="77777777" w:rsidR="00241B2C" w:rsidRDefault="00241B2C" w:rsidP="00241B2C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3DDF7355" w14:textId="77777777" w:rsidR="00241B2C" w:rsidRDefault="00241B2C" w:rsidP="00241B2C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sampleid</w:t>
      </w:r>
      <w:r>
        <w:rPr>
          <w:lang w:val="en-US"/>
        </w:rPr>
        <w:t xml:space="preserve">: </w:t>
      </w:r>
      <w:r w:rsidRPr="00D42C55">
        <w:rPr>
          <w:lang w:val="en-US"/>
        </w:rPr>
        <w:t>Sample ID</w:t>
      </w:r>
      <w:r>
        <w:rPr>
          <w:lang w:val="en-US"/>
        </w:rPr>
        <w:t xml:space="preserve"> </w:t>
      </w:r>
      <w:r w:rsidRPr="00D42C55">
        <w:rPr>
          <w:lang w:val="en-US"/>
        </w:rPr>
        <w:t>${primary:s_sampleid}</w:t>
      </w:r>
    </w:p>
    <w:p w14:paraId="405851F4" w14:textId="77777777" w:rsidR="00241B2C" w:rsidRDefault="00241B2C" w:rsidP="00241B2C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condition</w:t>
      </w:r>
      <w:r>
        <w:rPr>
          <w:lang w:val="en-US"/>
        </w:rPr>
        <w:t>:</w:t>
      </w:r>
      <w:r w:rsidRPr="00FE0DF4">
        <w:t xml:space="preserve"> </w:t>
      </w:r>
      <w:r>
        <w:rPr>
          <w:lang w:val="en-US"/>
        </w:rPr>
        <w:t>SQL condition</w:t>
      </w:r>
    </w:p>
    <w:p w14:paraId="174CE1D3" w14:textId="77777777" w:rsidR="00241B2C" w:rsidRDefault="00241B2C" w:rsidP="00241B2C">
      <w:pPr>
        <w:numPr>
          <w:ilvl w:val="1"/>
          <w:numId w:val="30"/>
        </w:numPr>
        <w:rPr>
          <w:lang w:val="en-US"/>
        </w:rPr>
      </w:pPr>
      <w:r>
        <w:rPr>
          <w:lang w:val="en-US"/>
        </w:rPr>
        <w:t>SQL alias</w:t>
      </w:r>
    </w:p>
    <w:p w14:paraId="7B800981" w14:textId="3A89F7D7" w:rsidR="00241B2C" w:rsidRDefault="00241B2C" w:rsidP="00241B2C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sample table s.</w:t>
      </w:r>
    </w:p>
    <w:p w14:paraId="79F9A05B" w14:textId="4B8DD299" w:rsidR="00241B2C" w:rsidRDefault="00241B2C" w:rsidP="00241B2C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Child </w:t>
      </w:r>
      <w:r w:rsidR="00C734CA">
        <w:rPr>
          <w:lang w:val="en-US"/>
        </w:rPr>
        <w:t>S</w:t>
      </w:r>
      <w:r>
        <w:rPr>
          <w:lang w:val="en-US"/>
        </w:rPr>
        <w:t>ample table  sm.</w:t>
      </w:r>
    </w:p>
    <w:p w14:paraId="7CA3B898" w14:textId="07DD8C9F" w:rsidR="00C734CA" w:rsidRDefault="00C734CA" w:rsidP="00241B2C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plan</w:t>
      </w:r>
      <w:r w:rsidR="00AE0A6B">
        <w:rPr>
          <w:lang w:val="en-US"/>
        </w:rPr>
        <w:t xml:space="preserve"> </w:t>
      </w:r>
      <w:r w:rsidR="005129E1">
        <w:rPr>
          <w:lang w:val="en-US"/>
        </w:rPr>
        <w:t xml:space="preserve">table </w:t>
      </w:r>
      <w:r w:rsidR="00AE0A6B">
        <w:rPr>
          <w:lang w:val="en-US"/>
        </w:rPr>
        <w:t>csp.</w:t>
      </w:r>
    </w:p>
    <w:p w14:paraId="6CC1E351" w14:textId="29FE9304" w:rsidR="00AE0A6B" w:rsidRDefault="005129E1" w:rsidP="00241B2C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plan item table  cspi.</w:t>
      </w:r>
    </w:p>
    <w:p w14:paraId="00E35364" w14:textId="77777777" w:rsidR="008C14A9" w:rsidRDefault="008C14A9" w:rsidP="008C14A9">
      <w:pPr>
        <w:pStyle w:val="SGSOIHeading3"/>
        <w:rPr>
          <w:lang w:val="en-US"/>
        </w:rPr>
      </w:pPr>
      <w:bookmarkStart w:id="43" w:name="_Toc112072647"/>
      <w:r>
        <w:rPr>
          <w:lang w:val="en-US"/>
        </w:rPr>
        <w:t>Examples</w:t>
      </w:r>
      <w:bookmarkEnd w:id="43"/>
    </w:p>
    <w:p w14:paraId="2C02E677" w14:textId="77282AC1" w:rsidR="008C14A9" w:rsidRDefault="008C14A9" w:rsidP="008C14A9">
      <w:pPr>
        <w:ind w:firstLine="720"/>
        <w:rPr>
          <w:lang w:val="en-US"/>
        </w:rPr>
      </w:pPr>
      <w:r>
        <w:rPr>
          <w:lang w:val="en-US"/>
        </w:rPr>
        <w:t xml:space="preserve">Example 1 : </w:t>
      </w:r>
      <w:r w:rsidRPr="00926072">
        <w:rPr>
          <w:lang w:val="en-US"/>
        </w:rPr>
        <w:t>SGS.</w:t>
      </w:r>
      <w:r w:rsidRPr="00C03A1D">
        <w:rPr>
          <w:snapToGrid w:val="0"/>
          <w:lang w:val="en-US"/>
        </w:rPr>
        <w:t>childPlanSampleId</w:t>
      </w:r>
      <w:r w:rsidRPr="00926072">
        <w:rPr>
          <w:lang w:val="en-US"/>
        </w:rPr>
        <w:t>('labvantage',${primary:s_sampleid},'')</w:t>
      </w:r>
    </w:p>
    <w:p w14:paraId="0650337C" w14:textId="77777777" w:rsidR="008C14A9" w:rsidRDefault="008C14A9" w:rsidP="008C14A9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4DD3C944" w14:textId="77777777" w:rsidR="008C14A9" w:rsidRDefault="008C14A9" w:rsidP="008C14A9">
      <w:pPr>
        <w:numPr>
          <w:ilvl w:val="1"/>
          <w:numId w:val="31"/>
        </w:numPr>
        <w:rPr>
          <w:lang w:val="en-US"/>
        </w:rPr>
      </w:pPr>
      <w:r w:rsidRPr="00926072">
        <w:rPr>
          <w:lang w:val="en-US"/>
        </w:rPr>
        <w:t>${primary:s_sampleid},</w:t>
      </w:r>
      <w:r>
        <w:rPr>
          <w:lang w:val="en-US"/>
        </w:rPr>
        <w:t>: ID od Sample of result calculated</w:t>
      </w:r>
    </w:p>
    <w:p w14:paraId="50DD1426" w14:textId="77777777" w:rsidR="008C14A9" w:rsidRDefault="008C14A9" w:rsidP="008C14A9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‘’ : no condition</w:t>
      </w:r>
    </w:p>
    <w:p w14:paraId="4C5AE140" w14:textId="77777777" w:rsidR="008C14A9" w:rsidRDefault="008C14A9" w:rsidP="008C14A9">
      <w:pPr>
        <w:ind w:left="2120"/>
        <w:rPr>
          <w:lang w:val="en-US"/>
        </w:rPr>
      </w:pPr>
    </w:p>
    <w:p w14:paraId="55804038" w14:textId="4F2CA70A" w:rsidR="008C14A9" w:rsidRDefault="008C14A9" w:rsidP="008C14A9">
      <w:pPr>
        <w:ind w:firstLine="720"/>
        <w:rPr>
          <w:lang w:val="en-US"/>
        </w:rPr>
      </w:pPr>
      <w:r>
        <w:rPr>
          <w:lang w:val="en-US"/>
        </w:rPr>
        <w:t xml:space="preserve">Example 2 : </w:t>
      </w:r>
      <w:r w:rsidRPr="00926072">
        <w:rPr>
          <w:lang w:val="en-US"/>
        </w:rPr>
        <w:t>SGS.</w:t>
      </w:r>
      <w:r w:rsidRPr="00C03A1D">
        <w:rPr>
          <w:snapToGrid w:val="0"/>
          <w:lang w:val="en-US"/>
        </w:rPr>
        <w:t>childPlanSampleId</w:t>
      </w:r>
      <w:r w:rsidRPr="00926072">
        <w:rPr>
          <w:lang w:val="en-US"/>
        </w:rPr>
        <w:t>('labvantage',${primary:s_sampleid},'</w:t>
      </w:r>
      <w:r>
        <w:t>s.</w:t>
      </w:r>
      <w:r w:rsidRPr="00E878C2">
        <w:rPr>
          <w:lang w:val="en-US"/>
        </w:rPr>
        <w:t>samplesubtypeid =</w:t>
      </w:r>
      <w:r>
        <w:rPr>
          <w:lang w:val="en-US"/>
        </w:rPr>
        <w:t>\</w:t>
      </w:r>
      <w:r w:rsidRPr="00E878C2">
        <w:rPr>
          <w:lang w:val="en-US"/>
        </w:rPr>
        <w:t>'Air_Front</w:t>
      </w:r>
      <w:r>
        <w:rPr>
          <w:lang w:val="en-US"/>
        </w:rPr>
        <w:t>\</w:t>
      </w:r>
      <w:r w:rsidRPr="00E878C2">
        <w:rPr>
          <w:lang w:val="en-US"/>
        </w:rPr>
        <w:t>'</w:t>
      </w:r>
      <w:r w:rsidRPr="00926072">
        <w:rPr>
          <w:lang w:val="en-US"/>
        </w:rPr>
        <w:t>')</w:t>
      </w:r>
    </w:p>
    <w:p w14:paraId="342C9ABB" w14:textId="77777777" w:rsidR="008C14A9" w:rsidRDefault="008C14A9" w:rsidP="008C14A9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2E38D179" w14:textId="77777777" w:rsidR="008C14A9" w:rsidRDefault="008C14A9" w:rsidP="008C14A9">
      <w:pPr>
        <w:numPr>
          <w:ilvl w:val="1"/>
          <w:numId w:val="31"/>
        </w:numPr>
        <w:rPr>
          <w:lang w:val="en-US"/>
        </w:rPr>
      </w:pPr>
      <w:r w:rsidRPr="00926072">
        <w:rPr>
          <w:lang w:val="en-US"/>
        </w:rPr>
        <w:t>${primary:s_sampleid},</w:t>
      </w:r>
      <w:r>
        <w:rPr>
          <w:lang w:val="en-US"/>
        </w:rPr>
        <w:t>: ID od Sample of result calculated</w:t>
      </w:r>
    </w:p>
    <w:p w14:paraId="54C8EB1E" w14:textId="22E868EE" w:rsidR="008C14A9" w:rsidRPr="00645702" w:rsidRDefault="008C14A9" w:rsidP="008C14A9">
      <w:pPr>
        <w:numPr>
          <w:ilvl w:val="1"/>
          <w:numId w:val="31"/>
        </w:numPr>
        <w:rPr>
          <w:lang w:val="en-US"/>
        </w:rPr>
      </w:pPr>
      <w:r w:rsidRPr="00645702">
        <w:rPr>
          <w:lang w:val="en-US"/>
        </w:rPr>
        <w:t>'s.samplesubtypeid =</w:t>
      </w:r>
      <w:r w:rsidRPr="009A27F0">
        <w:rPr>
          <w:color w:val="70AD47"/>
          <w:lang w:val="en-US"/>
        </w:rPr>
        <w:t>\'Air_Front\'</w:t>
      </w:r>
      <w:r w:rsidRPr="00645702">
        <w:rPr>
          <w:lang w:val="en-US"/>
        </w:rPr>
        <w:t xml:space="preserve">' </w:t>
      </w:r>
      <w:r w:rsidR="00645702" w:rsidRPr="00645702">
        <w:rPr>
          <w:lang w:val="en-US"/>
        </w:rPr>
        <w:t xml:space="preserve">  </w:t>
      </w:r>
      <w:r w:rsidR="00D37F68">
        <w:rPr>
          <w:lang w:val="en-US"/>
        </w:rPr>
        <w:t>value of S</w:t>
      </w:r>
      <w:r w:rsidRPr="00645702">
        <w:rPr>
          <w:lang w:val="en-US"/>
        </w:rPr>
        <w:t xml:space="preserve">ub </w:t>
      </w:r>
      <w:r w:rsidR="00D37F68">
        <w:rPr>
          <w:lang w:val="en-US"/>
        </w:rPr>
        <w:t xml:space="preserve">Sample </w:t>
      </w:r>
      <w:r w:rsidRPr="00645702">
        <w:rPr>
          <w:lang w:val="en-US"/>
        </w:rPr>
        <w:t xml:space="preserve">type  </w:t>
      </w:r>
      <w:r w:rsidRPr="00D37F68">
        <w:rPr>
          <w:lang w:val="en-US"/>
        </w:rPr>
        <w:t>Air Front</w:t>
      </w:r>
      <w:r w:rsidR="00645702" w:rsidRPr="00D37F68">
        <w:rPr>
          <w:lang w:val="en-US"/>
        </w:rPr>
        <w:t xml:space="preserve"> betwee</w:t>
      </w:r>
      <w:r w:rsidR="00645702" w:rsidRPr="00D37F68">
        <w:t>n</w:t>
      </w:r>
      <w:r w:rsidR="00645702" w:rsidRPr="009A27F0">
        <w:rPr>
          <w:color w:val="70AD47"/>
          <w:lang w:val="en-US"/>
        </w:rPr>
        <w:t xml:space="preserve"> </w:t>
      </w:r>
      <w:r w:rsidR="00BF09B3" w:rsidRPr="009A27F0">
        <w:rPr>
          <w:color w:val="70AD47"/>
          <w:lang w:val="en-US"/>
        </w:rPr>
        <w:t>\</w:t>
      </w:r>
      <w:r w:rsidR="00645702" w:rsidRPr="009A27F0">
        <w:rPr>
          <w:color w:val="70AD47"/>
          <w:lang w:val="en-US"/>
        </w:rPr>
        <w:t>‘</w:t>
      </w:r>
      <w:r w:rsidRPr="00645702">
        <w:rPr>
          <w:lang w:val="en-US"/>
        </w:rPr>
        <w:t xml:space="preserve"> </w:t>
      </w:r>
    </w:p>
    <w:p w14:paraId="1C2D7373" w14:textId="77777777" w:rsidR="00241B2C" w:rsidRDefault="00241B2C" w:rsidP="00C03A1D">
      <w:pPr>
        <w:rPr>
          <w:snapToGrid w:val="0"/>
          <w:lang w:val="en-US"/>
        </w:rPr>
      </w:pPr>
    </w:p>
    <w:p w14:paraId="29A94ECD" w14:textId="78A755A4" w:rsidR="009B59A0" w:rsidRDefault="009B59A0" w:rsidP="004833C9">
      <w:pPr>
        <w:pStyle w:val="SGSOIHeading2"/>
        <w:rPr>
          <w:snapToGrid w:val="0"/>
          <w:lang w:val="en-US"/>
        </w:rPr>
      </w:pPr>
      <w:bookmarkStart w:id="44" w:name="_Toc112072648"/>
      <w:r>
        <w:rPr>
          <w:snapToGrid w:val="0"/>
          <w:lang w:val="en-US"/>
        </w:rPr>
        <w:t>QC Sample</w:t>
      </w:r>
      <w:bookmarkEnd w:id="44"/>
    </w:p>
    <w:p w14:paraId="468D76BA" w14:textId="455F8416" w:rsidR="008D7D5D" w:rsidRDefault="008D7D5D" w:rsidP="008D7D5D">
      <w:pPr>
        <w:ind w:left="720" w:firstLine="720"/>
        <w:rPr>
          <w:b/>
          <w:snapToGrid w:val="0"/>
          <w:lang w:val="en-US"/>
        </w:rPr>
      </w:pPr>
      <w:r>
        <w:rPr>
          <w:snapToGrid w:val="0"/>
          <w:lang w:val="en-US"/>
        </w:rPr>
        <w:t>Expression</w:t>
      </w:r>
      <w:r w:rsidR="00483D8F">
        <w:rPr>
          <w:snapToGrid w:val="0"/>
          <w:lang w:val="en-US"/>
        </w:rPr>
        <w:t xml:space="preserve"> : </w:t>
      </w:r>
      <w:r w:rsidR="00483D8F" w:rsidRPr="00483D8F">
        <w:rPr>
          <w:snapToGrid w:val="0"/>
          <w:lang w:val="en-US"/>
        </w:rPr>
        <w:t>SGS.qcSampleId(datasourceid,sdidataitemid,linked,batchitemtype,condition)</w:t>
      </w:r>
      <w:r>
        <w:rPr>
          <w:snapToGrid w:val="0"/>
          <w:lang w:val="en-US"/>
        </w:rPr>
        <w:tab/>
      </w:r>
    </w:p>
    <w:p w14:paraId="2FE94472" w14:textId="77777777" w:rsidR="00483D8F" w:rsidRDefault="00483D8F" w:rsidP="00483D8F">
      <w:pPr>
        <w:pStyle w:val="SGSOIHeading3"/>
        <w:rPr>
          <w:lang w:val="en-US"/>
        </w:rPr>
      </w:pPr>
      <w:bookmarkStart w:id="45" w:name="_Toc112072649"/>
      <w:r>
        <w:rPr>
          <w:lang w:val="en-US"/>
        </w:rPr>
        <w:lastRenderedPageBreak/>
        <w:t>Parameters</w:t>
      </w:r>
      <w:bookmarkEnd w:id="45"/>
    </w:p>
    <w:p w14:paraId="22F3A833" w14:textId="77777777" w:rsidR="00483D8F" w:rsidRDefault="00483D8F" w:rsidP="00483D8F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78887DBF" w14:textId="58A921DB" w:rsidR="00483D8F" w:rsidRDefault="00D819EE" w:rsidP="00483D8F">
      <w:pPr>
        <w:numPr>
          <w:ilvl w:val="0"/>
          <w:numId w:val="30"/>
        </w:numPr>
        <w:rPr>
          <w:lang w:val="en-US"/>
        </w:rPr>
      </w:pPr>
      <w:r>
        <w:rPr>
          <w:snapToGrid w:val="0"/>
          <w:lang w:val="en-US"/>
        </w:rPr>
        <w:t>sdidataitem : Object of the result calculated  cf. SGS.getSDIDataitem</w:t>
      </w:r>
    </w:p>
    <w:p w14:paraId="5278DDED" w14:textId="58A69674" w:rsidR="00483D8F" w:rsidRPr="00483D8F" w:rsidRDefault="00483D8F" w:rsidP="00483D8F">
      <w:pPr>
        <w:numPr>
          <w:ilvl w:val="0"/>
          <w:numId w:val="30"/>
        </w:numPr>
        <w:rPr>
          <w:lang w:val="en-US"/>
        </w:rPr>
      </w:pPr>
      <w:r w:rsidRPr="00483D8F">
        <w:rPr>
          <w:snapToGrid w:val="0"/>
          <w:lang w:val="en-US"/>
        </w:rPr>
        <w:t>linked</w:t>
      </w:r>
      <w:r w:rsidR="00FA1CD8">
        <w:rPr>
          <w:snapToGrid w:val="0"/>
          <w:lang w:val="en-US"/>
        </w:rPr>
        <w:t xml:space="preserve"> : </w:t>
      </w:r>
      <w:r w:rsidR="00776017">
        <w:rPr>
          <w:snapToGrid w:val="0"/>
          <w:lang w:val="en-US"/>
        </w:rPr>
        <w:t>QC link with Sample of result calculate</w:t>
      </w:r>
      <w:r w:rsidR="003461B4">
        <w:rPr>
          <w:snapToGrid w:val="0"/>
          <w:lang w:val="en-US"/>
        </w:rPr>
        <w:t>d</w:t>
      </w:r>
      <w:r w:rsidR="00776017">
        <w:rPr>
          <w:snapToGrid w:val="0"/>
          <w:lang w:val="en-US"/>
        </w:rPr>
        <w:t xml:space="preserve"> </w:t>
      </w:r>
    </w:p>
    <w:p w14:paraId="1FA9555F" w14:textId="3A158079" w:rsidR="00483D8F" w:rsidRDefault="00483D8F" w:rsidP="00483D8F">
      <w:pPr>
        <w:numPr>
          <w:ilvl w:val="0"/>
          <w:numId w:val="30"/>
        </w:numPr>
        <w:rPr>
          <w:lang w:val="en-US"/>
        </w:rPr>
      </w:pPr>
      <w:r w:rsidRPr="00483D8F">
        <w:rPr>
          <w:snapToGrid w:val="0"/>
          <w:lang w:val="en-US"/>
        </w:rPr>
        <w:t>batchitemtype</w:t>
      </w:r>
      <w:r w:rsidR="00F56207">
        <w:rPr>
          <w:snapToGrid w:val="0"/>
          <w:lang w:val="en-US"/>
        </w:rPr>
        <w:t xml:space="preserve"> : </w:t>
      </w:r>
      <w:r w:rsidR="00F56207" w:rsidRPr="00F56207">
        <w:rPr>
          <w:snapToGrid w:val="0"/>
          <w:lang w:val="en-US"/>
        </w:rPr>
        <w:t>QC Sample Type</w:t>
      </w:r>
      <w:r w:rsidR="00845B9F">
        <w:rPr>
          <w:snapToGrid w:val="0"/>
          <w:lang w:val="en-US"/>
        </w:rPr>
        <w:t>s (separator</w:t>
      </w:r>
      <w:r w:rsidR="00841301">
        <w:rPr>
          <w:snapToGrid w:val="0"/>
          <w:lang w:val="en-US"/>
        </w:rPr>
        <w:t xml:space="preserve"> ;)</w:t>
      </w:r>
      <w:r w:rsidR="00F56207">
        <w:rPr>
          <w:snapToGrid w:val="0"/>
          <w:lang w:val="en-US"/>
        </w:rPr>
        <w:t xml:space="preserve"> (Unknow excluded)</w:t>
      </w:r>
      <w:r w:rsidR="00841301">
        <w:rPr>
          <w:snapToGrid w:val="0"/>
          <w:lang w:val="en-US"/>
        </w:rPr>
        <w:t xml:space="preserve">  or *  (all)</w:t>
      </w:r>
    </w:p>
    <w:p w14:paraId="274D04B2" w14:textId="77777777" w:rsidR="00483D8F" w:rsidRDefault="00483D8F" w:rsidP="00483D8F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condition</w:t>
      </w:r>
      <w:r>
        <w:rPr>
          <w:lang w:val="en-US"/>
        </w:rPr>
        <w:t>:</w:t>
      </w:r>
      <w:r w:rsidRPr="00FE0DF4">
        <w:t xml:space="preserve"> </w:t>
      </w:r>
      <w:r>
        <w:rPr>
          <w:lang w:val="en-US"/>
        </w:rPr>
        <w:t>SQL condition</w:t>
      </w:r>
    </w:p>
    <w:p w14:paraId="50B9E154" w14:textId="77777777" w:rsidR="00483D8F" w:rsidRDefault="00483D8F" w:rsidP="00483D8F">
      <w:pPr>
        <w:numPr>
          <w:ilvl w:val="1"/>
          <w:numId w:val="30"/>
        </w:numPr>
        <w:rPr>
          <w:lang w:val="en-US"/>
        </w:rPr>
      </w:pPr>
      <w:r>
        <w:rPr>
          <w:lang w:val="en-US"/>
        </w:rPr>
        <w:t>SQL alias</w:t>
      </w:r>
    </w:p>
    <w:p w14:paraId="060623FE" w14:textId="77777777" w:rsidR="00483D8F" w:rsidRDefault="00483D8F" w:rsidP="00483D8F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sample table s.</w:t>
      </w:r>
    </w:p>
    <w:p w14:paraId="349F7DE6" w14:textId="4E845050" w:rsidR="00483D8F" w:rsidRDefault="002F10C7" w:rsidP="00483D8F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QC batch</w:t>
      </w:r>
      <w:r w:rsidR="00483D8F">
        <w:rPr>
          <w:lang w:val="en-US"/>
        </w:rPr>
        <w:t xml:space="preserve"> table </w:t>
      </w:r>
      <w:r w:rsidR="00B82787" w:rsidRPr="00B82787">
        <w:rPr>
          <w:lang w:val="en-US"/>
        </w:rPr>
        <w:t>qcb</w:t>
      </w:r>
      <w:r w:rsidR="00483D8F">
        <w:rPr>
          <w:lang w:val="en-US"/>
        </w:rPr>
        <w:t>.</w:t>
      </w:r>
    </w:p>
    <w:p w14:paraId="65ADA3FD" w14:textId="106EB388" w:rsidR="00483D8F" w:rsidRDefault="00B82787" w:rsidP="00483D8F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QC batch </w:t>
      </w:r>
      <w:r w:rsidRPr="00B82787">
        <w:rPr>
          <w:lang w:val="en-US"/>
        </w:rPr>
        <w:t>qcb</w:t>
      </w:r>
      <w:r>
        <w:rPr>
          <w:lang w:val="en-US"/>
        </w:rPr>
        <w:t>i</w:t>
      </w:r>
      <w:r w:rsidR="00483D8F">
        <w:rPr>
          <w:lang w:val="en-US"/>
        </w:rPr>
        <w:t>.</w:t>
      </w:r>
    </w:p>
    <w:p w14:paraId="51790D08" w14:textId="568201B8" w:rsidR="00483D8F" w:rsidRDefault="00B82787" w:rsidP="00483D8F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QC batch Sample Type </w:t>
      </w:r>
      <w:r w:rsidR="00483D8F">
        <w:rPr>
          <w:lang w:val="en-US"/>
        </w:rPr>
        <w:t xml:space="preserve">table </w:t>
      </w:r>
      <w:r w:rsidR="00153DC7" w:rsidRPr="00153DC7">
        <w:rPr>
          <w:lang w:val="en-US"/>
        </w:rPr>
        <w:t>qcbst</w:t>
      </w:r>
      <w:r w:rsidR="00483D8F">
        <w:rPr>
          <w:lang w:val="en-US"/>
        </w:rPr>
        <w:t>.</w:t>
      </w:r>
    </w:p>
    <w:p w14:paraId="5488C6FC" w14:textId="77777777" w:rsidR="00153DC7" w:rsidRDefault="00153DC7" w:rsidP="00153DC7">
      <w:pPr>
        <w:rPr>
          <w:lang w:val="en-US"/>
        </w:rPr>
      </w:pPr>
    </w:p>
    <w:p w14:paraId="2898479D" w14:textId="77777777" w:rsidR="001247C6" w:rsidRDefault="001247C6" w:rsidP="00DF100D">
      <w:pPr>
        <w:rPr>
          <w:snapToGrid w:val="0"/>
          <w:lang w:val="en-US"/>
        </w:rPr>
      </w:pPr>
    </w:p>
    <w:p w14:paraId="14CB3637" w14:textId="77777777" w:rsidR="00153DC7" w:rsidRDefault="00153DC7" w:rsidP="00153DC7">
      <w:pPr>
        <w:pStyle w:val="SGSOIHeading3"/>
        <w:rPr>
          <w:lang w:val="en-US"/>
        </w:rPr>
      </w:pPr>
      <w:bookmarkStart w:id="46" w:name="_Toc112072650"/>
      <w:r>
        <w:rPr>
          <w:lang w:val="en-US"/>
        </w:rPr>
        <w:t>Examples</w:t>
      </w:r>
      <w:bookmarkEnd w:id="46"/>
    </w:p>
    <w:p w14:paraId="4E8CF2B2" w14:textId="77777777" w:rsidR="005D5E1F" w:rsidRDefault="00153DC7" w:rsidP="00153DC7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>Example 1</w:t>
      </w:r>
      <w:r w:rsidR="007501DB">
        <w:rPr>
          <w:snapToGrid w:val="0"/>
          <w:lang w:val="en-US"/>
        </w:rPr>
        <w:t xml:space="preserve">: </w:t>
      </w:r>
      <w:r w:rsidR="005D5E1F" w:rsidRPr="005D5E1F">
        <w:rPr>
          <w:snapToGrid w:val="0"/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596D7030" w14:textId="78FAF4C4" w:rsidR="002A00D6" w:rsidRDefault="007501DB" w:rsidP="00153DC7">
      <w:pPr>
        <w:ind w:left="1440"/>
        <w:rPr>
          <w:snapToGrid w:val="0"/>
          <w:lang w:val="en-US"/>
        </w:rPr>
      </w:pPr>
      <w:r w:rsidRPr="007501DB">
        <w:rPr>
          <w:snapToGrid w:val="0"/>
          <w:lang w:val="en-US"/>
        </w:rPr>
        <w:t>SGS.qcSampleId(</w:t>
      </w:r>
      <w:r>
        <w:rPr>
          <w:snapToGrid w:val="0"/>
          <w:lang w:val="en-US"/>
        </w:rPr>
        <w:t>‘labvantage’</w:t>
      </w:r>
      <w:r w:rsidRPr="007501DB">
        <w:rPr>
          <w:snapToGrid w:val="0"/>
          <w:lang w:val="en-US"/>
        </w:rPr>
        <w:t>,</w:t>
      </w:r>
      <w:r w:rsidRPr="007501DB">
        <w:rPr>
          <w:lang w:val="en-US"/>
        </w:rPr>
        <w:t xml:space="preserve"> </w:t>
      </w:r>
      <w:r w:rsidR="005D5E1F" w:rsidRPr="003849F2">
        <w:rPr>
          <w:lang w:val="en-US"/>
        </w:rPr>
        <w:t>sdidataitem</w:t>
      </w:r>
      <w:r w:rsidR="005D5E1F">
        <w:rPr>
          <w:lang w:val="en-US"/>
        </w:rPr>
        <w:t>,</w:t>
      </w:r>
      <w:r w:rsidR="005D5E1F" w:rsidRPr="003849F2">
        <w:rPr>
          <w:lang w:val="en-US"/>
        </w:rPr>
        <w:t xml:space="preserve"> </w:t>
      </w:r>
      <w:r w:rsidR="00BC0EED">
        <w:rPr>
          <w:snapToGrid w:val="0"/>
          <w:lang w:val="en-US"/>
        </w:rPr>
        <w:t>false</w:t>
      </w:r>
      <w:r w:rsidRPr="007501DB">
        <w:rPr>
          <w:snapToGrid w:val="0"/>
          <w:lang w:val="en-US"/>
        </w:rPr>
        <w:t>,</w:t>
      </w:r>
      <w:r w:rsidR="00BC0EED">
        <w:rPr>
          <w:snapToGrid w:val="0"/>
          <w:lang w:val="en-US"/>
        </w:rPr>
        <w:t>’MB’</w:t>
      </w:r>
      <w:r w:rsidRPr="007501DB">
        <w:rPr>
          <w:snapToGrid w:val="0"/>
          <w:lang w:val="en-US"/>
        </w:rPr>
        <w:t>,</w:t>
      </w:r>
      <w:r w:rsidR="00BC0EED">
        <w:rPr>
          <w:snapToGrid w:val="0"/>
          <w:lang w:val="en-US"/>
        </w:rPr>
        <w:t>’’</w:t>
      </w:r>
      <w:r w:rsidRPr="007501DB">
        <w:rPr>
          <w:snapToGrid w:val="0"/>
          <w:lang w:val="en-US"/>
        </w:rPr>
        <w:t>)</w:t>
      </w:r>
    </w:p>
    <w:p w14:paraId="5A6186F3" w14:textId="77777777" w:rsidR="00DE4306" w:rsidRDefault="00DE4306" w:rsidP="00DE4306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A83024C" w14:textId="5BFB1713" w:rsidR="00DE4306" w:rsidRDefault="004D349D" w:rsidP="00DE4306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693024CF" w14:textId="07A4C86D" w:rsidR="00DE4306" w:rsidRDefault="00595467" w:rsidP="00DE430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f</w:t>
      </w:r>
      <w:r w:rsidR="00DE4306">
        <w:rPr>
          <w:lang w:val="en-US"/>
        </w:rPr>
        <w:t xml:space="preserve">alse: </w:t>
      </w:r>
      <w:r w:rsidR="007659A0">
        <w:rPr>
          <w:lang w:val="en-US"/>
        </w:rPr>
        <w:t>all QC</w:t>
      </w:r>
      <w:r w:rsidR="003146F5">
        <w:rPr>
          <w:lang w:val="en-US"/>
        </w:rPr>
        <w:t xml:space="preserve"> </w:t>
      </w:r>
    </w:p>
    <w:p w14:paraId="1237E7B5" w14:textId="3B7DE52E" w:rsidR="003146F5" w:rsidRDefault="003146F5" w:rsidP="00DE430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MB: only MB QC Sample Type</w:t>
      </w:r>
    </w:p>
    <w:p w14:paraId="67CDF3AB" w14:textId="3FCB6A9C" w:rsidR="00595467" w:rsidRDefault="00595467" w:rsidP="00DE4306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‘’ : no other condition</w:t>
      </w:r>
    </w:p>
    <w:p w14:paraId="2480BD35" w14:textId="77777777" w:rsidR="00BC0EED" w:rsidRDefault="00BC0EED" w:rsidP="00DE4306">
      <w:pPr>
        <w:rPr>
          <w:lang w:val="en-US"/>
        </w:rPr>
      </w:pPr>
    </w:p>
    <w:p w14:paraId="4C043426" w14:textId="77777777" w:rsidR="005D5E1F" w:rsidRDefault="00BC0EED" w:rsidP="00BC0EED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 xml:space="preserve">Example </w:t>
      </w:r>
      <w:r w:rsidR="00595467">
        <w:rPr>
          <w:snapToGrid w:val="0"/>
          <w:lang w:val="en-US"/>
        </w:rPr>
        <w:t>2</w:t>
      </w:r>
      <w:r>
        <w:rPr>
          <w:snapToGrid w:val="0"/>
          <w:lang w:val="en-US"/>
        </w:rPr>
        <w:t xml:space="preserve">: </w:t>
      </w:r>
      <w:r w:rsidR="005D5E1F" w:rsidRPr="005D5E1F">
        <w:rPr>
          <w:snapToGrid w:val="0"/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79E75C6A" w14:textId="1F00F862" w:rsidR="00BC0EED" w:rsidRDefault="00BC0EED" w:rsidP="00BC0EED">
      <w:pPr>
        <w:ind w:left="1440"/>
        <w:rPr>
          <w:snapToGrid w:val="0"/>
          <w:lang w:val="en-US"/>
        </w:rPr>
      </w:pPr>
      <w:r w:rsidRPr="007501DB">
        <w:rPr>
          <w:snapToGrid w:val="0"/>
          <w:lang w:val="en-US"/>
        </w:rPr>
        <w:t>SGS.qcSampleId(</w:t>
      </w:r>
      <w:r>
        <w:rPr>
          <w:snapToGrid w:val="0"/>
          <w:lang w:val="en-US"/>
        </w:rPr>
        <w:t>‘labvantage’</w:t>
      </w:r>
      <w:r w:rsidRPr="007501DB">
        <w:rPr>
          <w:snapToGrid w:val="0"/>
          <w:lang w:val="en-US"/>
        </w:rPr>
        <w:t>,</w:t>
      </w:r>
      <w:r w:rsidRPr="007501DB">
        <w:rPr>
          <w:lang w:val="en-US"/>
        </w:rPr>
        <w:t xml:space="preserve"> </w:t>
      </w:r>
      <w:r w:rsidR="005D5E1F" w:rsidRPr="003849F2">
        <w:rPr>
          <w:lang w:val="en-US"/>
        </w:rPr>
        <w:t>sdidataitem</w:t>
      </w:r>
      <w:r w:rsidR="005D5E1F">
        <w:rPr>
          <w:lang w:val="en-US"/>
        </w:rPr>
        <w:t>,</w:t>
      </w:r>
      <w:r w:rsidR="005D5E1F">
        <w:rPr>
          <w:snapToGrid w:val="0"/>
          <w:lang w:val="en-US"/>
        </w:rPr>
        <w:t xml:space="preserve"> </w:t>
      </w:r>
      <w:r>
        <w:rPr>
          <w:snapToGrid w:val="0"/>
          <w:lang w:val="en-US"/>
        </w:rPr>
        <w:t>true</w:t>
      </w:r>
      <w:r w:rsidRPr="007501DB">
        <w:rPr>
          <w:snapToGrid w:val="0"/>
          <w:lang w:val="en-US"/>
        </w:rPr>
        <w:t>,</w:t>
      </w:r>
      <w:r>
        <w:rPr>
          <w:snapToGrid w:val="0"/>
          <w:lang w:val="en-US"/>
        </w:rPr>
        <w:t>’</w:t>
      </w:r>
      <w:r w:rsidR="009075AA">
        <w:rPr>
          <w:snapToGrid w:val="0"/>
          <w:lang w:val="en-US"/>
        </w:rPr>
        <w:t>MS</w:t>
      </w:r>
      <w:r>
        <w:rPr>
          <w:snapToGrid w:val="0"/>
          <w:lang w:val="en-US"/>
        </w:rPr>
        <w:t>’</w:t>
      </w:r>
      <w:r w:rsidRPr="007501DB">
        <w:rPr>
          <w:snapToGrid w:val="0"/>
          <w:lang w:val="en-US"/>
        </w:rPr>
        <w:t>,</w:t>
      </w:r>
      <w:r>
        <w:rPr>
          <w:snapToGrid w:val="0"/>
          <w:lang w:val="en-US"/>
        </w:rPr>
        <w:t>’’</w:t>
      </w:r>
      <w:r w:rsidRPr="007501DB">
        <w:rPr>
          <w:snapToGrid w:val="0"/>
          <w:lang w:val="en-US"/>
        </w:rPr>
        <w:t>)</w:t>
      </w:r>
    </w:p>
    <w:p w14:paraId="1AA5A1B1" w14:textId="77777777" w:rsidR="00EC65AF" w:rsidRDefault="00EC65AF" w:rsidP="00EC65AF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5F38C337" w14:textId="081524EB" w:rsidR="00EC65AF" w:rsidRDefault="004D349D" w:rsidP="00EC65AF">
      <w:pPr>
        <w:numPr>
          <w:ilvl w:val="1"/>
          <w:numId w:val="31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1FA5EC80" w14:textId="07B15621" w:rsidR="00EC65AF" w:rsidRDefault="00EC65AF" w:rsidP="00EC65AF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True : only qc linked </w:t>
      </w:r>
    </w:p>
    <w:p w14:paraId="3B6EA3F8" w14:textId="7BE7BFD8" w:rsidR="00EC65AF" w:rsidRDefault="00EC65AF" w:rsidP="00EC65AF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>M</w:t>
      </w:r>
      <w:r w:rsidR="00EA272E">
        <w:rPr>
          <w:lang w:val="en-US"/>
        </w:rPr>
        <w:t>S</w:t>
      </w:r>
      <w:r>
        <w:rPr>
          <w:lang w:val="en-US"/>
        </w:rPr>
        <w:t>: only MB QC Sample Type</w:t>
      </w:r>
    </w:p>
    <w:p w14:paraId="1E954726" w14:textId="4F6A1C59" w:rsidR="00EC65AF" w:rsidRDefault="001B4774" w:rsidP="00EC65AF">
      <w:pPr>
        <w:numPr>
          <w:ilvl w:val="1"/>
          <w:numId w:val="31"/>
        </w:numPr>
        <w:rPr>
          <w:lang w:val="en-US"/>
        </w:rPr>
      </w:pPr>
      <w:r w:rsidRPr="001B4774">
        <w:rPr>
          <w:lang w:val="en-US"/>
        </w:rPr>
        <w:t>''</w:t>
      </w:r>
      <w:r>
        <w:rPr>
          <w:lang w:val="en-US"/>
        </w:rPr>
        <w:t xml:space="preserve"> </w:t>
      </w:r>
      <w:r w:rsidR="00EC65AF">
        <w:rPr>
          <w:lang w:val="en-US"/>
        </w:rPr>
        <w:t>: no other condition</w:t>
      </w:r>
    </w:p>
    <w:p w14:paraId="34CE555B" w14:textId="77777777" w:rsidR="00AE2623" w:rsidRDefault="00AE2623" w:rsidP="00EC65AF">
      <w:pPr>
        <w:numPr>
          <w:ilvl w:val="1"/>
          <w:numId w:val="31"/>
        </w:numPr>
        <w:rPr>
          <w:lang w:val="en-US"/>
        </w:rPr>
      </w:pPr>
    </w:p>
    <w:p w14:paraId="6D722029" w14:textId="41193AC2" w:rsidR="00AE2623" w:rsidRDefault="00AE2623" w:rsidP="00AE2623">
      <w:pPr>
        <w:pStyle w:val="SGSOIHeading2"/>
        <w:rPr>
          <w:snapToGrid w:val="0"/>
          <w:lang w:val="en-US"/>
        </w:rPr>
      </w:pPr>
      <w:bookmarkStart w:id="47" w:name="_Toc112072651"/>
      <w:r>
        <w:rPr>
          <w:snapToGrid w:val="0"/>
          <w:lang w:val="en-US"/>
        </w:rPr>
        <w:t>QC Sample</w:t>
      </w:r>
      <w:r w:rsidR="0014049A">
        <w:rPr>
          <w:snapToGrid w:val="0"/>
          <w:lang w:val="en-US"/>
        </w:rPr>
        <w:t xml:space="preserve"> </w:t>
      </w:r>
      <w:r w:rsidR="00C04CFE">
        <w:rPr>
          <w:snapToGrid w:val="0"/>
          <w:lang w:val="en-US"/>
        </w:rPr>
        <w:t>b</w:t>
      </w:r>
      <w:r w:rsidR="0014049A">
        <w:rPr>
          <w:snapToGrid w:val="0"/>
          <w:lang w:val="en-US"/>
        </w:rPr>
        <w:t>y workitem</w:t>
      </w:r>
      <w:bookmarkEnd w:id="47"/>
      <w:r w:rsidR="0014049A">
        <w:rPr>
          <w:snapToGrid w:val="0"/>
          <w:lang w:val="en-US"/>
        </w:rPr>
        <w:t xml:space="preserve"> </w:t>
      </w:r>
    </w:p>
    <w:p w14:paraId="4E48C53F" w14:textId="16B01978" w:rsidR="00AE2623" w:rsidRDefault="00AE2623" w:rsidP="00AE2623">
      <w:pPr>
        <w:ind w:left="720" w:firstLine="720"/>
        <w:rPr>
          <w:b/>
          <w:snapToGrid w:val="0"/>
          <w:lang w:val="en-US"/>
        </w:rPr>
      </w:pPr>
      <w:r>
        <w:rPr>
          <w:snapToGrid w:val="0"/>
          <w:lang w:val="en-US"/>
        </w:rPr>
        <w:t xml:space="preserve">Expression : </w:t>
      </w:r>
      <w:r w:rsidR="002A159E" w:rsidRPr="002A159E">
        <w:rPr>
          <w:snapToGrid w:val="0"/>
          <w:lang w:val="en-US"/>
        </w:rPr>
        <w:t>SGS.qcSampleIdByWorkItem(datasourceid,sampleid,workitemid,workiteminstance,linked,batchitemtype,condition)</w:t>
      </w:r>
      <w:r w:rsidR="002A159E">
        <w:rPr>
          <w:snapToGrid w:val="0"/>
          <w:lang w:val="en-US"/>
        </w:rPr>
        <w:t xml:space="preserve"> </w:t>
      </w:r>
      <w:r>
        <w:rPr>
          <w:snapToGrid w:val="0"/>
          <w:lang w:val="en-US"/>
        </w:rPr>
        <w:tab/>
      </w:r>
    </w:p>
    <w:p w14:paraId="58C3E192" w14:textId="77777777" w:rsidR="00AE2623" w:rsidRDefault="00AE2623" w:rsidP="00AE2623">
      <w:pPr>
        <w:pStyle w:val="SGSOIHeading3"/>
        <w:rPr>
          <w:lang w:val="en-US"/>
        </w:rPr>
      </w:pPr>
      <w:bookmarkStart w:id="48" w:name="_Toc112072652"/>
      <w:r>
        <w:rPr>
          <w:lang w:val="en-US"/>
        </w:rPr>
        <w:t>Parameters</w:t>
      </w:r>
      <w:bookmarkEnd w:id="48"/>
    </w:p>
    <w:p w14:paraId="6DB17627" w14:textId="77777777" w:rsidR="00AE2623" w:rsidRDefault="00AE2623" w:rsidP="00AE262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4C0EA762" w14:textId="065385C0" w:rsidR="00AE2623" w:rsidRDefault="002A159E" w:rsidP="00AE2623">
      <w:pPr>
        <w:numPr>
          <w:ilvl w:val="0"/>
          <w:numId w:val="30"/>
        </w:numPr>
        <w:rPr>
          <w:lang w:val="en-US"/>
        </w:rPr>
      </w:pPr>
      <w:r w:rsidRPr="002A159E">
        <w:rPr>
          <w:snapToGrid w:val="0"/>
          <w:lang w:val="en-US"/>
        </w:rPr>
        <w:t>sampleid</w:t>
      </w:r>
      <w:r w:rsidR="00AE2623">
        <w:rPr>
          <w:lang w:val="en-US"/>
        </w:rPr>
        <w:t xml:space="preserve">: </w:t>
      </w:r>
      <w:r w:rsidR="00F863E9" w:rsidRPr="00F863E9">
        <w:rPr>
          <w:lang w:val="en-US"/>
        </w:rPr>
        <w:t>Sample ID ${primary:s_sampleid}</w:t>
      </w:r>
    </w:p>
    <w:p w14:paraId="46EA6A5A" w14:textId="28E7449C" w:rsidR="002A159E" w:rsidRPr="000F00F2" w:rsidRDefault="000F00F2" w:rsidP="00AE2623">
      <w:pPr>
        <w:numPr>
          <w:ilvl w:val="0"/>
          <w:numId w:val="30"/>
        </w:numPr>
        <w:rPr>
          <w:lang w:val="en-US"/>
        </w:rPr>
      </w:pPr>
      <w:r w:rsidRPr="002A159E">
        <w:rPr>
          <w:snapToGrid w:val="0"/>
          <w:lang w:val="en-US"/>
        </w:rPr>
        <w:t>workitemid</w:t>
      </w:r>
      <w:r>
        <w:rPr>
          <w:snapToGrid w:val="0"/>
          <w:lang w:val="en-US"/>
        </w:rPr>
        <w:t>:</w:t>
      </w:r>
      <w:r w:rsidR="00F863E9">
        <w:rPr>
          <w:snapToGrid w:val="0"/>
          <w:lang w:val="en-US"/>
        </w:rPr>
        <w:t xml:space="preserve"> </w:t>
      </w:r>
      <w:r w:rsidR="00F863E9" w:rsidRPr="00F863E9">
        <w:rPr>
          <w:snapToGrid w:val="0"/>
          <w:lang w:val="en-US"/>
        </w:rPr>
        <w:t>Test Method IDs or  all:*</w:t>
      </w:r>
    </w:p>
    <w:p w14:paraId="29B72060" w14:textId="4DE1001E" w:rsidR="000F00F2" w:rsidRDefault="000F00F2" w:rsidP="00AE2623">
      <w:pPr>
        <w:numPr>
          <w:ilvl w:val="0"/>
          <w:numId w:val="30"/>
        </w:numPr>
        <w:rPr>
          <w:lang w:val="en-US"/>
        </w:rPr>
      </w:pPr>
      <w:r w:rsidRPr="002A159E">
        <w:rPr>
          <w:snapToGrid w:val="0"/>
          <w:lang w:val="en-US"/>
        </w:rPr>
        <w:t>workiteminstance</w:t>
      </w:r>
      <w:r>
        <w:rPr>
          <w:snapToGrid w:val="0"/>
          <w:lang w:val="en-US"/>
        </w:rPr>
        <w:t xml:space="preserve"> :</w:t>
      </w:r>
      <w:r w:rsidR="00F863E9">
        <w:rPr>
          <w:snapToGrid w:val="0"/>
          <w:lang w:val="en-US"/>
        </w:rPr>
        <w:t xml:space="preserve"> </w:t>
      </w:r>
      <w:r w:rsidR="00F863E9" w:rsidRPr="00F863E9">
        <w:rPr>
          <w:snapToGrid w:val="0"/>
          <w:lang w:val="en-US"/>
        </w:rPr>
        <w:t xml:space="preserve">Test Method Instance or  all:* or max </w:t>
      </w:r>
      <w:r w:rsidR="0017715E">
        <w:rPr>
          <w:snapToGrid w:val="0"/>
          <w:lang w:val="en-US"/>
        </w:rPr>
        <w:t>example</w:t>
      </w:r>
      <w:r w:rsidR="00F863E9" w:rsidRPr="00F863E9">
        <w:rPr>
          <w:snapToGrid w:val="0"/>
          <w:lang w:val="en-US"/>
        </w:rPr>
        <w:t xml:space="preserve"> </w:t>
      </w:r>
      <w:r w:rsidR="00FB0C2F" w:rsidRPr="00FB0C2F">
        <w:rPr>
          <w:snapToGrid w:val="0"/>
          <w:lang w:val="en-US"/>
        </w:rPr>
        <w:t>''</w:t>
      </w:r>
      <w:r w:rsidR="00FB0C2F">
        <w:rPr>
          <w:snapToGrid w:val="0"/>
          <w:lang w:val="en-US"/>
        </w:rPr>
        <w:t>+</w:t>
      </w:r>
      <w:r w:rsidR="00F863E9" w:rsidRPr="00F863E9">
        <w:rPr>
          <w:snapToGrid w:val="0"/>
          <w:lang w:val="en-US"/>
        </w:rPr>
        <w:t>${#;#;#;#|sourceworkiteminstance}</w:t>
      </w:r>
    </w:p>
    <w:p w14:paraId="6938461F" w14:textId="77777777" w:rsidR="00AE2623" w:rsidRPr="00483D8F" w:rsidRDefault="00AE2623" w:rsidP="00AE2623">
      <w:pPr>
        <w:numPr>
          <w:ilvl w:val="0"/>
          <w:numId w:val="30"/>
        </w:numPr>
        <w:rPr>
          <w:lang w:val="en-US"/>
        </w:rPr>
      </w:pPr>
      <w:r w:rsidRPr="00483D8F">
        <w:rPr>
          <w:snapToGrid w:val="0"/>
          <w:lang w:val="en-US"/>
        </w:rPr>
        <w:t>linked</w:t>
      </w:r>
      <w:r>
        <w:rPr>
          <w:snapToGrid w:val="0"/>
          <w:lang w:val="en-US"/>
        </w:rPr>
        <w:t xml:space="preserve"> : QC link with Sample of result calculated </w:t>
      </w:r>
    </w:p>
    <w:p w14:paraId="2EE70634" w14:textId="77777777" w:rsidR="00AE2623" w:rsidRDefault="00AE2623" w:rsidP="00AE2623">
      <w:pPr>
        <w:numPr>
          <w:ilvl w:val="0"/>
          <w:numId w:val="30"/>
        </w:numPr>
        <w:rPr>
          <w:lang w:val="en-US"/>
        </w:rPr>
      </w:pPr>
      <w:r w:rsidRPr="00483D8F">
        <w:rPr>
          <w:snapToGrid w:val="0"/>
          <w:lang w:val="en-US"/>
        </w:rPr>
        <w:t>batchitemtype</w:t>
      </w:r>
      <w:r>
        <w:rPr>
          <w:snapToGrid w:val="0"/>
          <w:lang w:val="en-US"/>
        </w:rPr>
        <w:t xml:space="preserve"> : </w:t>
      </w:r>
      <w:r w:rsidRPr="00F56207">
        <w:rPr>
          <w:snapToGrid w:val="0"/>
          <w:lang w:val="en-US"/>
        </w:rPr>
        <w:t>QC Sample Type</w:t>
      </w:r>
      <w:r>
        <w:rPr>
          <w:snapToGrid w:val="0"/>
          <w:lang w:val="en-US"/>
        </w:rPr>
        <w:t>s (separator ;) (Unknow excluded)  or *  (all)</w:t>
      </w:r>
    </w:p>
    <w:p w14:paraId="6FE5C4CA" w14:textId="77777777" w:rsidR="00AE2623" w:rsidRDefault="00AE2623" w:rsidP="00AE2623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condition</w:t>
      </w:r>
      <w:r>
        <w:rPr>
          <w:lang w:val="en-US"/>
        </w:rPr>
        <w:t>:</w:t>
      </w:r>
      <w:r w:rsidRPr="00FE0DF4">
        <w:t xml:space="preserve"> </w:t>
      </w:r>
      <w:r>
        <w:rPr>
          <w:lang w:val="en-US"/>
        </w:rPr>
        <w:t>SQL condition</w:t>
      </w:r>
    </w:p>
    <w:p w14:paraId="5CBB79A9" w14:textId="77777777" w:rsidR="00AE2623" w:rsidRDefault="00AE2623" w:rsidP="00AE2623">
      <w:pPr>
        <w:numPr>
          <w:ilvl w:val="1"/>
          <w:numId w:val="30"/>
        </w:numPr>
        <w:rPr>
          <w:lang w:val="en-US"/>
        </w:rPr>
      </w:pPr>
      <w:r>
        <w:rPr>
          <w:lang w:val="en-US"/>
        </w:rPr>
        <w:t>SQL alias</w:t>
      </w:r>
    </w:p>
    <w:p w14:paraId="1F372109" w14:textId="77777777" w:rsidR="00AE2623" w:rsidRDefault="00AE2623" w:rsidP="00AE2623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sample table s.</w:t>
      </w:r>
    </w:p>
    <w:p w14:paraId="20FB2B8A" w14:textId="77777777" w:rsidR="00AE2623" w:rsidRDefault="00AE2623" w:rsidP="00AE2623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QC batch table </w:t>
      </w:r>
      <w:r w:rsidRPr="00B82787">
        <w:rPr>
          <w:lang w:val="en-US"/>
        </w:rPr>
        <w:t>qcb</w:t>
      </w:r>
      <w:r>
        <w:rPr>
          <w:lang w:val="en-US"/>
        </w:rPr>
        <w:t>.</w:t>
      </w:r>
    </w:p>
    <w:p w14:paraId="5EC21BBB" w14:textId="77777777" w:rsidR="00AE2623" w:rsidRDefault="00AE2623" w:rsidP="00AE2623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QC batch </w:t>
      </w:r>
      <w:r w:rsidRPr="00B82787">
        <w:rPr>
          <w:lang w:val="en-US"/>
        </w:rPr>
        <w:t>qcb</w:t>
      </w:r>
      <w:r>
        <w:rPr>
          <w:lang w:val="en-US"/>
        </w:rPr>
        <w:t>i.</w:t>
      </w:r>
    </w:p>
    <w:p w14:paraId="57AEC387" w14:textId="77777777" w:rsidR="00AE2623" w:rsidRDefault="00AE2623" w:rsidP="00AE2623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QC batch Sample Type table </w:t>
      </w:r>
      <w:r w:rsidRPr="00153DC7">
        <w:rPr>
          <w:lang w:val="en-US"/>
        </w:rPr>
        <w:t>qcbst</w:t>
      </w:r>
      <w:r>
        <w:rPr>
          <w:lang w:val="en-US"/>
        </w:rPr>
        <w:t>.</w:t>
      </w:r>
    </w:p>
    <w:p w14:paraId="668FEFC7" w14:textId="77777777" w:rsidR="00AE2623" w:rsidRDefault="00AE2623" w:rsidP="00AE2623">
      <w:pPr>
        <w:rPr>
          <w:lang w:val="en-US"/>
        </w:rPr>
      </w:pPr>
    </w:p>
    <w:p w14:paraId="3AEE880D" w14:textId="77777777" w:rsidR="00AE2623" w:rsidRDefault="00AE2623" w:rsidP="00AE2623">
      <w:pPr>
        <w:rPr>
          <w:snapToGrid w:val="0"/>
          <w:lang w:val="en-US"/>
        </w:rPr>
      </w:pPr>
    </w:p>
    <w:p w14:paraId="6BE61DA2" w14:textId="2178D7CA" w:rsidR="00AE2623" w:rsidRDefault="00AE2623" w:rsidP="00AE2623">
      <w:pPr>
        <w:pStyle w:val="SGSOIHeading3"/>
        <w:rPr>
          <w:lang w:val="en-US"/>
        </w:rPr>
      </w:pPr>
      <w:bookmarkStart w:id="49" w:name="_Toc112072653"/>
      <w:r>
        <w:rPr>
          <w:lang w:val="en-US"/>
        </w:rPr>
        <w:t>Example</w:t>
      </w:r>
      <w:bookmarkEnd w:id="49"/>
    </w:p>
    <w:p w14:paraId="760BB18E" w14:textId="1C0FB3FE" w:rsidR="00AE2623" w:rsidRDefault="00AE2623" w:rsidP="00AE2623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 xml:space="preserve">Example : </w:t>
      </w:r>
      <w:r w:rsidR="00640A06" w:rsidRPr="00640A06">
        <w:rPr>
          <w:snapToGrid w:val="0"/>
          <w:lang w:val="en-US"/>
        </w:rPr>
        <w:t>SGS.qcSampleIdByWorkItem('labvantage',</w:t>
      </w:r>
      <w:r w:rsidR="002B5753">
        <w:rPr>
          <w:snapToGrid w:val="0"/>
          <w:lang w:val="en-US"/>
        </w:rPr>
        <w:t>sample</w:t>
      </w:r>
      <w:r w:rsidR="00640A06" w:rsidRPr="00640A06">
        <w:rPr>
          <w:snapToGrid w:val="0"/>
          <w:lang w:val="en-US"/>
        </w:rPr>
        <w:t>[0],'NIOSH1550_A%',''+${#;#;#;#|sourceworkiteminstance},false,'Front_Blank','')</w:t>
      </w:r>
    </w:p>
    <w:p w14:paraId="39A78F65" w14:textId="77777777" w:rsidR="00AE2623" w:rsidRDefault="00AE2623" w:rsidP="00AE2623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C34E470" w14:textId="64E84F2C" w:rsidR="00AE2623" w:rsidRDefault="002B5753" w:rsidP="00AE2623">
      <w:pPr>
        <w:numPr>
          <w:ilvl w:val="1"/>
          <w:numId w:val="31"/>
        </w:numPr>
        <w:rPr>
          <w:lang w:val="en-US"/>
        </w:rPr>
      </w:pPr>
      <w:r>
        <w:rPr>
          <w:snapToGrid w:val="0"/>
          <w:lang w:val="en-US"/>
        </w:rPr>
        <w:t>sample</w:t>
      </w:r>
      <w:r w:rsidRPr="00640A06">
        <w:rPr>
          <w:snapToGrid w:val="0"/>
          <w:lang w:val="en-US"/>
        </w:rPr>
        <w:t>[0]</w:t>
      </w:r>
      <w:r w:rsidR="00AE2623">
        <w:rPr>
          <w:lang w:val="en-US"/>
        </w:rPr>
        <w:t xml:space="preserve">: ID </w:t>
      </w:r>
      <w:r w:rsidR="009B082E">
        <w:rPr>
          <w:lang w:val="en-US"/>
        </w:rPr>
        <w:t>sample  get before</w:t>
      </w:r>
    </w:p>
    <w:p w14:paraId="3F600758" w14:textId="67C0E639" w:rsidR="004A1D7F" w:rsidRDefault="002B5753" w:rsidP="004A1D7F">
      <w:pPr>
        <w:numPr>
          <w:ilvl w:val="1"/>
          <w:numId w:val="31"/>
        </w:numPr>
        <w:rPr>
          <w:lang w:val="en-US"/>
        </w:rPr>
      </w:pPr>
      <w:r w:rsidRPr="00640A06">
        <w:rPr>
          <w:snapToGrid w:val="0"/>
          <w:lang w:val="en-US"/>
        </w:rPr>
        <w:t>'NIOSH1550_A%'</w:t>
      </w:r>
      <w:r w:rsidR="00400C3C">
        <w:rPr>
          <w:snapToGrid w:val="0"/>
          <w:lang w:val="en-US"/>
        </w:rPr>
        <w:t xml:space="preserve"> : Test method start by “</w:t>
      </w:r>
      <w:r w:rsidR="00400C3C" w:rsidRPr="00640A06">
        <w:rPr>
          <w:snapToGrid w:val="0"/>
          <w:lang w:val="en-US"/>
        </w:rPr>
        <w:t>NIOSH1550_A</w:t>
      </w:r>
      <w:r w:rsidR="00400C3C">
        <w:rPr>
          <w:snapToGrid w:val="0"/>
          <w:lang w:val="en-US"/>
        </w:rPr>
        <w:t>”</w:t>
      </w:r>
    </w:p>
    <w:p w14:paraId="22CD3B8C" w14:textId="6C6946BF" w:rsidR="002B5753" w:rsidRPr="004A1D7F" w:rsidRDefault="009B082E" w:rsidP="004A1D7F">
      <w:pPr>
        <w:numPr>
          <w:ilvl w:val="1"/>
          <w:numId w:val="31"/>
        </w:numPr>
        <w:rPr>
          <w:lang w:val="en-US"/>
        </w:rPr>
      </w:pPr>
      <w:r w:rsidRPr="00640A06">
        <w:rPr>
          <w:snapToGrid w:val="0"/>
          <w:lang w:val="en-US"/>
        </w:rPr>
        <w:t>''+${#;#;#;#|sourceworkiteminstance}</w:t>
      </w:r>
      <w:r w:rsidR="00400C3C">
        <w:rPr>
          <w:snapToGrid w:val="0"/>
          <w:lang w:val="en-US"/>
        </w:rPr>
        <w:t xml:space="preserve"> : same number of </w:t>
      </w:r>
      <w:r w:rsidR="00217680">
        <w:rPr>
          <w:snapToGrid w:val="0"/>
          <w:lang w:val="en-US"/>
        </w:rPr>
        <w:t>instance of test method</w:t>
      </w:r>
    </w:p>
    <w:p w14:paraId="442C9938" w14:textId="77777777" w:rsidR="00AE2623" w:rsidRDefault="00AE2623" w:rsidP="00AE2623">
      <w:pPr>
        <w:numPr>
          <w:ilvl w:val="1"/>
          <w:numId w:val="31"/>
        </w:numPr>
        <w:rPr>
          <w:lang w:val="en-US"/>
        </w:rPr>
      </w:pPr>
      <w:r>
        <w:rPr>
          <w:lang w:val="en-US"/>
        </w:rPr>
        <w:t xml:space="preserve">false: all QC </w:t>
      </w:r>
    </w:p>
    <w:p w14:paraId="7DFECEFC" w14:textId="12894094" w:rsidR="00AE2623" w:rsidRDefault="00400C3C" w:rsidP="00AE2623">
      <w:pPr>
        <w:numPr>
          <w:ilvl w:val="1"/>
          <w:numId w:val="31"/>
        </w:numPr>
        <w:rPr>
          <w:lang w:val="en-US"/>
        </w:rPr>
      </w:pPr>
      <w:r w:rsidRPr="00640A06">
        <w:rPr>
          <w:snapToGrid w:val="0"/>
          <w:lang w:val="en-US"/>
        </w:rPr>
        <w:t>'Front_Blank'</w:t>
      </w:r>
      <w:r w:rsidR="00AE2623">
        <w:rPr>
          <w:lang w:val="en-US"/>
        </w:rPr>
        <w:t xml:space="preserve">: only </w:t>
      </w:r>
      <w:r w:rsidRPr="00640A06">
        <w:rPr>
          <w:snapToGrid w:val="0"/>
          <w:lang w:val="en-US"/>
        </w:rPr>
        <w:t>Front_Blank</w:t>
      </w:r>
      <w:r>
        <w:rPr>
          <w:snapToGrid w:val="0"/>
          <w:lang w:val="en-US"/>
        </w:rPr>
        <w:t xml:space="preserve"> </w:t>
      </w:r>
      <w:r w:rsidR="00AE2623">
        <w:rPr>
          <w:lang w:val="en-US"/>
        </w:rPr>
        <w:t>QC Sample Type</w:t>
      </w:r>
    </w:p>
    <w:p w14:paraId="33578AFD" w14:textId="26109BBA" w:rsidR="00AE2623" w:rsidRDefault="00217680" w:rsidP="00AE2623">
      <w:pPr>
        <w:numPr>
          <w:ilvl w:val="1"/>
          <w:numId w:val="31"/>
        </w:numPr>
        <w:rPr>
          <w:lang w:val="en-US"/>
        </w:rPr>
      </w:pPr>
      <w:r w:rsidRPr="00640A06">
        <w:rPr>
          <w:snapToGrid w:val="0"/>
          <w:lang w:val="en-US"/>
        </w:rPr>
        <w:t>''</w:t>
      </w:r>
      <w:r w:rsidR="00AE2623">
        <w:rPr>
          <w:lang w:val="en-US"/>
        </w:rPr>
        <w:t>: no other condition</w:t>
      </w:r>
    </w:p>
    <w:p w14:paraId="407BE60D" w14:textId="77777777" w:rsidR="00AE2623" w:rsidRDefault="00AE2623" w:rsidP="00AE2623">
      <w:pPr>
        <w:rPr>
          <w:lang w:val="en-US"/>
        </w:rPr>
      </w:pPr>
    </w:p>
    <w:p w14:paraId="32DFD138" w14:textId="77777777" w:rsidR="00AE2623" w:rsidRDefault="00AE2623" w:rsidP="00AE2623">
      <w:pPr>
        <w:ind w:left="1440"/>
        <w:rPr>
          <w:snapToGrid w:val="0"/>
          <w:lang w:val="en-US"/>
        </w:rPr>
      </w:pPr>
    </w:p>
    <w:p w14:paraId="77E4EDB9" w14:textId="77777777" w:rsidR="00BC0EED" w:rsidRDefault="00BC0EED" w:rsidP="00153DC7">
      <w:pPr>
        <w:ind w:left="1440"/>
        <w:rPr>
          <w:snapToGrid w:val="0"/>
          <w:lang w:val="en-US"/>
        </w:rPr>
      </w:pPr>
    </w:p>
    <w:p w14:paraId="33E81649" w14:textId="69ABC762" w:rsidR="00153DC7" w:rsidRDefault="00153DC7" w:rsidP="00153DC7">
      <w:pPr>
        <w:rPr>
          <w:snapToGrid w:val="0"/>
          <w:lang w:val="en-US"/>
        </w:rPr>
      </w:pPr>
    </w:p>
    <w:p w14:paraId="12745B89" w14:textId="12E9C27C" w:rsidR="00DD0B48" w:rsidRDefault="00DD0B48" w:rsidP="00DD0B48">
      <w:pPr>
        <w:pStyle w:val="SGSOIHeading2"/>
        <w:rPr>
          <w:snapToGrid w:val="0"/>
          <w:lang w:val="en-US"/>
        </w:rPr>
      </w:pPr>
      <w:bookmarkStart w:id="50" w:name="_Toc112072654"/>
      <w:r>
        <w:rPr>
          <w:snapToGrid w:val="0"/>
          <w:lang w:val="en-US"/>
        </w:rPr>
        <w:t>Parent Sample</w:t>
      </w:r>
      <w:bookmarkEnd w:id="50"/>
    </w:p>
    <w:p w14:paraId="14E84634" w14:textId="084104D8" w:rsidR="00DD0B48" w:rsidRDefault="00DD0B48" w:rsidP="00DD0B48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 xml:space="preserve">Expression : </w:t>
      </w:r>
      <w:r w:rsidR="00623A0E" w:rsidRPr="00623A0E">
        <w:rPr>
          <w:snapToGrid w:val="0"/>
          <w:lang w:val="en-US"/>
        </w:rPr>
        <w:t>SGS.parentSampleId(datasourceid,sampleid,condition)</w:t>
      </w:r>
    </w:p>
    <w:p w14:paraId="2DD9EB8B" w14:textId="77777777" w:rsidR="00DD0B48" w:rsidRDefault="00DD0B48" w:rsidP="00DD0B48">
      <w:pPr>
        <w:pStyle w:val="SGSOIHeading3"/>
        <w:rPr>
          <w:lang w:val="en-US"/>
        </w:rPr>
      </w:pPr>
      <w:bookmarkStart w:id="51" w:name="_Toc112072655"/>
      <w:r>
        <w:rPr>
          <w:lang w:val="en-US"/>
        </w:rPr>
        <w:t>Parameters</w:t>
      </w:r>
      <w:bookmarkEnd w:id="51"/>
    </w:p>
    <w:p w14:paraId="1C2E053F" w14:textId="77777777" w:rsidR="00DD0B48" w:rsidRDefault="00DD0B48" w:rsidP="00DD0B48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2C8BFBE2" w14:textId="77777777" w:rsidR="00DD0B48" w:rsidRDefault="00DD0B48" w:rsidP="00DD0B48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sampleid</w:t>
      </w:r>
      <w:r>
        <w:rPr>
          <w:lang w:val="en-US"/>
        </w:rPr>
        <w:t xml:space="preserve">: </w:t>
      </w:r>
      <w:r w:rsidRPr="00D42C55">
        <w:rPr>
          <w:lang w:val="en-US"/>
        </w:rPr>
        <w:t>Sample ID</w:t>
      </w:r>
      <w:r>
        <w:rPr>
          <w:lang w:val="en-US"/>
        </w:rPr>
        <w:t xml:space="preserve"> </w:t>
      </w:r>
      <w:r w:rsidRPr="00D42C55">
        <w:rPr>
          <w:lang w:val="en-US"/>
        </w:rPr>
        <w:t>${primary:s_sampleid}</w:t>
      </w:r>
    </w:p>
    <w:p w14:paraId="114AD735" w14:textId="77777777" w:rsidR="00DD0B48" w:rsidRDefault="00DD0B48" w:rsidP="00DD0B48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condition</w:t>
      </w:r>
      <w:r>
        <w:rPr>
          <w:lang w:val="en-US"/>
        </w:rPr>
        <w:t>:</w:t>
      </w:r>
      <w:r w:rsidRPr="00FE0DF4">
        <w:t xml:space="preserve"> </w:t>
      </w:r>
      <w:r>
        <w:rPr>
          <w:lang w:val="en-US"/>
        </w:rPr>
        <w:t>SQL condition</w:t>
      </w:r>
    </w:p>
    <w:p w14:paraId="7F2ED861" w14:textId="77777777" w:rsidR="00DD0B48" w:rsidRDefault="00DD0B48" w:rsidP="00DD0B48">
      <w:pPr>
        <w:numPr>
          <w:ilvl w:val="1"/>
          <w:numId w:val="30"/>
        </w:numPr>
        <w:rPr>
          <w:lang w:val="en-US"/>
        </w:rPr>
      </w:pPr>
      <w:r>
        <w:rPr>
          <w:lang w:val="en-US"/>
        </w:rPr>
        <w:t>SQL alias</w:t>
      </w:r>
    </w:p>
    <w:p w14:paraId="432FF00F" w14:textId="77777777" w:rsidR="00DD0B48" w:rsidRDefault="00DD0B48" w:rsidP="00DD0B48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 xml:space="preserve"> sample table s.</w:t>
      </w:r>
    </w:p>
    <w:p w14:paraId="21193BCE" w14:textId="77777777" w:rsidR="00DD0B48" w:rsidRDefault="00DD0B48" w:rsidP="00DD0B48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table  sm.</w:t>
      </w:r>
    </w:p>
    <w:p w14:paraId="601804D5" w14:textId="0200C3FD" w:rsidR="00DD0B48" w:rsidRDefault="00DD0B48" w:rsidP="00DD0B48">
      <w:pPr>
        <w:pStyle w:val="SGSOIHeading3"/>
        <w:rPr>
          <w:lang w:val="en-US"/>
        </w:rPr>
      </w:pPr>
      <w:bookmarkStart w:id="52" w:name="_Toc112072656"/>
      <w:r>
        <w:rPr>
          <w:lang w:val="en-US"/>
        </w:rPr>
        <w:t>Example</w:t>
      </w:r>
      <w:bookmarkEnd w:id="52"/>
    </w:p>
    <w:p w14:paraId="147E45A9" w14:textId="03878B89" w:rsidR="00DD0B48" w:rsidRDefault="00DD0B48" w:rsidP="00DD0B48">
      <w:pPr>
        <w:ind w:firstLine="720"/>
        <w:rPr>
          <w:lang w:val="en-US"/>
        </w:rPr>
      </w:pPr>
      <w:r>
        <w:rPr>
          <w:lang w:val="en-US"/>
        </w:rPr>
        <w:t xml:space="preserve">Example 1 : </w:t>
      </w:r>
      <w:r w:rsidRPr="00926072">
        <w:rPr>
          <w:lang w:val="en-US"/>
        </w:rPr>
        <w:t>SGS.</w:t>
      </w:r>
      <w:r w:rsidR="00623A0E" w:rsidRPr="00623A0E">
        <w:rPr>
          <w:snapToGrid w:val="0"/>
          <w:lang w:val="en-US"/>
        </w:rPr>
        <w:t>parentSampleId</w:t>
      </w:r>
      <w:r w:rsidRPr="00926072">
        <w:rPr>
          <w:lang w:val="en-US"/>
        </w:rPr>
        <w:t>('labvantage',${primary:s_sampleid},'')</w:t>
      </w:r>
    </w:p>
    <w:p w14:paraId="4B43158C" w14:textId="77777777" w:rsidR="00DD0B48" w:rsidRDefault="00DD0B48" w:rsidP="00DD0B48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79E7BB1" w14:textId="77777777" w:rsidR="00DD0B48" w:rsidRDefault="00DD0B48" w:rsidP="00DD0B48">
      <w:pPr>
        <w:numPr>
          <w:ilvl w:val="1"/>
          <w:numId w:val="31"/>
        </w:numPr>
        <w:rPr>
          <w:lang w:val="en-US"/>
        </w:rPr>
      </w:pPr>
      <w:r w:rsidRPr="00926072">
        <w:rPr>
          <w:lang w:val="en-US"/>
        </w:rPr>
        <w:t>${primary:s_sampleid},</w:t>
      </w:r>
      <w:r>
        <w:rPr>
          <w:lang w:val="en-US"/>
        </w:rPr>
        <w:t>: ID od Sample of result calculated</w:t>
      </w:r>
    </w:p>
    <w:p w14:paraId="45FC1B5A" w14:textId="38A3C0F9" w:rsidR="00DD0B48" w:rsidRDefault="001B4774" w:rsidP="00DD0B48">
      <w:pPr>
        <w:numPr>
          <w:ilvl w:val="1"/>
          <w:numId w:val="31"/>
        </w:numPr>
        <w:rPr>
          <w:lang w:val="en-US"/>
        </w:rPr>
      </w:pPr>
      <w:r w:rsidRPr="001B4774">
        <w:rPr>
          <w:lang w:val="en-US"/>
        </w:rPr>
        <w:t>''</w:t>
      </w:r>
      <w:r w:rsidR="00DD0B48">
        <w:rPr>
          <w:lang w:val="en-US"/>
        </w:rPr>
        <w:t xml:space="preserve"> : no condition</w:t>
      </w:r>
    </w:p>
    <w:p w14:paraId="7E0CE4C6" w14:textId="4FB16887" w:rsidR="00153DC7" w:rsidRDefault="00153DC7" w:rsidP="00153DC7">
      <w:pPr>
        <w:rPr>
          <w:snapToGrid w:val="0"/>
          <w:lang w:val="en-US"/>
        </w:rPr>
      </w:pPr>
    </w:p>
    <w:p w14:paraId="121B48B9" w14:textId="01593DF3" w:rsidR="00090463" w:rsidRDefault="00090463" w:rsidP="00090463">
      <w:pPr>
        <w:pStyle w:val="SGSOIHeading2"/>
        <w:rPr>
          <w:snapToGrid w:val="0"/>
          <w:lang w:val="en-US"/>
        </w:rPr>
      </w:pPr>
      <w:bookmarkStart w:id="53" w:name="_Toc112072657"/>
      <w:r>
        <w:rPr>
          <w:snapToGrid w:val="0"/>
          <w:lang w:val="en-US"/>
        </w:rPr>
        <w:t>Parent Sample Plan</w:t>
      </w:r>
      <w:bookmarkEnd w:id="53"/>
    </w:p>
    <w:p w14:paraId="3BC1A3BE" w14:textId="44478823" w:rsidR="00090463" w:rsidRDefault="00090463" w:rsidP="00090463">
      <w:pPr>
        <w:ind w:left="1440"/>
        <w:rPr>
          <w:snapToGrid w:val="0"/>
          <w:lang w:val="en-US"/>
        </w:rPr>
      </w:pPr>
      <w:r>
        <w:rPr>
          <w:snapToGrid w:val="0"/>
          <w:lang w:val="en-US"/>
        </w:rPr>
        <w:t xml:space="preserve">Expression : </w:t>
      </w:r>
      <w:r w:rsidR="001D47D9" w:rsidRPr="001D47D9">
        <w:rPr>
          <w:snapToGrid w:val="0"/>
          <w:lang w:val="en-US"/>
        </w:rPr>
        <w:t>SGS.parentPlanSampleId(datasourceid,sampleid,condition)</w:t>
      </w:r>
    </w:p>
    <w:p w14:paraId="0EB39541" w14:textId="77777777" w:rsidR="00090463" w:rsidRDefault="00090463" w:rsidP="00090463">
      <w:pPr>
        <w:pStyle w:val="SGSOIHeading3"/>
        <w:rPr>
          <w:lang w:val="en-US"/>
        </w:rPr>
      </w:pPr>
      <w:bookmarkStart w:id="54" w:name="_Toc112072658"/>
      <w:r>
        <w:rPr>
          <w:lang w:val="en-US"/>
        </w:rPr>
        <w:t>Parameters</w:t>
      </w:r>
      <w:bookmarkEnd w:id="54"/>
    </w:p>
    <w:p w14:paraId="1A71A14D" w14:textId="77777777" w:rsidR="00090463" w:rsidRDefault="00090463" w:rsidP="0009046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1445D3C7" w14:textId="77777777" w:rsidR="00090463" w:rsidRDefault="00090463" w:rsidP="00090463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sampleid</w:t>
      </w:r>
      <w:r>
        <w:rPr>
          <w:lang w:val="en-US"/>
        </w:rPr>
        <w:t xml:space="preserve">: </w:t>
      </w:r>
      <w:r w:rsidRPr="00D42C55">
        <w:rPr>
          <w:lang w:val="en-US"/>
        </w:rPr>
        <w:t>Sample ID</w:t>
      </w:r>
      <w:r>
        <w:rPr>
          <w:lang w:val="en-US"/>
        </w:rPr>
        <w:t xml:space="preserve"> </w:t>
      </w:r>
      <w:r w:rsidRPr="00D42C55">
        <w:rPr>
          <w:lang w:val="en-US"/>
        </w:rPr>
        <w:t>${primary:s_sampleid}</w:t>
      </w:r>
    </w:p>
    <w:p w14:paraId="55DA33BC" w14:textId="77777777" w:rsidR="00090463" w:rsidRDefault="00090463" w:rsidP="00090463">
      <w:pPr>
        <w:numPr>
          <w:ilvl w:val="0"/>
          <w:numId w:val="30"/>
        </w:numPr>
        <w:rPr>
          <w:lang w:val="en-US"/>
        </w:rPr>
      </w:pPr>
      <w:r w:rsidRPr="004833C9">
        <w:rPr>
          <w:snapToGrid w:val="0"/>
          <w:lang w:val="en-US"/>
        </w:rPr>
        <w:t>condition</w:t>
      </w:r>
      <w:r>
        <w:rPr>
          <w:lang w:val="en-US"/>
        </w:rPr>
        <w:t>:</w:t>
      </w:r>
      <w:r w:rsidRPr="00FE0DF4">
        <w:t xml:space="preserve"> </w:t>
      </w:r>
      <w:r>
        <w:rPr>
          <w:lang w:val="en-US"/>
        </w:rPr>
        <w:t>SQL condition</w:t>
      </w:r>
    </w:p>
    <w:p w14:paraId="2EFFA736" w14:textId="77777777" w:rsidR="00090463" w:rsidRDefault="00090463" w:rsidP="00090463">
      <w:pPr>
        <w:numPr>
          <w:ilvl w:val="1"/>
          <w:numId w:val="30"/>
        </w:numPr>
        <w:rPr>
          <w:lang w:val="en-US"/>
        </w:rPr>
      </w:pPr>
      <w:r>
        <w:rPr>
          <w:lang w:val="en-US"/>
        </w:rPr>
        <w:t>SQL alias</w:t>
      </w:r>
    </w:p>
    <w:p w14:paraId="55CF60FF" w14:textId="77777777" w:rsidR="00004AB4" w:rsidRDefault="00004AB4" w:rsidP="00004AB4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sample table s.</w:t>
      </w:r>
    </w:p>
    <w:p w14:paraId="0FC9078F" w14:textId="77777777" w:rsidR="00004AB4" w:rsidRDefault="00004AB4" w:rsidP="00004AB4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table  sm.</w:t>
      </w:r>
    </w:p>
    <w:p w14:paraId="2E33A229" w14:textId="77777777" w:rsidR="00004AB4" w:rsidRDefault="00004AB4" w:rsidP="00004AB4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plan table csp.</w:t>
      </w:r>
    </w:p>
    <w:p w14:paraId="0DE0D4FE" w14:textId="77777777" w:rsidR="00004AB4" w:rsidRDefault="00004AB4" w:rsidP="00004AB4">
      <w:pPr>
        <w:numPr>
          <w:ilvl w:val="2"/>
          <w:numId w:val="30"/>
        </w:numPr>
        <w:rPr>
          <w:lang w:val="en-US"/>
        </w:rPr>
      </w:pPr>
      <w:r>
        <w:rPr>
          <w:lang w:val="en-US"/>
        </w:rPr>
        <w:t>Child Sample plan item table  cspi.</w:t>
      </w:r>
    </w:p>
    <w:p w14:paraId="4B82264E" w14:textId="6DFE74AF" w:rsidR="00090463" w:rsidRDefault="00090463" w:rsidP="00004AB4">
      <w:pPr>
        <w:ind w:left="3600"/>
        <w:rPr>
          <w:lang w:val="en-US"/>
        </w:rPr>
      </w:pPr>
      <w:r>
        <w:rPr>
          <w:lang w:val="en-US"/>
        </w:rPr>
        <w:t>.</w:t>
      </w:r>
    </w:p>
    <w:p w14:paraId="5B045BD8" w14:textId="77777777" w:rsidR="00090463" w:rsidRDefault="00090463" w:rsidP="00090463">
      <w:pPr>
        <w:pStyle w:val="SGSOIHeading3"/>
        <w:rPr>
          <w:lang w:val="en-US"/>
        </w:rPr>
      </w:pPr>
      <w:bookmarkStart w:id="55" w:name="_Toc112072659"/>
      <w:r>
        <w:rPr>
          <w:lang w:val="en-US"/>
        </w:rPr>
        <w:t>Example</w:t>
      </w:r>
      <w:bookmarkEnd w:id="55"/>
    </w:p>
    <w:p w14:paraId="514461AF" w14:textId="5788BD80" w:rsidR="00090463" w:rsidRDefault="00090463" w:rsidP="00090463">
      <w:pPr>
        <w:ind w:firstLine="720"/>
        <w:rPr>
          <w:lang w:val="en-US"/>
        </w:rPr>
      </w:pPr>
      <w:r>
        <w:rPr>
          <w:lang w:val="en-US"/>
        </w:rPr>
        <w:t xml:space="preserve">Example 1 : </w:t>
      </w:r>
      <w:r w:rsidRPr="00926072">
        <w:rPr>
          <w:lang w:val="en-US"/>
        </w:rPr>
        <w:t>SGS.</w:t>
      </w:r>
      <w:r w:rsidR="001D47D9" w:rsidRPr="001D47D9">
        <w:rPr>
          <w:snapToGrid w:val="0"/>
          <w:lang w:val="en-US"/>
        </w:rPr>
        <w:t xml:space="preserve"> parentPlanSampleId</w:t>
      </w:r>
      <w:r w:rsidR="001D47D9" w:rsidRPr="00926072">
        <w:rPr>
          <w:lang w:val="en-US"/>
        </w:rPr>
        <w:t xml:space="preserve"> </w:t>
      </w:r>
      <w:r w:rsidRPr="00926072">
        <w:rPr>
          <w:lang w:val="en-US"/>
        </w:rPr>
        <w:t>('labvantage',${primary:s_sampleid},'')</w:t>
      </w:r>
    </w:p>
    <w:p w14:paraId="476445D9" w14:textId="77777777" w:rsidR="00090463" w:rsidRDefault="00090463" w:rsidP="00090463">
      <w:pPr>
        <w:numPr>
          <w:ilvl w:val="1"/>
          <w:numId w:val="31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CD8766A" w14:textId="77777777" w:rsidR="00090463" w:rsidRDefault="00090463" w:rsidP="00090463">
      <w:pPr>
        <w:numPr>
          <w:ilvl w:val="1"/>
          <w:numId w:val="31"/>
        </w:numPr>
        <w:rPr>
          <w:lang w:val="en-US"/>
        </w:rPr>
      </w:pPr>
      <w:r w:rsidRPr="00926072">
        <w:rPr>
          <w:lang w:val="en-US"/>
        </w:rPr>
        <w:t>${primary:s_sampleid},</w:t>
      </w:r>
      <w:r>
        <w:rPr>
          <w:lang w:val="en-US"/>
        </w:rPr>
        <w:t>: ID od Sample of result calculated</w:t>
      </w:r>
    </w:p>
    <w:p w14:paraId="47439F84" w14:textId="6C7B01DB" w:rsidR="00090463" w:rsidRDefault="00684C73" w:rsidP="00090463">
      <w:pPr>
        <w:numPr>
          <w:ilvl w:val="1"/>
          <w:numId w:val="31"/>
        </w:numPr>
        <w:rPr>
          <w:lang w:val="en-US"/>
        </w:rPr>
      </w:pPr>
      <w:r w:rsidRPr="00684C73">
        <w:rPr>
          <w:lang w:val="en-US"/>
        </w:rPr>
        <w:t>''</w:t>
      </w:r>
      <w:r w:rsidR="00090463">
        <w:rPr>
          <w:lang w:val="en-US"/>
        </w:rPr>
        <w:t>: no condition</w:t>
      </w:r>
    </w:p>
    <w:p w14:paraId="53D4AD92" w14:textId="2E0C890B" w:rsidR="00AF3E4C" w:rsidRDefault="00AF3E4C" w:rsidP="00AF3E4C">
      <w:pPr>
        <w:rPr>
          <w:lang w:val="en-US"/>
        </w:rPr>
      </w:pPr>
    </w:p>
    <w:p w14:paraId="10C21B9B" w14:textId="020FF66B" w:rsidR="009415E9" w:rsidRDefault="00AF3E4C" w:rsidP="009415E9">
      <w:pPr>
        <w:pStyle w:val="SGSOIHeading1"/>
        <w:rPr>
          <w:lang w:val="en-US"/>
        </w:rPr>
      </w:pPr>
      <w:r>
        <w:rPr>
          <w:lang w:val="en-US"/>
        </w:rPr>
        <w:br w:type="page"/>
      </w:r>
      <w:bookmarkStart w:id="56" w:name="_Toc112072660"/>
      <w:r>
        <w:rPr>
          <w:lang w:val="en-US"/>
        </w:rPr>
        <w:lastRenderedPageBreak/>
        <w:t>External Sample Expressions</w:t>
      </w:r>
      <w:bookmarkEnd w:id="56"/>
    </w:p>
    <w:p w14:paraId="0A8304D0" w14:textId="786485E1" w:rsidR="000029AF" w:rsidRDefault="000029AF" w:rsidP="000029AF">
      <w:pPr>
        <w:pStyle w:val="SGSOIHeading2"/>
        <w:rPr>
          <w:lang w:val="en-US"/>
        </w:rPr>
      </w:pPr>
      <w:bookmarkStart w:id="57" w:name="_Toc112072661"/>
      <w:r>
        <w:rPr>
          <w:lang w:val="en-US"/>
        </w:rPr>
        <w:t>Get Numeric Result</w:t>
      </w:r>
      <w:bookmarkEnd w:id="57"/>
    </w:p>
    <w:p w14:paraId="4371081E" w14:textId="5F9590AD" w:rsidR="00CD4125" w:rsidRDefault="00CD4125" w:rsidP="00CD4125">
      <w:pPr>
        <w:ind w:left="170" w:firstLine="720"/>
        <w:rPr>
          <w:lang w:val="en-US"/>
        </w:rPr>
      </w:pPr>
      <w:r>
        <w:rPr>
          <w:lang w:val="en-US"/>
        </w:rPr>
        <w:t xml:space="preserve">Expression : </w:t>
      </w:r>
      <w:r w:rsidR="00FA2CE4" w:rsidRPr="00FA2CE4">
        <w:rPr>
          <w:lang w:val="en-US"/>
        </w:rPr>
        <w:t>SGS.sampleNumericResults(datasourceid,sdidataitem,sampleid, paramlistid,paramlistversionid,variantid, dataset, paramid, paramtype, replicateid)</w:t>
      </w:r>
    </w:p>
    <w:p w14:paraId="599394A4" w14:textId="0081C585" w:rsidR="00B122C4" w:rsidRDefault="00B122C4" w:rsidP="00B122C4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Return </w:t>
      </w:r>
      <w:r w:rsidRPr="008B7955">
        <w:rPr>
          <w:lang w:val="en-US"/>
        </w:rPr>
        <w:t>array of values</w:t>
      </w:r>
    </w:p>
    <w:p w14:paraId="7A763E90" w14:textId="77777777" w:rsidR="00B122C4" w:rsidRDefault="00B122C4" w:rsidP="00B122C4">
      <w:pPr>
        <w:pStyle w:val="SGSOIHeading3"/>
        <w:rPr>
          <w:lang w:val="en-US"/>
        </w:rPr>
      </w:pPr>
      <w:bookmarkStart w:id="58" w:name="_Toc112072662"/>
      <w:r>
        <w:rPr>
          <w:lang w:val="en-US"/>
        </w:rPr>
        <w:t>Parameters</w:t>
      </w:r>
      <w:bookmarkEnd w:id="58"/>
    </w:p>
    <w:p w14:paraId="254B17BF" w14:textId="77777777" w:rsidR="00B122C4" w:rsidRDefault="00B122C4" w:rsidP="00B122C4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4CDAB08F" w14:textId="49D6F98B" w:rsidR="00B122C4" w:rsidRDefault="004D5A6F" w:rsidP="00B122C4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5A605EE4" w14:textId="295F77DD" w:rsidR="003015FC" w:rsidRDefault="003015FC" w:rsidP="00B122C4">
      <w:pPr>
        <w:numPr>
          <w:ilvl w:val="0"/>
          <w:numId w:val="30"/>
        </w:numPr>
        <w:rPr>
          <w:lang w:val="en-US"/>
        </w:rPr>
      </w:pPr>
      <w:r w:rsidRPr="00FA2CE4">
        <w:rPr>
          <w:lang w:val="en-US"/>
        </w:rPr>
        <w:t>sampleid</w:t>
      </w:r>
      <w:r>
        <w:rPr>
          <w:lang w:val="en-US"/>
        </w:rPr>
        <w:t xml:space="preserve"> : Sample IDs (separator</w:t>
      </w:r>
      <w:r w:rsidR="00C57FA3">
        <w:rPr>
          <w:lang w:val="en-US"/>
        </w:rPr>
        <w:t xml:space="preserve"> ;)</w:t>
      </w:r>
    </w:p>
    <w:p w14:paraId="7CB4444C" w14:textId="77777777" w:rsidR="00B122C4" w:rsidRDefault="00B122C4" w:rsidP="00B122C4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AAD1C75" w14:textId="77777777" w:rsidR="00B122C4" w:rsidRDefault="00B122C4" w:rsidP="00B122C4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E29904A" w14:textId="77777777" w:rsidR="00B122C4" w:rsidRDefault="00B122C4" w:rsidP="00B122C4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B915448" w14:textId="77777777" w:rsidR="00B122C4" w:rsidRDefault="00B122C4" w:rsidP="00B122C4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015B0921" w14:textId="77777777" w:rsidR="00B122C4" w:rsidRDefault="00B122C4" w:rsidP="00B122C4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C79E898" w14:textId="77777777" w:rsidR="00B122C4" w:rsidRPr="002F72C6" w:rsidRDefault="00B122C4" w:rsidP="00B122C4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F5ACDBC" w14:textId="4E8616CD" w:rsidR="00B122C4" w:rsidRDefault="00B122C4" w:rsidP="003015FC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09259530" w14:textId="2168AEF7" w:rsidR="00C57FA3" w:rsidRDefault="00C57FA3" w:rsidP="00C57FA3">
      <w:pPr>
        <w:pStyle w:val="SGSOIHeading3"/>
        <w:rPr>
          <w:lang w:val="en-US"/>
        </w:rPr>
      </w:pPr>
      <w:bookmarkStart w:id="59" w:name="_Toc112072663"/>
      <w:r>
        <w:rPr>
          <w:lang w:val="en-US"/>
        </w:rPr>
        <w:t>Example</w:t>
      </w:r>
      <w:bookmarkEnd w:id="59"/>
    </w:p>
    <w:p w14:paraId="091B79F1" w14:textId="77777777" w:rsidR="005D5E1F" w:rsidRDefault="005D5E1F" w:rsidP="00BC3B73">
      <w:pPr>
        <w:rPr>
          <w:lang w:val="en-US"/>
        </w:rPr>
      </w:pPr>
      <w:r w:rsidRPr="005D5E1F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30856B6F" w14:textId="1D7E15EA" w:rsidR="00BC3B73" w:rsidRPr="00BC3B73" w:rsidRDefault="00BC3B73" w:rsidP="00BC3B73">
      <w:p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</w:p>
    <w:p w14:paraId="09775745" w14:textId="1E740521" w:rsidR="00BC3B73" w:rsidRPr="00BC3B73" w:rsidRDefault="00BC3B73" w:rsidP="00BC3B73">
      <w:pPr>
        <w:rPr>
          <w:lang w:val="en-US"/>
        </w:rPr>
      </w:pPr>
      <w:r w:rsidRPr="00BC3B73">
        <w:rPr>
          <w:lang w:val="en-US"/>
        </w:rPr>
        <w:t>def results =SGS.sampleNumericResults('labvantage',</w:t>
      </w:r>
      <w:r w:rsidR="005D5E1F" w:rsidRPr="005D5E1F">
        <w:rPr>
          <w:lang w:val="en-US"/>
        </w:rPr>
        <w:t xml:space="preserve"> </w:t>
      </w:r>
      <w:r w:rsidR="005D5E1F" w:rsidRPr="003849F2">
        <w:rPr>
          <w:lang w:val="en-US"/>
        </w:rPr>
        <w:t>sdidataitem</w:t>
      </w:r>
      <w:r w:rsidR="005D5E1F">
        <w:rPr>
          <w:lang w:val="en-US"/>
        </w:rPr>
        <w:t>,</w:t>
      </w:r>
      <w:r w:rsidR="005D5E1F" w:rsidRPr="003849F2">
        <w:rPr>
          <w:lang w:val="en-US"/>
        </w:rPr>
        <w:t xml:space="preserve"> </w:t>
      </w:r>
      <w:r w:rsidRPr="00BC3B73">
        <w:rPr>
          <w:lang w:val="en-US"/>
        </w:rPr>
        <w:t>SGS.concat(childs ,';'), '</w:t>
      </w:r>
      <w:r>
        <w:rPr>
          <w:lang w:val="en-US"/>
        </w:rPr>
        <w:t>Analysis</w:t>
      </w:r>
      <w:r w:rsidRPr="00BC3B73">
        <w:rPr>
          <w:lang w:val="en-US"/>
        </w:rPr>
        <w:t>','*','#', 'max', '#', '#', 'max')</w:t>
      </w:r>
    </w:p>
    <w:p w14:paraId="38FB1160" w14:textId="482A3A83" w:rsidR="00C57FA3" w:rsidRDefault="00BC3B73" w:rsidP="00BC3B73">
      <w:pPr>
        <w:rPr>
          <w:lang w:val="en-US"/>
        </w:rPr>
      </w:pPr>
      <w:r w:rsidRPr="00BC3B73">
        <w:rPr>
          <w:lang w:val="en-US"/>
        </w:rPr>
        <w:t>return SGS.average(results)</w:t>
      </w:r>
    </w:p>
    <w:p w14:paraId="1713935A" w14:textId="4D13A3D5" w:rsidR="00BC3B73" w:rsidRDefault="001A15C8" w:rsidP="001A15C8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  <w:r>
        <w:rPr>
          <w:lang w:val="en-US"/>
        </w:rPr>
        <w:t xml:space="preserve">  : get Child sample</w:t>
      </w:r>
    </w:p>
    <w:p w14:paraId="4EB068C3" w14:textId="77777777" w:rsidR="00005912" w:rsidRDefault="00005912" w:rsidP="00005912">
      <w:pPr>
        <w:numPr>
          <w:ilvl w:val="0"/>
          <w:numId w:val="33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0AFD8CE" w14:textId="6AEB8091" w:rsidR="00005912" w:rsidRDefault="004D349D" w:rsidP="00005912">
      <w:pPr>
        <w:numPr>
          <w:ilvl w:val="0"/>
          <w:numId w:val="33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0DE7C188" w14:textId="0B561CE3" w:rsidR="00B8555F" w:rsidRDefault="00B8555F" w:rsidP="00005912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SGS.concat(childs ,';')</w:t>
      </w:r>
      <w:r>
        <w:rPr>
          <w:lang w:val="en-US"/>
        </w:rPr>
        <w:t xml:space="preserve"> : list child sample</w:t>
      </w:r>
      <w:r w:rsidR="002310F0">
        <w:rPr>
          <w:lang w:val="en-US"/>
        </w:rPr>
        <w:t>s</w:t>
      </w:r>
      <w:r>
        <w:rPr>
          <w:lang w:val="en-US"/>
        </w:rPr>
        <w:t xml:space="preserve"> concatenate  with ;</w:t>
      </w:r>
    </w:p>
    <w:p w14:paraId="551D3A1D" w14:textId="77777777" w:rsidR="00005912" w:rsidRDefault="00005912" w:rsidP="00005912">
      <w:pPr>
        <w:numPr>
          <w:ilvl w:val="0"/>
          <w:numId w:val="33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D4B5E39" w14:textId="77777777" w:rsidR="00005912" w:rsidRDefault="00005912" w:rsidP="0000591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* 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F6A9BEE" w14:textId="77777777" w:rsidR="00005912" w:rsidRDefault="00005912" w:rsidP="0000591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 : same variant ID of result calculated</w:t>
      </w:r>
    </w:p>
    <w:p w14:paraId="27ECD088" w14:textId="77777777" w:rsidR="00005912" w:rsidRDefault="00005912" w:rsidP="0000591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max 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308A76E" w14:textId="77777777" w:rsidR="00005912" w:rsidRDefault="00005912" w:rsidP="0000591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 : same parameter ID of result calculated</w:t>
      </w:r>
    </w:p>
    <w:p w14:paraId="3E0BFF60" w14:textId="1E0B3099" w:rsidR="00005912" w:rsidRPr="003B513B" w:rsidRDefault="008F3208" w:rsidP="0000591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</w:t>
      </w:r>
      <w:r w:rsidR="00005912">
        <w:rPr>
          <w:lang w:val="en-US"/>
        </w:rPr>
        <w:t xml:space="preserve">: </w:t>
      </w:r>
      <w:r>
        <w:rPr>
          <w:lang w:val="en-US"/>
        </w:rPr>
        <w:t xml:space="preserve">same </w:t>
      </w:r>
      <w:r w:rsidR="00005912">
        <w:rPr>
          <w:lang w:val="en-US"/>
        </w:rPr>
        <w:t xml:space="preserve">Parameter type </w:t>
      </w:r>
    </w:p>
    <w:p w14:paraId="5491AAE8" w14:textId="74C6DD0F" w:rsidR="00005912" w:rsidRDefault="00005912" w:rsidP="008F3208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max : last replicate of p</w:t>
      </w:r>
      <w:r w:rsidRPr="00FE0DF4">
        <w:rPr>
          <w:lang w:val="en-US"/>
        </w:rPr>
        <w:t xml:space="preserve">arameter </w:t>
      </w:r>
    </w:p>
    <w:p w14:paraId="735673E6" w14:textId="1E773F33" w:rsidR="00005912" w:rsidRDefault="008F3208" w:rsidP="00005912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SGS.average(results)</w:t>
      </w:r>
      <w:r w:rsidR="00005912">
        <w:rPr>
          <w:lang w:val="en-US"/>
        </w:rPr>
        <w:t xml:space="preserve">:  </w:t>
      </w:r>
      <w:r>
        <w:rPr>
          <w:lang w:val="en-US"/>
        </w:rPr>
        <w:t>average of results</w:t>
      </w:r>
    </w:p>
    <w:p w14:paraId="16657B9B" w14:textId="77777777" w:rsidR="00BC3B73" w:rsidRDefault="00BC3B73" w:rsidP="00BC3B73">
      <w:pPr>
        <w:rPr>
          <w:lang w:val="en-US"/>
        </w:rPr>
      </w:pPr>
    </w:p>
    <w:p w14:paraId="5F5C5655" w14:textId="0F686EC1" w:rsidR="000029AF" w:rsidRDefault="000029AF" w:rsidP="000029AF">
      <w:pPr>
        <w:pStyle w:val="SGSOIHeading2"/>
        <w:rPr>
          <w:lang w:val="en-US"/>
        </w:rPr>
      </w:pPr>
      <w:bookmarkStart w:id="60" w:name="_Toc112072664"/>
      <w:r>
        <w:rPr>
          <w:lang w:val="en-US"/>
        </w:rPr>
        <w:t>Get Date Result</w:t>
      </w:r>
      <w:r w:rsidR="00525AE8">
        <w:rPr>
          <w:lang w:val="en-US"/>
        </w:rPr>
        <w:t xml:space="preserve"> (date with time)</w:t>
      </w:r>
      <w:bookmarkEnd w:id="60"/>
    </w:p>
    <w:p w14:paraId="6A9D98B3" w14:textId="23C653F0" w:rsidR="00D67D69" w:rsidRDefault="00D67D69" w:rsidP="00D67D69">
      <w:pPr>
        <w:ind w:left="170" w:firstLine="720"/>
        <w:rPr>
          <w:lang w:val="en-US"/>
        </w:rPr>
      </w:pPr>
      <w:r>
        <w:rPr>
          <w:lang w:val="en-US"/>
        </w:rPr>
        <w:t xml:space="preserve">Expression : </w:t>
      </w:r>
      <w:r w:rsidRPr="00FA2CE4">
        <w:rPr>
          <w:lang w:val="en-US"/>
        </w:rPr>
        <w:t>SGS.</w:t>
      </w:r>
      <w:r w:rsidR="001B372F" w:rsidRPr="001B372F">
        <w:rPr>
          <w:lang w:val="en-US"/>
        </w:rPr>
        <w:t>sampleDateResults</w:t>
      </w:r>
      <w:r w:rsidRPr="00FA2CE4">
        <w:rPr>
          <w:lang w:val="en-US"/>
        </w:rPr>
        <w:t>(datasourceid,sdidataitem,sampleid, paramlistid,paramlistversionid,variantid, dataset, paramid, paramtype, replicateid)</w:t>
      </w:r>
    </w:p>
    <w:p w14:paraId="3AF7EFCE" w14:textId="77777777" w:rsidR="00D67D69" w:rsidRDefault="00D67D69" w:rsidP="00D67D69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Return </w:t>
      </w:r>
      <w:r w:rsidRPr="008B7955">
        <w:rPr>
          <w:lang w:val="en-US"/>
        </w:rPr>
        <w:t>array of values</w:t>
      </w:r>
    </w:p>
    <w:p w14:paraId="54B79770" w14:textId="77777777" w:rsidR="00D67D69" w:rsidRDefault="00D67D69" w:rsidP="00D67D69">
      <w:pPr>
        <w:pStyle w:val="SGSOIHeading3"/>
        <w:rPr>
          <w:lang w:val="en-US"/>
        </w:rPr>
      </w:pPr>
      <w:bookmarkStart w:id="61" w:name="_Toc112072665"/>
      <w:r>
        <w:rPr>
          <w:lang w:val="en-US"/>
        </w:rPr>
        <w:t>Parameters</w:t>
      </w:r>
      <w:bookmarkEnd w:id="61"/>
    </w:p>
    <w:p w14:paraId="22398938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1451E18B" w14:textId="6A58A7FA" w:rsidR="00D67D69" w:rsidRDefault="004D5A6F" w:rsidP="00D67D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24464DD1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 w:rsidRPr="00FA2CE4">
        <w:rPr>
          <w:lang w:val="en-US"/>
        </w:rPr>
        <w:t>sampleid</w:t>
      </w:r>
      <w:r>
        <w:rPr>
          <w:lang w:val="en-US"/>
        </w:rPr>
        <w:t xml:space="preserve"> : Sample IDs (separator ;)</w:t>
      </w:r>
    </w:p>
    <w:p w14:paraId="382406DF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928587A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BD71463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5361287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06718290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BAA86A8" w14:textId="77777777" w:rsidR="00D67D69" w:rsidRPr="002F72C6" w:rsidRDefault="00D67D69" w:rsidP="00D67D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7FCCBA5" w14:textId="77777777" w:rsidR="00D67D69" w:rsidRDefault="00D67D69" w:rsidP="00D67D69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lastRenderedPageBreak/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681D795E" w14:textId="603A1161" w:rsidR="00D67D69" w:rsidRDefault="00D67D69" w:rsidP="00D67D69">
      <w:pPr>
        <w:pStyle w:val="SGSOIHeading3"/>
        <w:rPr>
          <w:lang w:val="en-US"/>
        </w:rPr>
      </w:pPr>
      <w:bookmarkStart w:id="62" w:name="_Toc112072666"/>
      <w:r>
        <w:rPr>
          <w:lang w:val="en-US"/>
        </w:rPr>
        <w:t>Example</w:t>
      </w:r>
      <w:bookmarkEnd w:id="62"/>
    </w:p>
    <w:p w14:paraId="52803023" w14:textId="77777777" w:rsidR="005D5E1F" w:rsidRDefault="005D5E1F" w:rsidP="00D67D69">
      <w:pPr>
        <w:rPr>
          <w:lang w:val="en-US"/>
        </w:rPr>
      </w:pPr>
      <w:r w:rsidRPr="005D5E1F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4DC5F1BA" w14:textId="00AB9BAF" w:rsidR="00D67D69" w:rsidRPr="00BC3B73" w:rsidRDefault="00D67D69" w:rsidP="00D67D69">
      <w:pPr>
        <w:rPr>
          <w:lang w:val="en-US"/>
        </w:rPr>
      </w:pPr>
      <w:r w:rsidRPr="00BC3B73">
        <w:rPr>
          <w:lang w:val="en-US"/>
        </w:rPr>
        <w:t>def childs =SGS.</w:t>
      </w:r>
      <w:r w:rsidR="00C65815" w:rsidRPr="00BC3B73">
        <w:rPr>
          <w:lang w:val="en-US"/>
        </w:rPr>
        <w:t>childSampleId</w:t>
      </w:r>
      <w:r w:rsidRPr="00BC3B73">
        <w:rPr>
          <w:lang w:val="en-US"/>
        </w:rPr>
        <w:t>('labvantage',${primary:s_sampleid},'')</w:t>
      </w:r>
    </w:p>
    <w:p w14:paraId="3DD73999" w14:textId="0844B6D9" w:rsidR="00D67D69" w:rsidRPr="00BC3B73" w:rsidRDefault="00D67D69" w:rsidP="00D67D69">
      <w:pPr>
        <w:rPr>
          <w:lang w:val="en-US"/>
        </w:rPr>
      </w:pPr>
      <w:r w:rsidRPr="00BC3B73">
        <w:rPr>
          <w:lang w:val="en-US"/>
        </w:rPr>
        <w:t>def results =SGS.</w:t>
      </w:r>
      <w:r w:rsidR="00C65815" w:rsidRPr="001B372F">
        <w:rPr>
          <w:lang w:val="en-US"/>
        </w:rPr>
        <w:t>sampleDateResults</w:t>
      </w:r>
      <w:r w:rsidRPr="00BC3B73">
        <w:rPr>
          <w:lang w:val="en-US"/>
        </w:rPr>
        <w:t>('labvantage',</w:t>
      </w:r>
      <w:r w:rsidR="005D5E1F" w:rsidRPr="005D5E1F">
        <w:rPr>
          <w:lang w:val="en-US"/>
        </w:rPr>
        <w:t xml:space="preserve"> </w:t>
      </w:r>
      <w:r w:rsidR="005D5E1F" w:rsidRPr="003849F2">
        <w:rPr>
          <w:lang w:val="en-US"/>
        </w:rPr>
        <w:t>sdidataitem</w:t>
      </w:r>
      <w:r w:rsidR="005D5E1F">
        <w:rPr>
          <w:lang w:val="en-US"/>
        </w:rPr>
        <w:t>,</w:t>
      </w:r>
      <w:r w:rsidR="005D5E1F" w:rsidRPr="003849F2">
        <w:rPr>
          <w:lang w:val="en-US"/>
        </w:rPr>
        <w:t xml:space="preserve"> </w:t>
      </w:r>
      <w:r w:rsidRPr="00BC3B73">
        <w:rPr>
          <w:lang w:val="en-US"/>
        </w:rPr>
        <w:t>SGS.concat(childs ,';'), '</w:t>
      </w:r>
      <w:r>
        <w:rPr>
          <w:lang w:val="en-US"/>
        </w:rPr>
        <w:t>Analysis</w:t>
      </w:r>
      <w:r w:rsidRPr="00BC3B73">
        <w:rPr>
          <w:lang w:val="en-US"/>
        </w:rPr>
        <w:t>','*','#', 'max', '#', '#', 'max')</w:t>
      </w:r>
    </w:p>
    <w:p w14:paraId="04C971EF" w14:textId="7C68B89B" w:rsidR="00D67D69" w:rsidRDefault="00D67D69" w:rsidP="00D67D69">
      <w:pPr>
        <w:rPr>
          <w:lang w:val="en-US"/>
        </w:rPr>
      </w:pPr>
      <w:r w:rsidRPr="00BC3B73">
        <w:rPr>
          <w:lang w:val="en-US"/>
        </w:rPr>
        <w:t>return SGS.</w:t>
      </w:r>
      <w:r w:rsidR="001B372F">
        <w:rPr>
          <w:lang w:val="en-US"/>
        </w:rPr>
        <w:t>min</w:t>
      </w:r>
      <w:r w:rsidRPr="00BC3B73">
        <w:rPr>
          <w:lang w:val="en-US"/>
        </w:rPr>
        <w:t>(results)</w:t>
      </w:r>
    </w:p>
    <w:p w14:paraId="3F249F03" w14:textId="77777777" w:rsidR="00D67D69" w:rsidRDefault="00D67D69" w:rsidP="00D67D69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  <w:r>
        <w:rPr>
          <w:lang w:val="en-US"/>
        </w:rPr>
        <w:t xml:space="preserve">  : get Child sample</w:t>
      </w:r>
    </w:p>
    <w:p w14:paraId="7AF510F9" w14:textId="77777777" w:rsidR="00D67D69" w:rsidRDefault="00D67D69" w:rsidP="00D67D69">
      <w:pPr>
        <w:numPr>
          <w:ilvl w:val="0"/>
          <w:numId w:val="33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26992D53" w14:textId="6D9369B5" w:rsidR="00D67D69" w:rsidRDefault="004D349D" w:rsidP="00D67D69">
      <w:pPr>
        <w:numPr>
          <w:ilvl w:val="0"/>
          <w:numId w:val="33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5D6C8F35" w14:textId="77777777" w:rsidR="00D67D69" w:rsidRDefault="00D67D69" w:rsidP="00D67D69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SGS.concat(childs ,';')</w:t>
      </w:r>
      <w:r>
        <w:rPr>
          <w:lang w:val="en-US"/>
        </w:rPr>
        <w:t xml:space="preserve"> : list child samples concatenate  with ;</w:t>
      </w:r>
    </w:p>
    <w:p w14:paraId="28BEDE17" w14:textId="77777777" w:rsidR="00D67D69" w:rsidRDefault="00D67D69" w:rsidP="00D67D69">
      <w:pPr>
        <w:numPr>
          <w:ilvl w:val="0"/>
          <w:numId w:val="33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D5AD92B" w14:textId="480CEF61" w:rsidR="00D67D69" w:rsidRDefault="00D67D69" w:rsidP="00D67D6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*: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614A2507" w14:textId="3348382D" w:rsidR="00D67D69" w:rsidRDefault="00D67D69" w:rsidP="00D67D6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variant ID of result calculated</w:t>
      </w:r>
    </w:p>
    <w:p w14:paraId="747B78A6" w14:textId="749FEB50" w:rsidR="00D67D69" w:rsidRDefault="00D67D69" w:rsidP="00D67D6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max: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3FD062DA" w14:textId="36135B84" w:rsidR="00D67D69" w:rsidRDefault="00D67D69" w:rsidP="00D67D6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parameter ID of result calculated</w:t>
      </w:r>
    </w:p>
    <w:p w14:paraId="386D2A6D" w14:textId="77777777" w:rsidR="00D67D69" w:rsidRPr="003B513B" w:rsidRDefault="00D67D69" w:rsidP="00D67D6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#: same Parameter type </w:t>
      </w:r>
    </w:p>
    <w:p w14:paraId="4F015A49" w14:textId="516A9EF3" w:rsidR="00D67D69" w:rsidRDefault="00D67D69" w:rsidP="00D67D6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ma</w:t>
      </w:r>
      <w:r w:rsidR="00DE783C">
        <w:rPr>
          <w:lang w:val="en-US"/>
        </w:rPr>
        <w:t>x</w:t>
      </w:r>
      <w:r>
        <w:rPr>
          <w:lang w:val="en-US"/>
        </w:rPr>
        <w:t>: last replicate of p</w:t>
      </w:r>
      <w:r w:rsidRPr="00FE0DF4">
        <w:rPr>
          <w:lang w:val="en-US"/>
        </w:rPr>
        <w:t xml:space="preserve">arameter </w:t>
      </w:r>
    </w:p>
    <w:p w14:paraId="01F16F53" w14:textId="0F2F6D3A" w:rsidR="00D67D69" w:rsidRDefault="00D67D69" w:rsidP="00D67D69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</w:t>
      </w:r>
      <w:r w:rsidR="001B372F">
        <w:rPr>
          <w:lang w:val="en-US"/>
        </w:rPr>
        <w:t>min</w:t>
      </w:r>
      <w:r w:rsidRPr="00BC3B73">
        <w:rPr>
          <w:lang w:val="en-US"/>
        </w:rPr>
        <w:t>(results)</w:t>
      </w:r>
      <w:r>
        <w:rPr>
          <w:lang w:val="en-US"/>
        </w:rPr>
        <w:t xml:space="preserve">:  </w:t>
      </w:r>
      <w:r w:rsidR="001B372F">
        <w:rPr>
          <w:lang w:val="en-US"/>
        </w:rPr>
        <w:t>minimum</w:t>
      </w:r>
      <w:r>
        <w:rPr>
          <w:lang w:val="en-US"/>
        </w:rPr>
        <w:t xml:space="preserve"> of results</w:t>
      </w:r>
    </w:p>
    <w:p w14:paraId="346D9298" w14:textId="77777777" w:rsidR="00D67D69" w:rsidRDefault="00D67D69" w:rsidP="00D67D69">
      <w:pPr>
        <w:rPr>
          <w:lang w:val="en-US"/>
        </w:rPr>
      </w:pPr>
    </w:p>
    <w:p w14:paraId="34A5051D" w14:textId="77FC1797" w:rsidR="000029AF" w:rsidRDefault="000029AF" w:rsidP="000029AF">
      <w:pPr>
        <w:pStyle w:val="SGSOIHeading2"/>
        <w:rPr>
          <w:lang w:val="en-US"/>
        </w:rPr>
      </w:pPr>
      <w:bookmarkStart w:id="63" w:name="_Toc112072667"/>
      <w:r>
        <w:rPr>
          <w:lang w:val="en-US"/>
        </w:rPr>
        <w:t>Get Date Only Result</w:t>
      </w:r>
      <w:r w:rsidR="00525AE8">
        <w:rPr>
          <w:lang w:val="en-US"/>
        </w:rPr>
        <w:t xml:space="preserve"> (date without time)</w:t>
      </w:r>
      <w:bookmarkEnd w:id="63"/>
    </w:p>
    <w:p w14:paraId="3B0F05C9" w14:textId="240E386F" w:rsidR="003B119C" w:rsidRDefault="003B119C" w:rsidP="003B119C">
      <w:pPr>
        <w:ind w:left="170" w:firstLine="720"/>
        <w:rPr>
          <w:lang w:val="en-US"/>
        </w:rPr>
      </w:pPr>
      <w:r>
        <w:rPr>
          <w:lang w:val="en-US"/>
        </w:rPr>
        <w:t xml:space="preserve">Expression : </w:t>
      </w:r>
      <w:r w:rsidRPr="00FA2CE4">
        <w:rPr>
          <w:lang w:val="en-US"/>
        </w:rPr>
        <w:t>SGS.</w:t>
      </w:r>
      <w:r w:rsidRPr="003B119C">
        <w:rPr>
          <w:lang w:val="en-US"/>
        </w:rPr>
        <w:t>sampleDateOnlyResults</w:t>
      </w:r>
      <w:r w:rsidRPr="00FA2CE4">
        <w:rPr>
          <w:lang w:val="en-US"/>
        </w:rPr>
        <w:t>(datasourceid,sdidataitem,sampleid, paramlistid,paramlistversionid,variantid, dataset, paramid, paramtype, replicateid)</w:t>
      </w:r>
    </w:p>
    <w:p w14:paraId="4A5DD0FA" w14:textId="77777777" w:rsidR="003B119C" w:rsidRDefault="003B119C" w:rsidP="003B119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Return </w:t>
      </w:r>
      <w:r w:rsidRPr="008B7955">
        <w:rPr>
          <w:lang w:val="en-US"/>
        </w:rPr>
        <w:t>array of values</w:t>
      </w:r>
    </w:p>
    <w:p w14:paraId="0C26E250" w14:textId="77777777" w:rsidR="003B119C" w:rsidRDefault="003B119C" w:rsidP="003B119C">
      <w:pPr>
        <w:pStyle w:val="SGSOIHeading3"/>
        <w:rPr>
          <w:lang w:val="en-US"/>
        </w:rPr>
      </w:pPr>
      <w:bookmarkStart w:id="64" w:name="_Toc112072668"/>
      <w:r>
        <w:rPr>
          <w:lang w:val="en-US"/>
        </w:rPr>
        <w:t>Parameters</w:t>
      </w:r>
      <w:bookmarkEnd w:id="64"/>
    </w:p>
    <w:p w14:paraId="4AC4C239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795BD028" w14:textId="01EB2049" w:rsidR="003B119C" w:rsidRDefault="004D5A6F" w:rsidP="003B119C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524D8B5C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 w:rsidRPr="00FA2CE4">
        <w:rPr>
          <w:lang w:val="en-US"/>
        </w:rPr>
        <w:t>sampleid</w:t>
      </w:r>
      <w:r>
        <w:rPr>
          <w:lang w:val="en-US"/>
        </w:rPr>
        <w:t xml:space="preserve"> : Sample IDs (separator ;)</w:t>
      </w:r>
    </w:p>
    <w:p w14:paraId="03E839F1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7F038D24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64A9FEE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37E63F0F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170DF4E0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D77E15C" w14:textId="77777777" w:rsidR="003B119C" w:rsidRPr="002F72C6" w:rsidRDefault="003B119C" w:rsidP="003B119C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B0D51CD" w14:textId="77777777" w:rsidR="003B119C" w:rsidRDefault="003B119C" w:rsidP="003B119C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5907F4F8" w14:textId="77777777" w:rsidR="003B119C" w:rsidRDefault="003B119C" w:rsidP="003B119C">
      <w:pPr>
        <w:pStyle w:val="SGSOIHeading3"/>
        <w:rPr>
          <w:lang w:val="en-US"/>
        </w:rPr>
      </w:pPr>
      <w:bookmarkStart w:id="65" w:name="_Toc112072669"/>
      <w:r>
        <w:rPr>
          <w:lang w:val="en-US"/>
        </w:rPr>
        <w:t>Example</w:t>
      </w:r>
      <w:bookmarkEnd w:id="65"/>
    </w:p>
    <w:p w14:paraId="6F1BF405" w14:textId="77777777" w:rsidR="00A0358E" w:rsidRDefault="00A0358E" w:rsidP="003B119C">
      <w:pPr>
        <w:rPr>
          <w:lang w:val="en-US"/>
        </w:rPr>
      </w:pPr>
      <w:r w:rsidRPr="00A0358E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214DC395" w14:textId="355092C9" w:rsidR="003B119C" w:rsidRPr="00BC3B73" w:rsidRDefault="003B119C" w:rsidP="003B119C">
      <w:p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</w:p>
    <w:p w14:paraId="3F54FDC6" w14:textId="06CE887B" w:rsidR="003B119C" w:rsidRPr="00BC3B73" w:rsidRDefault="003B119C" w:rsidP="003B119C">
      <w:pPr>
        <w:rPr>
          <w:lang w:val="en-US"/>
        </w:rPr>
      </w:pPr>
      <w:r w:rsidRPr="00BC3B73">
        <w:rPr>
          <w:lang w:val="en-US"/>
        </w:rPr>
        <w:t>def results =SGS.</w:t>
      </w:r>
      <w:r w:rsidRPr="003B119C">
        <w:rPr>
          <w:lang w:val="en-US"/>
        </w:rPr>
        <w:t>sampleDateOnlyResults</w:t>
      </w:r>
      <w:r w:rsidRPr="00BC3B73">
        <w:rPr>
          <w:lang w:val="en-US"/>
        </w:rPr>
        <w:t>('labvantage',sdidataitem,SGS.concat(childs ,';'), '</w:t>
      </w:r>
      <w:r>
        <w:rPr>
          <w:lang w:val="en-US"/>
        </w:rPr>
        <w:t>Analysis</w:t>
      </w:r>
      <w:r w:rsidRPr="00BC3B73">
        <w:rPr>
          <w:lang w:val="en-US"/>
        </w:rPr>
        <w:t>','*','#', 'max', '#', '#', 'max')</w:t>
      </w:r>
    </w:p>
    <w:p w14:paraId="3A987C2E" w14:textId="452D9909" w:rsidR="003B119C" w:rsidRDefault="003B119C" w:rsidP="003B119C">
      <w:pPr>
        <w:rPr>
          <w:lang w:val="en-US"/>
        </w:rPr>
      </w:pPr>
      <w:r w:rsidRPr="00BC3B73">
        <w:rPr>
          <w:lang w:val="en-US"/>
        </w:rPr>
        <w:t>return SGS.</w:t>
      </w:r>
      <w:r>
        <w:rPr>
          <w:lang w:val="en-US"/>
        </w:rPr>
        <w:t>max</w:t>
      </w:r>
      <w:r w:rsidRPr="00BC3B73">
        <w:rPr>
          <w:lang w:val="en-US"/>
        </w:rPr>
        <w:t>(results)</w:t>
      </w:r>
    </w:p>
    <w:p w14:paraId="06E0D618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  <w:r>
        <w:rPr>
          <w:lang w:val="en-US"/>
        </w:rPr>
        <w:t xml:space="preserve">  : get Child sample</w:t>
      </w:r>
    </w:p>
    <w:p w14:paraId="7A8200FA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686C61BE" w14:textId="218D1D95" w:rsidR="003B119C" w:rsidRDefault="004D349D" w:rsidP="003B119C">
      <w:pPr>
        <w:numPr>
          <w:ilvl w:val="0"/>
          <w:numId w:val="33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20EE97A8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SGS.concat(childs ,';')</w:t>
      </w:r>
      <w:r>
        <w:rPr>
          <w:lang w:val="en-US"/>
        </w:rPr>
        <w:t xml:space="preserve"> : list child samples concatenate  with ;</w:t>
      </w:r>
    </w:p>
    <w:p w14:paraId="7C3CD581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4D7AF06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*: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1624815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variant ID of result calculated</w:t>
      </w:r>
    </w:p>
    <w:p w14:paraId="52740B5E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lastRenderedPageBreak/>
        <w:t xml:space="preserve">max: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8E508C3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parameter ID of result calculated</w:t>
      </w:r>
    </w:p>
    <w:p w14:paraId="158E0519" w14:textId="77777777" w:rsidR="003B119C" w:rsidRPr="003B513B" w:rsidRDefault="003B119C" w:rsidP="003B119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#: same Parameter type </w:t>
      </w:r>
    </w:p>
    <w:p w14:paraId="046644E9" w14:textId="77777777" w:rsidR="003B119C" w:rsidRDefault="003B119C" w:rsidP="003B119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max: last replicate of p</w:t>
      </w:r>
      <w:r w:rsidRPr="00FE0DF4">
        <w:rPr>
          <w:lang w:val="en-US"/>
        </w:rPr>
        <w:t xml:space="preserve">arameter </w:t>
      </w:r>
    </w:p>
    <w:p w14:paraId="626E544B" w14:textId="1D30BB00" w:rsidR="003B119C" w:rsidRDefault="003B119C" w:rsidP="003B119C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</w:t>
      </w:r>
      <w:r>
        <w:rPr>
          <w:lang w:val="en-US"/>
        </w:rPr>
        <w:t>m</w:t>
      </w:r>
      <w:r w:rsidR="001E26D1">
        <w:rPr>
          <w:lang w:val="en-US"/>
        </w:rPr>
        <w:t>ax</w:t>
      </w:r>
      <w:r w:rsidRPr="00BC3B73">
        <w:rPr>
          <w:lang w:val="en-US"/>
        </w:rPr>
        <w:t>(results)</w:t>
      </w:r>
      <w:r>
        <w:rPr>
          <w:lang w:val="en-US"/>
        </w:rPr>
        <w:t>:  minimum of results</w:t>
      </w:r>
    </w:p>
    <w:p w14:paraId="1D21F70A" w14:textId="77777777" w:rsidR="003B119C" w:rsidRDefault="003B119C" w:rsidP="003B119C">
      <w:pPr>
        <w:rPr>
          <w:lang w:val="en-US"/>
        </w:rPr>
      </w:pPr>
    </w:p>
    <w:p w14:paraId="396D1314" w14:textId="10CFE4D9" w:rsidR="00AF3E4C" w:rsidRDefault="00525AE8" w:rsidP="00AF3E4C">
      <w:pPr>
        <w:pStyle w:val="SGSOIHeading2"/>
        <w:rPr>
          <w:lang w:val="en-US"/>
        </w:rPr>
      </w:pPr>
      <w:bookmarkStart w:id="66" w:name="_Toc112072670"/>
      <w:r>
        <w:rPr>
          <w:lang w:val="en-US"/>
        </w:rPr>
        <w:t>Get Text Result</w:t>
      </w:r>
      <w:bookmarkEnd w:id="66"/>
    </w:p>
    <w:p w14:paraId="7998190F" w14:textId="65E223EB" w:rsidR="001E26D1" w:rsidRDefault="001E26D1" w:rsidP="001E26D1">
      <w:pPr>
        <w:ind w:left="170" w:firstLine="720"/>
        <w:rPr>
          <w:lang w:val="en-US"/>
        </w:rPr>
      </w:pPr>
      <w:r>
        <w:rPr>
          <w:lang w:val="en-US"/>
        </w:rPr>
        <w:t xml:space="preserve">Expression : </w:t>
      </w:r>
      <w:r w:rsidRPr="00FA2CE4">
        <w:rPr>
          <w:lang w:val="en-US"/>
        </w:rPr>
        <w:t>SGS.</w:t>
      </w:r>
      <w:r w:rsidR="00C33848" w:rsidRPr="00C33848">
        <w:rPr>
          <w:lang w:val="en-US"/>
        </w:rPr>
        <w:t>sampleTextResults</w:t>
      </w:r>
      <w:r w:rsidRPr="00FA2CE4">
        <w:rPr>
          <w:lang w:val="en-US"/>
        </w:rPr>
        <w:t>(datasourceid,sdidataitem,sampleid, paramlistid,paramlistversionid,variantid, dataset, paramid, paramtype, replicateid)</w:t>
      </w:r>
    </w:p>
    <w:p w14:paraId="5B065B65" w14:textId="77777777" w:rsidR="001E26D1" w:rsidRDefault="001E26D1" w:rsidP="001E26D1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Return </w:t>
      </w:r>
      <w:r w:rsidRPr="008B7955">
        <w:rPr>
          <w:lang w:val="en-US"/>
        </w:rPr>
        <w:t>array of values</w:t>
      </w:r>
    </w:p>
    <w:p w14:paraId="1DED10C7" w14:textId="77777777" w:rsidR="001E26D1" w:rsidRDefault="001E26D1" w:rsidP="001E26D1">
      <w:pPr>
        <w:pStyle w:val="SGSOIHeading3"/>
        <w:rPr>
          <w:lang w:val="en-US"/>
        </w:rPr>
      </w:pPr>
      <w:bookmarkStart w:id="67" w:name="_Toc112072671"/>
      <w:r>
        <w:rPr>
          <w:lang w:val="en-US"/>
        </w:rPr>
        <w:t>Parameters</w:t>
      </w:r>
      <w:bookmarkEnd w:id="67"/>
    </w:p>
    <w:p w14:paraId="2AA96907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402EF700" w14:textId="6AA51CED" w:rsidR="001E26D1" w:rsidRDefault="004D5A6F" w:rsidP="001E26D1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64C6A373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 w:rsidRPr="00FA2CE4">
        <w:rPr>
          <w:lang w:val="en-US"/>
        </w:rPr>
        <w:t>sampleid</w:t>
      </w:r>
      <w:r>
        <w:rPr>
          <w:lang w:val="en-US"/>
        </w:rPr>
        <w:t xml:space="preserve"> : Sample IDs (separator ;)</w:t>
      </w:r>
    </w:p>
    <w:p w14:paraId="3379548F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0ADCD5C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36AC3357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73A602F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65889ACD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4A79F5C" w14:textId="77777777" w:rsidR="001E26D1" w:rsidRPr="002F72C6" w:rsidRDefault="001E26D1" w:rsidP="001E26D1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D99740C" w14:textId="77777777" w:rsidR="001E26D1" w:rsidRDefault="001E26D1" w:rsidP="001E26D1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3305D238" w14:textId="77777777" w:rsidR="001E26D1" w:rsidRDefault="001E26D1" w:rsidP="001E26D1">
      <w:pPr>
        <w:pStyle w:val="SGSOIHeading3"/>
        <w:rPr>
          <w:lang w:val="en-US"/>
        </w:rPr>
      </w:pPr>
      <w:bookmarkStart w:id="68" w:name="_Toc112072672"/>
      <w:r>
        <w:rPr>
          <w:lang w:val="en-US"/>
        </w:rPr>
        <w:t>Example</w:t>
      </w:r>
      <w:bookmarkEnd w:id="68"/>
    </w:p>
    <w:p w14:paraId="749ACE83" w14:textId="77777777" w:rsidR="001E255B" w:rsidRDefault="001E255B" w:rsidP="001E26D1">
      <w:pPr>
        <w:rPr>
          <w:lang w:val="en-US"/>
        </w:rPr>
      </w:pPr>
      <w:r w:rsidRPr="001E255B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015E6A84" w14:textId="4C4455C2" w:rsidR="001E26D1" w:rsidRPr="00BC3B73" w:rsidRDefault="001E26D1" w:rsidP="001E26D1">
      <w:p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</w:p>
    <w:p w14:paraId="1E28F7F6" w14:textId="608206E2" w:rsidR="001E26D1" w:rsidRPr="00BC3B73" w:rsidRDefault="001E26D1" w:rsidP="001E26D1">
      <w:pPr>
        <w:rPr>
          <w:lang w:val="en-US"/>
        </w:rPr>
      </w:pPr>
      <w:r w:rsidRPr="00BC3B73">
        <w:rPr>
          <w:lang w:val="en-US"/>
        </w:rPr>
        <w:t>def results =SGS.</w:t>
      </w:r>
      <w:r w:rsidR="00C33848" w:rsidRPr="00C33848">
        <w:t xml:space="preserve"> </w:t>
      </w:r>
      <w:r w:rsidR="00C33848" w:rsidRPr="00C33848">
        <w:rPr>
          <w:lang w:val="en-US"/>
        </w:rPr>
        <w:t xml:space="preserve">sampleTextResults </w:t>
      </w:r>
      <w:r w:rsidRPr="00BC3B73">
        <w:rPr>
          <w:lang w:val="en-US"/>
        </w:rPr>
        <w:t>('labvantage',sdidataitem,SGS.concat(childs ,';'), '</w:t>
      </w:r>
      <w:r>
        <w:rPr>
          <w:lang w:val="en-US"/>
        </w:rPr>
        <w:t>Analysis</w:t>
      </w:r>
      <w:r w:rsidRPr="00BC3B73">
        <w:rPr>
          <w:lang w:val="en-US"/>
        </w:rPr>
        <w:t>','*','#', 'max', '#', '#', 'max')</w:t>
      </w:r>
    </w:p>
    <w:p w14:paraId="24BD6014" w14:textId="3F8E9963" w:rsidR="001E26D1" w:rsidRDefault="001E26D1" w:rsidP="001E26D1">
      <w:pPr>
        <w:rPr>
          <w:lang w:val="en-US"/>
        </w:rPr>
      </w:pPr>
      <w:r w:rsidRPr="00BC3B73">
        <w:rPr>
          <w:lang w:val="en-US"/>
        </w:rPr>
        <w:t>return SGS.</w:t>
      </w:r>
      <w:r w:rsidR="005F2C48" w:rsidRPr="005F2C48">
        <w:t xml:space="preserve"> </w:t>
      </w:r>
      <w:r w:rsidR="005F2C48" w:rsidRPr="005F2C48">
        <w:rPr>
          <w:lang w:val="en-US"/>
        </w:rPr>
        <w:t xml:space="preserve">distinctConcat </w:t>
      </w:r>
      <w:r w:rsidRPr="00BC3B73">
        <w:rPr>
          <w:lang w:val="en-US"/>
        </w:rPr>
        <w:t>(results</w:t>
      </w:r>
      <w:r w:rsidR="005F2C48">
        <w:rPr>
          <w:lang w:val="en-US"/>
        </w:rPr>
        <w:t>,</w:t>
      </w:r>
      <w:r w:rsidR="00420BEB" w:rsidRPr="00420BEB">
        <w:rPr>
          <w:lang w:val="en-US"/>
        </w:rPr>
        <w:t>', '</w:t>
      </w:r>
      <w:r w:rsidR="00420BEB">
        <w:rPr>
          <w:lang w:val="en-US"/>
        </w:rPr>
        <w:t>)</w:t>
      </w:r>
    </w:p>
    <w:p w14:paraId="101B97BA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  <w:r>
        <w:rPr>
          <w:lang w:val="en-US"/>
        </w:rPr>
        <w:t xml:space="preserve">  : get Child sample</w:t>
      </w:r>
    </w:p>
    <w:p w14:paraId="0D987C19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2DDD8BC9" w14:textId="575DCAF7" w:rsidR="001E26D1" w:rsidRDefault="004D349D" w:rsidP="001E26D1">
      <w:pPr>
        <w:numPr>
          <w:ilvl w:val="0"/>
          <w:numId w:val="33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27485ECC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SGS.concat(childs ,';')</w:t>
      </w:r>
      <w:r>
        <w:rPr>
          <w:lang w:val="en-US"/>
        </w:rPr>
        <w:t xml:space="preserve"> : list child samples concatenate  with ;</w:t>
      </w:r>
    </w:p>
    <w:p w14:paraId="1E697FDB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505AB82E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*: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358A712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variant ID of result calculated</w:t>
      </w:r>
    </w:p>
    <w:p w14:paraId="3B0E4457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max: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2D609F8A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parameter ID of result calculated</w:t>
      </w:r>
    </w:p>
    <w:p w14:paraId="6ED5341E" w14:textId="77777777" w:rsidR="001E26D1" w:rsidRPr="003B513B" w:rsidRDefault="001E26D1" w:rsidP="001E26D1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#: same Parameter type </w:t>
      </w:r>
    </w:p>
    <w:p w14:paraId="043D4B94" w14:textId="77777777" w:rsidR="001E26D1" w:rsidRDefault="001E26D1" w:rsidP="001E26D1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max: last replicate of p</w:t>
      </w:r>
      <w:r w:rsidRPr="00FE0DF4">
        <w:rPr>
          <w:lang w:val="en-US"/>
        </w:rPr>
        <w:t xml:space="preserve">arameter </w:t>
      </w:r>
    </w:p>
    <w:p w14:paraId="3E8916CD" w14:textId="2498DE76" w:rsidR="001E26D1" w:rsidRDefault="005F2C48" w:rsidP="001E26D1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</w:t>
      </w:r>
      <w:r w:rsidRPr="005F2C48">
        <w:t xml:space="preserve"> </w:t>
      </w:r>
      <w:r w:rsidRPr="005F2C48">
        <w:rPr>
          <w:lang w:val="en-US"/>
        </w:rPr>
        <w:t xml:space="preserve">distinctConcat </w:t>
      </w:r>
      <w:r w:rsidRPr="00BC3B73">
        <w:rPr>
          <w:lang w:val="en-US"/>
        </w:rPr>
        <w:t>(results</w:t>
      </w:r>
      <w:r w:rsidR="00DE301D" w:rsidRPr="00DE301D">
        <w:rPr>
          <w:lang w:val="en-US"/>
        </w:rPr>
        <w:t>,', '</w:t>
      </w:r>
      <w:r w:rsidRPr="00BC3B73">
        <w:rPr>
          <w:lang w:val="en-US"/>
        </w:rPr>
        <w:t>)</w:t>
      </w:r>
      <w:r w:rsidR="00420BEB">
        <w:rPr>
          <w:lang w:val="en-US"/>
        </w:rPr>
        <w:t xml:space="preserve"> concatenate distinct value</w:t>
      </w:r>
    </w:p>
    <w:p w14:paraId="128B0053" w14:textId="77777777" w:rsidR="001E26D1" w:rsidRDefault="001E26D1" w:rsidP="001E26D1">
      <w:pPr>
        <w:rPr>
          <w:lang w:val="en-US"/>
        </w:rPr>
      </w:pPr>
    </w:p>
    <w:p w14:paraId="06F28EAF" w14:textId="21DAF202" w:rsidR="00525AE8" w:rsidRDefault="00525AE8" w:rsidP="00AF3E4C">
      <w:pPr>
        <w:pStyle w:val="SGSOIHeading2"/>
        <w:rPr>
          <w:lang w:val="en-US"/>
        </w:rPr>
      </w:pPr>
      <w:bookmarkStart w:id="69" w:name="_Toc112072673"/>
      <w:r>
        <w:rPr>
          <w:lang w:val="en-US"/>
        </w:rPr>
        <w:t xml:space="preserve">Get Limit </w:t>
      </w:r>
      <w:r w:rsidR="00EA17E3">
        <w:rPr>
          <w:lang w:val="en-US"/>
        </w:rPr>
        <w:t>R</w:t>
      </w:r>
      <w:r>
        <w:rPr>
          <w:lang w:val="en-US"/>
        </w:rPr>
        <w:t>esult</w:t>
      </w:r>
      <w:bookmarkEnd w:id="69"/>
    </w:p>
    <w:p w14:paraId="636F5EC2" w14:textId="3118E764" w:rsidR="00684C73" w:rsidRDefault="00684C73" w:rsidP="00684C73">
      <w:pPr>
        <w:ind w:left="170" w:firstLine="720"/>
        <w:rPr>
          <w:lang w:val="en-US"/>
        </w:rPr>
      </w:pPr>
      <w:r>
        <w:rPr>
          <w:lang w:val="en-US"/>
        </w:rPr>
        <w:t xml:space="preserve">Expression : </w:t>
      </w:r>
      <w:r w:rsidR="0098557B" w:rsidRPr="0098557B">
        <w:rPr>
          <w:lang w:val="en-US"/>
        </w:rPr>
        <w:t>SGS.sampleLimitResults(datasourceid,sdidataitem,limittypeid,sampleid, paramlistid,paramlistversionid,variantid, dataset, paramid, paramtype, replicateid)</w:t>
      </w:r>
    </w:p>
    <w:p w14:paraId="42932F63" w14:textId="2357BBA0" w:rsidR="00684C73" w:rsidRDefault="00684C73" w:rsidP="00684C73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Return </w:t>
      </w:r>
      <w:r w:rsidRPr="008B7955">
        <w:rPr>
          <w:lang w:val="en-US"/>
        </w:rPr>
        <w:t xml:space="preserve">array of </w:t>
      </w:r>
      <w:r w:rsidR="0098557B">
        <w:rPr>
          <w:lang w:val="en-US"/>
        </w:rPr>
        <w:t>object</w:t>
      </w:r>
    </w:p>
    <w:p w14:paraId="238DCCEC" w14:textId="77777777" w:rsidR="00684C73" w:rsidRDefault="00684C73" w:rsidP="00684C73">
      <w:pPr>
        <w:pStyle w:val="SGSOIHeading3"/>
        <w:rPr>
          <w:lang w:val="en-US"/>
        </w:rPr>
      </w:pPr>
      <w:bookmarkStart w:id="70" w:name="_Toc112072674"/>
      <w:r>
        <w:rPr>
          <w:lang w:val="en-US"/>
        </w:rPr>
        <w:t>Parameters</w:t>
      </w:r>
      <w:bookmarkEnd w:id="70"/>
    </w:p>
    <w:p w14:paraId="11FB390D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2BB6E9FB" w14:textId="2FF38172" w:rsidR="007228B1" w:rsidRDefault="004D5A6F" w:rsidP="007228B1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6DC86DDA" w14:textId="5CF7465F" w:rsidR="00684C73" w:rsidRPr="007228B1" w:rsidRDefault="007228B1" w:rsidP="007228B1">
      <w:pPr>
        <w:numPr>
          <w:ilvl w:val="0"/>
          <w:numId w:val="30"/>
        </w:numPr>
        <w:rPr>
          <w:lang w:val="en-US"/>
        </w:rPr>
      </w:pPr>
      <w:r w:rsidRPr="0079351A">
        <w:rPr>
          <w:lang w:val="en-US"/>
        </w:rPr>
        <w:t>limittypeid</w:t>
      </w:r>
      <w:r>
        <w:rPr>
          <w:lang w:val="en-US"/>
        </w:rPr>
        <w:t>:</w:t>
      </w:r>
      <w:r w:rsidRPr="00FE0DF4">
        <w:t xml:space="preserve"> </w:t>
      </w:r>
      <w:r w:rsidRPr="00B00577">
        <w:rPr>
          <w:lang w:val="en-US"/>
        </w:rPr>
        <w:t>Limit type ID</w:t>
      </w:r>
      <w:r>
        <w:rPr>
          <w:lang w:val="en-US"/>
        </w:rPr>
        <w:t>s (separator ;)</w:t>
      </w:r>
      <w:r w:rsidRPr="00B00577">
        <w:rPr>
          <w:lang w:val="en-US"/>
        </w:rPr>
        <w:t xml:space="preserve">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3D2B44FF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 w:rsidRPr="00FA2CE4">
        <w:rPr>
          <w:lang w:val="en-US"/>
        </w:rPr>
        <w:t>sampleid</w:t>
      </w:r>
      <w:r>
        <w:rPr>
          <w:lang w:val="en-US"/>
        </w:rPr>
        <w:t xml:space="preserve"> : Sample IDs (separator ;)</w:t>
      </w:r>
    </w:p>
    <w:p w14:paraId="4002CDC4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469CBDF5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lastRenderedPageBreak/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6302D1C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13F3B21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71CC1E0D" w14:textId="77777777" w:rsidR="00684C73" w:rsidRDefault="00684C73" w:rsidP="00684C73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3EA9DA5A" w14:textId="77777777" w:rsidR="00684C73" w:rsidRPr="002F72C6" w:rsidRDefault="00684C73" w:rsidP="00684C73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52A76DB" w14:textId="7AB9AA36" w:rsidR="00684C73" w:rsidRDefault="00684C73" w:rsidP="00684C73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3FC3DF84" w14:textId="5ECC5EFA" w:rsidR="0098557B" w:rsidRDefault="0098557B" w:rsidP="0098557B">
      <w:pPr>
        <w:ind w:left="2160"/>
        <w:rPr>
          <w:lang w:val="en-US"/>
        </w:rPr>
      </w:pPr>
    </w:p>
    <w:p w14:paraId="65B0487F" w14:textId="77777777" w:rsidR="0098557B" w:rsidRDefault="0098557B" w:rsidP="0098557B">
      <w:pPr>
        <w:pStyle w:val="SGSOIHeading3"/>
        <w:rPr>
          <w:snapToGrid w:val="0"/>
          <w:lang w:val="en-US"/>
        </w:rPr>
      </w:pPr>
      <w:bookmarkStart w:id="71" w:name="_Toc112072675"/>
      <w:r>
        <w:rPr>
          <w:snapToGrid w:val="0"/>
          <w:lang w:val="en-US"/>
        </w:rPr>
        <w:t>Properties of object return</w:t>
      </w:r>
      <w:bookmarkEnd w:id="71"/>
    </w:p>
    <w:tbl>
      <w:tblPr>
        <w:tblW w:w="0" w:type="auto"/>
        <w:tblCellSpacing w:w="0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290"/>
      </w:tblGrid>
      <w:tr w:rsidR="0098557B" w:rsidRPr="00A90C5A" w14:paraId="7A53D82B" w14:textId="77777777" w:rsidTr="00F23BD3">
        <w:trPr>
          <w:trHeight w:val="270"/>
          <w:tblCellSpacing w:w="0" w:type="dxa"/>
        </w:trPr>
        <w:tc>
          <w:tcPr>
            <w:tcW w:w="1800" w:type="dxa"/>
            <w:vAlign w:val="center"/>
            <w:hideMark/>
          </w:tcPr>
          <w:p w14:paraId="36DA1D29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sdcid</w:t>
            </w:r>
          </w:p>
        </w:tc>
        <w:tc>
          <w:tcPr>
            <w:tcW w:w="1290" w:type="dxa"/>
            <w:vAlign w:val="center"/>
            <w:hideMark/>
          </w:tcPr>
          <w:p w14:paraId="689D6C62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6CB9B192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D98F163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keyid1</w:t>
            </w:r>
          </w:p>
        </w:tc>
        <w:tc>
          <w:tcPr>
            <w:tcW w:w="0" w:type="auto"/>
            <w:vAlign w:val="center"/>
            <w:hideMark/>
          </w:tcPr>
          <w:p w14:paraId="6F716842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71FB60DB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2ADE2926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keyid2</w:t>
            </w:r>
          </w:p>
        </w:tc>
        <w:tc>
          <w:tcPr>
            <w:tcW w:w="0" w:type="auto"/>
            <w:vAlign w:val="center"/>
            <w:hideMark/>
          </w:tcPr>
          <w:p w14:paraId="27DD5B11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2EA03E02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3BFAEEA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keyid3</w:t>
            </w:r>
          </w:p>
        </w:tc>
        <w:tc>
          <w:tcPr>
            <w:tcW w:w="0" w:type="auto"/>
            <w:vAlign w:val="center"/>
            <w:hideMark/>
          </w:tcPr>
          <w:p w14:paraId="7BA61C7F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495BA375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4778E98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paramlistid</w:t>
            </w:r>
          </w:p>
        </w:tc>
        <w:tc>
          <w:tcPr>
            <w:tcW w:w="0" w:type="auto"/>
            <w:vAlign w:val="center"/>
            <w:hideMark/>
          </w:tcPr>
          <w:p w14:paraId="09A63C15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6EA6A8AA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B9A9153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paramlistversionid</w:t>
            </w:r>
          </w:p>
        </w:tc>
        <w:tc>
          <w:tcPr>
            <w:tcW w:w="0" w:type="auto"/>
            <w:vAlign w:val="center"/>
            <w:hideMark/>
          </w:tcPr>
          <w:p w14:paraId="53C6047A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032D745C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AA174A0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variantid</w:t>
            </w:r>
          </w:p>
        </w:tc>
        <w:tc>
          <w:tcPr>
            <w:tcW w:w="0" w:type="auto"/>
            <w:vAlign w:val="center"/>
            <w:hideMark/>
          </w:tcPr>
          <w:p w14:paraId="6F03E322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4B0C56C4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1D59B35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AAFF30E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Integer</w:t>
            </w:r>
          </w:p>
        </w:tc>
      </w:tr>
      <w:tr w:rsidR="0098557B" w:rsidRPr="00A90C5A" w14:paraId="0A71FE36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33698B20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paramid</w:t>
            </w:r>
          </w:p>
        </w:tc>
        <w:tc>
          <w:tcPr>
            <w:tcW w:w="0" w:type="auto"/>
            <w:vAlign w:val="center"/>
            <w:hideMark/>
          </w:tcPr>
          <w:p w14:paraId="730B1001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5739B301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2321D3B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paramtype</w:t>
            </w:r>
          </w:p>
        </w:tc>
        <w:tc>
          <w:tcPr>
            <w:tcW w:w="0" w:type="auto"/>
            <w:vAlign w:val="center"/>
            <w:hideMark/>
          </w:tcPr>
          <w:p w14:paraId="67984270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4149BF11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B9511EA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replicateid</w:t>
            </w:r>
          </w:p>
        </w:tc>
        <w:tc>
          <w:tcPr>
            <w:tcW w:w="0" w:type="auto"/>
            <w:vAlign w:val="center"/>
            <w:hideMark/>
          </w:tcPr>
          <w:p w14:paraId="00DD3513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Integer</w:t>
            </w:r>
          </w:p>
        </w:tc>
      </w:tr>
      <w:tr w:rsidR="0098557B" w:rsidRPr="00A90C5A" w14:paraId="23CCFBFB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4533CC9D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limittypeid</w:t>
            </w:r>
          </w:p>
        </w:tc>
        <w:tc>
          <w:tcPr>
            <w:tcW w:w="0" w:type="auto"/>
            <w:vAlign w:val="center"/>
            <w:hideMark/>
          </w:tcPr>
          <w:p w14:paraId="6F3D7561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007E1475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09EB9BD6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C61771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023190E7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FE38E23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value1</w:t>
            </w:r>
          </w:p>
        </w:tc>
        <w:tc>
          <w:tcPr>
            <w:tcW w:w="0" w:type="auto"/>
            <w:vAlign w:val="center"/>
            <w:hideMark/>
          </w:tcPr>
          <w:p w14:paraId="57D0D96A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7F43D01F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429095C8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value2</w:t>
            </w:r>
          </w:p>
        </w:tc>
        <w:tc>
          <w:tcPr>
            <w:tcW w:w="0" w:type="auto"/>
            <w:vAlign w:val="center"/>
            <w:hideMark/>
          </w:tcPr>
          <w:p w14:paraId="3FCEE569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2A073743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67943370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unitsid</w:t>
            </w:r>
          </w:p>
        </w:tc>
        <w:tc>
          <w:tcPr>
            <w:tcW w:w="0" w:type="auto"/>
            <w:vAlign w:val="center"/>
            <w:hideMark/>
          </w:tcPr>
          <w:p w14:paraId="3B864B65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03EDC9B4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71DFC972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statusflag</w:t>
            </w:r>
          </w:p>
        </w:tc>
        <w:tc>
          <w:tcPr>
            <w:tcW w:w="0" w:type="auto"/>
            <w:vAlign w:val="center"/>
            <w:hideMark/>
          </w:tcPr>
          <w:p w14:paraId="31401EE3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Characters</w:t>
            </w:r>
          </w:p>
        </w:tc>
      </w:tr>
      <w:tr w:rsidR="0098557B" w:rsidRPr="00A90C5A" w14:paraId="0CEF8FBA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45FACB2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value1num</w:t>
            </w:r>
          </w:p>
        </w:tc>
        <w:tc>
          <w:tcPr>
            <w:tcW w:w="0" w:type="auto"/>
            <w:vAlign w:val="center"/>
            <w:hideMark/>
          </w:tcPr>
          <w:p w14:paraId="75710C3E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Number</w:t>
            </w:r>
          </w:p>
        </w:tc>
      </w:tr>
      <w:tr w:rsidR="0098557B" w:rsidRPr="00A90C5A" w14:paraId="7FE69EFB" w14:textId="77777777" w:rsidTr="00F23BD3">
        <w:trPr>
          <w:trHeight w:val="270"/>
          <w:tblCellSpacing w:w="0" w:type="dxa"/>
        </w:trPr>
        <w:tc>
          <w:tcPr>
            <w:tcW w:w="0" w:type="auto"/>
            <w:vAlign w:val="center"/>
            <w:hideMark/>
          </w:tcPr>
          <w:p w14:paraId="5D6986F2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value2num</w:t>
            </w:r>
          </w:p>
        </w:tc>
        <w:tc>
          <w:tcPr>
            <w:tcW w:w="0" w:type="auto"/>
            <w:vAlign w:val="center"/>
            <w:hideMark/>
          </w:tcPr>
          <w:p w14:paraId="346ACA7B" w14:textId="77777777" w:rsidR="0098557B" w:rsidRPr="00A90C5A" w:rsidRDefault="0098557B" w:rsidP="00F23BD3">
            <w:pPr>
              <w:rPr>
                <w:lang w:val="fr-FR" w:eastAsia="fr-FR"/>
              </w:rPr>
            </w:pPr>
            <w:r w:rsidRPr="00A90C5A">
              <w:rPr>
                <w:lang w:val="fr-FR" w:eastAsia="fr-FR"/>
              </w:rPr>
              <w:t>Number</w:t>
            </w:r>
          </w:p>
        </w:tc>
      </w:tr>
    </w:tbl>
    <w:p w14:paraId="4D6DFC44" w14:textId="77777777" w:rsidR="0098557B" w:rsidRDefault="0098557B" w:rsidP="0098557B">
      <w:pPr>
        <w:rPr>
          <w:snapToGrid w:val="0"/>
          <w:lang w:val="en-US"/>
        </w:rPr>
      </w:pPr>
    </w:p>
    <w:p w14:paraId="61647383" w14:textId="77777777" w:rsidR="0098557B" w:rsidRDefault="0098557B" w:rsidP="0098557B">
      <w:pPr>
        <w:ind w:left="2160"/>
        <w:rPr>
          <w:lang w:val="en-US"/>
        </w:rPr>
      </w:pPr>
    </w:p>
    <w:p w14:paraId="191E5FF7" w14:textId="77777777" w:rsidR="00684C73" w:rsidRDefault="00684C73" w:rsidP="00684C73">
      <w:pPr>
        <w:pStyle w:val="SGSOIHeading3"/>
        <w:rPr>
          <w:lang w:val="en-US"/>
        </w:rPr>
      </w:pPr>
      <w:bookmarkStart w:id="72" w:name="_Toc112072676"/>
      <w:r>
        <w:rPr>
          <w:lang w:val="en-US"/>
        </w:rPr>
        <w:t>Example</w:t>
      </w:r>
      <w:bookmarkEnd w:id="72"/>
    </w:p>
    <w:p w14:paraId="3D54473F" w14:textId="77777777" w:rsidR="00684C73" w:rsidRPr="00BC3B73" w:rsidRDefault="00684C73" w:rsidP="00684C73">
      <w:p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</w:p>
    <w:p w14:paraId="653DFE6C" w14:textId="198394F4" w:rsidR="00684C73" w:rsidRPr="00BC3B73" w:rsidRDefault="00684C73" w:rsidP="00684C73">
      <w:pPr>
        <w:rPr>
          <w:lang w:val="en-US"/>
        </w:rPr>
      </w:pPr>
      <w:r w:rsidRPr="00BC3B73">
        <w:rPr>
          <w:lang w:val="en-US"/>
        </w:rPr>
        <w:t>def results =SGS.</w:t>
      </w:r>
      <w:r w:rsidR="007228B1" w:rsidRPr="0098557B">
        <w:rPr>
          <w:lang w:val="en-US"/>
        </w:rPr>
        <w:t>sampleLimitResults</w:t>
      </w:r>
      <w:r w:rsidRPr="00BC3B73">
        <w:rPr>
          <w:lang w:val="en-US"/>
        </w:rPr>
        <w:t>('labvantage',sdidataitem</w:t>
      </w:r>
      <w:r w:rsidR="001E255B">
        <w:rPr>
          <w:lang w:val="en-US"/>
        </w:rPr>
        <w:t xml:space="preserve"> </w:t>
      </w:r>
      <w:r w:rsidRPr="00BC3B73">
        <w:rPr>
          <w:lang w:val="en-US"/>
        </w:rPr>
        <w:t>,</w:t>
      </w:r>
      <w:r w:rsidR="005C0567" w:rsidRPr="00BC3B73">
        <w:rPr>
          <w:lang w:val="en-US"/>
        </w:rPr>
        <w:t>'</w:t>
      </w:r>
      <w:r w:rsidR="001B5B7C">
        <w:rPr>
          <w:lang w:val="en-US"/>
        </w:rPr>
        <w:t>LR</w:t>
      </w:r>
      <w:r w:rsidR="005C0567" w:rsidRPr="00BC3B73">
        <w:rPr>
          <w:lang w:val="en-US"/>
        </w:rPr>
        <w:t>'</w:t>
      </w:r>
      <w:r w:rsidR="005C0567">
        <w:rPr>
          <w:lang w:val="en-US"/>
        </w:rPr>
        <w:t>,</w:t>
      </w:r>
      <w:r w:rsidRPr="00BC3B73">
        <w:rPr>
          <w:lang w:val="en-US"/>
        </w:rPr>
        <w:t>SGS.concat(childs ,';'), '</w:t>
      </w:r>
      <w:r>
        <w:rPr>
          <w:lang w:val="en-US"/>
        </w:rPr>
        <w:t>Analysis</w:t>
      </w:r>
      <w:r w:rsidRPr="00BC3B73">
        <w:rPr>
          <w:lang w:val="en-US"/>
        </w:rPr>
        <w:t>','*','#', 'max', '#', '#', 'max')</w:t>
      </w:r>
    </w:p>
    <w:p w14:paraId="16565A77" w14:textId="47CD56ED" w:rsidR="00684C73" w:rsidRDefault="00684C73" w:rsidP="00684C73">
      <w:pPr>
        <w:rPr>
          <w:lang w:val="en-US"/>
        </w:rPr>
      </w:pPr>
      <w:r w:rsidRPr="00BC3B73">
        <w:rPr>
          <w:lang w:val="en-US"/>
        </w:rPr>
        <w:t>return results</w:t>
      </w:r>
      <w:r w:rsidR="004D43E4">
        <w:rPr>
          <w:lang w:val="en-US"/>
        </w:rPr>
        <w:t>[0].</w:t>
      </w:r>
      <w:r w:rsidR="004D43E4" w:rsidRPr="00A90C5A">
        <w:rPr>
          <w:lang w:val="fr-FR" w:eastAsia="fr-FR"/>
        </w:rPr>
        <w:t>value1num</w:t>
      </w:r>
    </w:p>
    <w:p w14:paraId="09D949EC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  <w:r>
        <w:rPr>
          <w:lang w:val="en-US"/>
        </w:rPr>
        <w:t xml:space="preserve">  : get Child sample</w:t>
      </w:r>
    </w:p>
    <w:p w14:paraId="6FF5892C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0DCB0213" w14:textId="7168E379" w:rsidR="001B5B7C" w:rsidRPr="001B5B7C" w:rsidRDefault="004D349D" w:rsidP="001B5B7C">
      <w:pPr>
        <w:numPr>
          <w:ilvl w:val="0"/>
          <w:numId w:val="33"/>
        </w:numPr>
        <w:rPr>
          <w:lang w:val="en-US"/>
        </w:rPr>
      </w:pPr>
      <w:r w:rsidRPr="003849F2">
        <w:rPr>
          <w:lang w:val="en-US"/>
        </w:rPr>
        <w:t>sdidataitem : DataItemInfo of result calculated</w:t>
      </w:r>
    </w:p>
    <w:p w14:paraId="399C3DCB" w14:textId="71FAE0EB" w:rsidR="00684C73" w:rsidRPr="001B5B7C" w:rsidRDefault="001B5B7C" w:rsidP="00960B93">
      <w:pPr>
        <w:numPr>
          <w:ilvl w:val="0"/>
          <w:numId w:val="33"/>
        </w:numPr>
        <w:rPr>
          <w:lang w:val="en-US"/>
        </w:rPr>
      </w:pPr>
      <w:r w:rsidRPr="001B5B7C">
        <w:rPr>
          <w:lang w:val="en-US"/>
        </w:rPr>
        <w:t>LR : limit type ID of LR</w:t>
      </w:r>
    </w:p>
    <w:p w14:paraId="39FB624C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SGS.concat(childs ,';')</w:t>
      </w:r>
      <w:r>
        <w:rPr>
          <w:lang w:val="en-US"/>
        </w:rPr>
        <w:t xml:space="preserve"> : list child samples concatenate  with ;</w:t>
      </w:r>
    </w:p>
    <w:p w14:paraId="7BF6D75F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7B14894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*: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73A3359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variant ID of result calculated</w:t>
      </w:r>
    </w:p>
    <w:p w14:paraId="0ED0D884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max: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7D0F0B1A" w14:textId="77777777" w:rsidR="00684C73" w:rsidRDefault="00684C73" w:rsidP="00684C7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parameter ID of result calculated</w:t>
      </w:r>
    </w:p>
    <w:p w14:paraId="4529EBC4" w14:textId="77777777" w:rsidR="00684C73" w:rsidRPr="003B513B" w:rsidRDefault="00684C73" w:rsidP="00684C7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#: same Parameter type </w:t>
      </w:r>
    </w:p>
    <w:p w14:paraId="744699D6" w14:textId="61E365D1" w:rsidR="00684C73" w:rsidRDefault="00684C73" w:rsidP="00684C7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max: last replicate of p</w:t>
      </w:r>
      <w:r w:rsidRPr="00FE0DF4">
        <w:rPr>
          <w:lang w:val="en-US"/>
        </w:rPr>
        <w:t xml:space="preserve">arameter </w:t>
      </w:r>
    </w:p>
    <w:p w14:paraId="6BC5FF3B" w14:textId="24E77307" w:rsidR="00D31C0F" w:rsidRDefault="00D31C0F" w:rsidP="00684C73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results</w:t>
      </w:r>
      <w:r>
        <w:rPr>
          <w:lang w:val="en-US"/>
        </w:rPr>
        <w:t>[0] : first result found</w:t>
      </w:r>
    </w:p>
    <w:p w14:paraId="67830A1F" w14:textId="2E990506" w:rsidR="00684C73" w:rsidRPr="0031517C" w:rsidRDefault="00D31C0F" w:rsidP="00684C73">
      <w:pPr>
        <w:numPr>
          <w:ilvl w:val="0"/>
          <w:numId w:val="33"/>
        </w:numPr>
        <w:rPr>
          <w:lang w:val="en-US"/>
        </w:rPr>
      </w:pPr>
      <w:r w:rsidRPr="0031517C">
        <w:rPr>
          <w:lang w:val="en-US" w:eastAsia="fr-FR"/>
        </w:rPr>
        <w:t>value1num</w:t>
      </w:r>
      <w:r w:rsidR="0031517C" w:rsidRPr="0031517C">
        <w:rPr>
          <w:lang w:val="en-US" w:eastAsia="fr-FR"/>
        </w:rPr>
        <w:t xml:space="preserve"> : get numeric value of  value 1 </w:t>
      </w:r>
    </w:p>
    <w:p w14:paraId="3F628BC6" w14:textId="77777777" w:rsidR="0031517C" w:rsidRPr="00D31C0F" w:rsidRDefault="0031517C" w:rsidP="0031517C">
      <w:pPr>
        <w:ind w:left="1800"/>
        <w:rPr>
          <w:lang w:val="en-US"/>
        </w:rPr>
      </w:pPr>
    </w:p>
    <w:p w14:paraId="284AFAE2" w14:textId="3E5295A1" w:rsidR="00525AE8" w:rsidRDefault="00525AE8" w:rsidP="00AF3E4C">
      <w:pPr>
        <w:pStyle w:val="SGSOIHeading2"/>
        <w:rPr>
          <w:lang w:val="en-US"/>
        </w:rPr>
      </w:pPr>
      <w:bookmarkStart w:id="73" w:name="_Toc112072677"/>
      <w:r>
        <w:rPr>
          <w:lang w:val="en-US"/>
        </w:rPr>
        <w:t>Get Attribut Result</w:t>
      </w:r>
      <w:bookmarkEnd w:id="73"/>
    </w:p>
    <w:p w14:paraId="227E9E62" w14:textId="595AD65A" w:rsidR="00603D32" w:rsidRDefault="00603D32" w:rsidP="00603D32">
      <w:pPr>
        <w:ind w:left="720" w:firstLine="720"/>
        <w:rPr>
          <w:lang w:val="en-US"/>
        </w:rPr>
      </w:pPr>
      <w:r>
        <w:rPr>
          <w:lang w:val="en-US"/>
        </w:rPr>
        <w:t>Expression :</w:t>
      </w:r>
      <w:r w:rsidRPr="0079351A">
        <w:t xml:space="preserve"> </w:t>
      </w:r>
      <w:r w:rsidRPr="0079351A">
        <w:rPr>
          <w:lang w:val="en-US"/>
        </w:rPr>
        <w:t>SGS.</w:t>
      </w:r>
      <w:r w:rsidR="00D4138C" w:rsidRPr="00D4138C">
        <w:rPr>
          <w:lang w:val="en-US"/>
        </w:rPr>
        <w:t>sampleAttributResults</w:t>
      </w:r>
      <w:r w:rsidRPr="0079351A">
        <w:rPr>
          <w:lang w:val="en-US"/>
        </w:rPr>
        <w:t>(datasourceid,sdidataitem,</w:t>
      </w:r>
      <w:r w:rsidRPr="004344D7">
        <w:t xml:space="preserve"> </w:t>
      </w:r>
      <w:r w:rsidRPr="004344D7">
        <w:rPr>
          <w:lang w:val="en-US"/>
        </w:rPr>
        <w:t>attributeid</w:t>
      </w:r>
      <w:r w:rsidRPr="0079351A">
        <w:rPr>
          <w:lang w:val="en-US"/>
        </w:rPr>
        <w:t>,paramlistid,paramlistversionid,variantid, dataset, paramid, paramtype, replicateid, sameWorkitem)</w:t>
      </w:r>
      <w:r>
        <w:rPr>
          <w:lang w:val="en-US"/>
        </w:rPr>
        <w:t xml:space="preserve"> </w:t>
      </w:r>
    </w:p>
    <w:p w14:paraId="6E8EE792" w14:textId="77777777" w:rsidR="00603D32" w:rsidRDefault="00603D32" w:rsidP="00603D32">
      <w:pPr>
        <w:ind w:left="720" w:firstLine="720"/>
        <w:rPr>
          <w:lang w:val="en-US"/>
        </w:rPr>
      </w:pPr>
      <w:r>
        <w:rPr>
          <w:lang w:val="en-US"/>
        </w:rPr>
        <w:t xml:space="preserve">Return </w:t>
      </w:r>
      <w:r w:rsidRPr="008B7955">
        <w:rPr>
          <w:lang w:val="en-US"/>
        </w:rPr>
        <w:t xml:space="preserve">array of </w:t>
      </w:r>
      <w:r>
        <w:rPr>
          <w:lang w:val="en-US"/>
        </w:rPr>
        <w:t>object</w:t>
      </w:r>
    </w:p>
    <w:p w14:paraId="6403F2C2" w14:textId="0684F604" w:rsidR="00153DC7" w:rsidRDefault="00153DC7" w:rsidP="00153DC7">
      <w:pPr>
        <w:rPr>
          <w:snapToGrid w:val="0"/>
          <w:lang w:val="en-US"/>
        </w:rPr>
      </w:pPr>
    </w:p>
    <w:p w14:paraId="7AC480F2" w14:textId="77777777" w:rsidR="00603D32" w:rsidRDefault="00603D32" w:rsidP="00603D32">
      <w:pPr>
        <w:pStyle w:val="SGSOIHeading3"/>
        <w:rPr>
          <w:lang w:val="en-US"/>
        </w:rPr>
      </w:pPr>
      <w:bookmarkStart w:id="74" w:name="_Toc112072678"/>
      <w:r>
        <w:rPr>
          <w:lang w:val="en-US"/>
        </w:rPr>
        <w:t>Parameters</w:t>
      </w:r>
      <w:bookmarkEnd w:id="74"/>
    </w:p>
    <w:p w14:paraId="5F93CCA8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d</w:t>
      </w:r>
      <w:r w:rsidRPr="002F72C6">
        <w:rPr>
          <w:lang w:val="en-US"/>
        </w:rPr>
        <w:t>atasourceid</w:t>
      </w:r>
      <w:r>
        <w:rPr>
          <w:lang w:val="en-US"/>
        </w:rPr>
        <w:t xml:space="preserve"> : id data source  </w:t>
      </w:r>
      <w:r w:rsidRPr="00EB375C">
        <w:rPr>
          <w:highlight w:val="green"/>
          <w:lang w:val="en-US"/>
        </w:rPr>
        <w:t>labvantage</w:t>
      </w:r>
      <w:r>
        <w:rPr>
          <w:lang w:val="en-US"/>
        </w:rPr>
        <w:t xml:space="preserve"> or </w:t>
      </w:r>
      <w:r w:rsidRPr="00EB375C">
        <w:rPr>
          <w:lang w:val="en-US"/>
        </w:rPr>
        <w:t>java:jboss/datasources/</w:t>
      </w:r>
      <w:r w:rsidRPr="00EB375C">
        <w:rPr>
          <w:highlight w:val="green"/>
          <w:lang w:val="en-US"/>
        </w:rPr>
        <w:t>labvantage</w:t>
      </w:r>
    </w:p>
    <w:p w14:paraId="441F35E7" w14:textId="100080C2" w:rsidR="00603D32" w:rsidRDefault="004D5A6F" w:rsidP="00603D3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sdidataitem : Object of the result calculated  cf. SGS.getSDIDataitem</w:t>
      </w:r>
    </w:p>
    <w:p w14:paraId="3844A06F" w14:textId="77777777" w:rsidR="00B03647" w:rsidRPr="00AC1812" w:rsidRDefault="00B03647" w:rsidP="00B03647">
      <w:pPr>
        <w:numPr>
          <w:ilvl w:val="0"/>
          <w:numId w:val="30"/>
        </w:numPr>
        <w:rPr>
          <w:lang w:val="en-US"/>
        </w:rPr>
      </w:pPr>
      <w:r w:rsidRPr="004344D7">
        <w:rPr>
          <w:lang w:val="en-US"/>
        </w:rPr>
        <w:t>attributeid</w:t>
      </w:r>
      <w:r>
        <w:rPr>
          <w:lang w:val="en-US"/>
        </w:rPr>
        <w:t>:</w:t>
      </w:r>
      <w:r w:rsidRPr="00FE0DF4">
        <w:t xml:space="preserve"> </w:t>
      </w:r>
      <w:r>
        <w:rPr>
          <w:lang w:val="en-US"/>
        </w:rPr>
        <w:t>Attribut</w:t>
      </w:r>
      <w:r w:rsidRPr="00B00577">
        <w:rPr>
          <w:lang w:val="en-US"/>
        </w:rPr>
        <w:t xml:space="preserve"> ID </w:t>
      </w:r>
      <w:r w:rsidRPr="00FE0DF4">
        <w:rPr>
          <w:lang w:val="en-US"/>
        </w:rPr>
        <w:t>or 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</w:t>
      </w:r>
    </w:p>
    <w:p w14:paraId="1843A132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 w:rsidRPr="00FA2CE4">
        <w:rPr>
          <w:lang w:val="en-US"/>
        </w:rPr>
        <w:t>sampleid</w:t>
      </w:r>
      <w:r>
        <w:rPr>
          <w:lang w:val="en-US"/>
        </w:rPr>
        <w:t xml:space="preserve"> : Sample IDs (separator ;)</w:t>
      </w:r>
    </w:p>
    <w:p w14:paraId="758BB588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 xml:space="preserve">Parameter List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0BC00F5B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paramlistversionid</w:t>
      </w:r>
      <w:r>
        <w:rPr>
          <w:lang w:val="en-US"/>
        </w:rPr>
        <w:t xml:space="preserve"> :</w:t>
      </w:r>
      <w:r w:rsidRPr="00FE0DF4">
        <w:t xml:space="preserve">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version </w:t>
      </w:r>
      <w:r w:rsidRPr="00FE0DF4">
        <w:rPr>
          <w:lang w:val="en-US"/>
        </w:rPr>
        <w:t xml:space="preserve"> ID 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6219CDBB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variantid : Variant ID of p</w:t>
      </w:r>
      <w:r w:rsidRPr="00FE0DF4">
        <w:rPr>
          <w:lang w:val="en-US"/>
        </w:rPr>
        <w:t xml:space="preserve">arameter List 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12F65734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dataset : Number of dataset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0F7C1852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paramid</w:t>
      </w:r>
      <w:r>
        <w:rPr>
          <w:lang w:val="en-US"/>
        </w:rPr>
        <w:t xml:space="preserve"> : Parameter ID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26BDBEA2" w14:textId="77777777" w:rsidR="00603D32" w:rsidRPr="002F72C6" w:rsidRDefault="00603D32" w:rsidP="00603D3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paramtype</w:t>
      </w:r>
      <w:r>
        <w:rPr>
          <w:lang w:val="en-US"/>
        </w:rPr>
        <w:t xml:space="preserve">: Parameter type </w:t>
      </w:r>
      <w:r w:rsidRPr="00FE0DF4">
        <w:rPr>
          <w:lang w:val="en-US"/>
        </w:rPr>
        <w:t xml:space="preserve">or </w:t>
      </w:r>
      <w:r>
        <w:rPr>
          <w:lang w:val="en-US"/>
        </w:rPr>
        <w:t xml:space="preserve">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</w:t>
      </w:r>
    </w:p>
    <w:p w14:paraId="58471335" w14:textId="77777777" w:rsidR="00603D32" w:rsidRDefault="00603D32" w:rsidP="00603D32">
      <w:pPr>
        <w:numPr>
          <w:ilvl w:val="0"/>
          <w:numId w:val="30"/>
        </w:numPr>
        <w:rPr>
          <w:lang w:val="en-US"/>
        </w:rPr>
      </w:pPr>
      <w:r w:rsidRPr="002F72C6">
        <w:rPr>
          <w:lang w:val="en-US"/>
        </w:rPr>
        <w:t>replicateid</w:t>
      </w:r>
      <w:r>
        <w:rPr>
          <w:lang w:val="en-US"/>
        </w:rPr>
        <w:t xml:space="preserve"> : Number of replicate  or </w:t>
      </w:r>
      <w:r w:rsidRPr="00FE0DF4">
        <w:rPr>
          <w:lang w:val="en-US"/>
        </w:rPr>
        <w:t>*</w:t>
      </w:r>
      <w:r>
        <w:rPr>
          <w:lang w:val="en-US"/>
        </w:rPr>
        <w:t xml:space="preserve"> (all)</w:t>
      </w:r>
      <w:r w:rsidRPr="00FE0DF4">
        <w:rPr>
          <w:lang w:val="en-US"/>
        </w:rPr>
        <w:t xml:space="preserve">  or #</w:t>
      </w:r>
      <w:r>
        <w:rPr>
          <w:lang w:val="en-US"/>
        </w:rPr>
        <w:t xml:space="preserve"> (same) or max</w:t>
      </w:r>
    </w:p>
    <w:p w14:paraId="35DE9C65" w14:textId="38229739" w:rsidR="00153DC7" w:rsidRDefault="00153DC7" w:rsidP="00153DC7">
      <w:pPr>
        <w:rPr>
          <w:snapToGrid w:val="0"/>
          <w:lang w:val="en-US"/>
        </w:rPr>
      </w:pPr>
    </w:p>
    <w:p w14:paraId="5E0F1672" w14:textId="77777777" w:rsidR="00603D32" w:rsidRDefault="00603D32" w:rsidP="00603D32">
      <w:pPr>
        <w:pStyle w:val="SGSOIHeading3"/>
        <w:rPr>
          <w:snapToGrid w:val="0"/>
          <w:lang w:val="en-US"/>
        </w:rPr>
      </w:pPr>
      <w:bookmarkStart w:id="75" w:name="_Toc112072679"/>
      <w:r>
        <w:rPr>
          <w:snapToGrid w:val="0"/>
          <w:lang w:val="en-US"/>
        </w:rPr>
        <w:t>Properties of object return</w:t>
      </w:r>
      <w:bookmarkEnd w:id="75"/>
    </w:p>
    <w:tbl>
      <w:tblPr>
        <w:tblW w:w="0" w:type="auto"/>
        <w:tblCellSpacing w:w="0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1290"/>
      </w:tblGrid>
      <w:tr w:rsidR="00603D32" w:rsidRPr="00A90C5A" w14:paraId="43254AE6" w14:textId="77777777" w:rsidTr="00F23BD3">
        <w:trPr>
          <w:trHeight w:val="270"/>
          <w:tblCellSpacing w:w="0" w:type="dxa"/>
        </w:trPr>
        <w:tc>
          <w:tcPr>
            <w:tcW w:w="2681" w:type="dxa"/>
            <w:vAlign w:val="center"/>
          </w:tcPr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1009"/>
            </w:tblGrid>
            <w:tr w:rsidR="00603D32" w:rsidRPr="00513940" w14:paraId="6B58E488" w14:textId="77777777" w:rsidTr="00F23BD3">
              <w:trPr>
                <w:trHeight w:val="270"/>
                <w:tblCellSpacing w:w="0" w:type="dxa"/>
              </w:trPr>
              <w:tc>
                <w:tcPr>
                  <w:tcW w:w="1290" w:type="dxa"/>
                  <w:vAlign w:val="center"/>
                  <w:hideMark/>
                </w:tcPr>
                <w:p w14:paraId="03DCEB75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sdcid</w:t>
                  </w:r>
                </w:p>
              </w:tc>
              <w:tc>
                <w:tcPr>
                  <w:tcW w:w="1290" w:type="dxa"/>
                  <w:vAlign w:val="center"/>
                  <w:hideMark/>
                </w:tcPr>
                <w:p w14:paraId="4D41AB63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28B7106D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C442101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keyid1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B2F6E8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329B1AF0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1FE000A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keyid2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43C53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5E69C6F1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3653A6A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keyid3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EA416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2F26183F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B01FB6C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paramlistid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718FB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35FB9914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37CF22A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paramlistversionid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327D3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5A3C50E0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02C5C6D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variantid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27201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6A6E0A14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6F78A46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dataset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084A8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Integer</w:t>
                  </w:r>
                </w:p>
              </w:tc>
            </w:tr>
            <w:tr w:rsidR="00603D32" w:rsidRPr="00513940" w14:paraId="0A2EC6E7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A859495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A1E083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20819D31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F914012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paramtype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3B633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28A02BAB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7783266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replicateid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2457A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Integer</w:t>
                  </w:r>
                </w:p>
              </w:tc>
            </w:tr>
            <w:tr w:rsidR="00603D32" w:rsidRPr="00513940" w14:paraId="1641EF21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3B80A80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attributeid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79FFF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793B47F3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A7F7145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datatype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94B52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59FD2860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2443A33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textvalue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9995C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Characters</w:t>
                  </w:r>
                </w:p>
              </w:tc>
            </w:tr>
            <w:tr w:rsidR="00603D32" w:rsidRPr="00513940" w14:paraId="341A41EC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002CF6D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numericvalue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C7FA8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Number</w:t>
                  </w:r>
                </w:p>
              </w:tc>
            </w:tr>
            <w:tr w:rsidR="00603D32" w:rsidRPr="00513940" w14:paraId="64E3D631" w14:textId="77777777" w:rsidTr="00F23BD3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E5FD82B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datevalue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4D6DD" w14:textId="77777777" w:rsidR="00603D32" w:rsidRPr="00513940" w:rsidRDefault="00603D32" w:rsidP="00F23BD3">
                  <w:pPr>
                    <w:rPr>
                      <w:rFonts w:cs="Arial"/>
                      <w:color w:val="000000"/>
                      <w:lang w:val="fr-FR" w:eastAsia="fr-FR"/>
                    </w:rPr>
                  </w:pPr>
                  <w:r w:rsidRPr="00513940">
                    <w:rPr>
                      <w:rFonts w:cs="Arial"/>
                      <w:color w:val="000000"/>
                      <w:lang w:val="fr-FR" w:eastAsia="fr-FR"/>
                    </w:rPr>
                    <w:t>Date</w:t>
                  </w:r>
                </w:p>
              </w:tc>
            </w:tr>
          </w:tbl>
          <w:p w14:paraId="139D0406" w14:textId="77777777" w:rsidR="00603D32" w:rsidRPr="00A90C5A" w:rsidRDefault="00603D32" w:rsidP="00F23BD3">
            <w:pPr>
              <w:rPr>
                <w:lang w:val="fr-FR" w:eastAsia="fr-FR"/>
              </w:rPr>
            </w:pPr>
          </w:p>
        </w:tc>
        <w:tc>
          <w:tcPr>
            <w:tcW w:w="1290" w:type="dxa"/>
            <w:vAlign w:val="center"/>
          </w:tcPr>
          <w:p w14:paraId="09B01514" w14:textId="77777777" w:rsidR="00603D32" w:rsidRPr="00A90C5A" w:rsidRDefault="00603D32" w:rsidP="00F23BD3">
            <w:pPr>
              <w:rPr>
                <w:lang w:val="fr-FR" w:eastAsia="fr-FR"/>
              </w:rPr>
            </w:pPr>
          </w:p>
        </w:tc>
      </w:tr>
    </w:tbl>
    <w:p w14:paraId="221038F4" w14:textId="2E682A67" w:rsidR="00153DC7" w:rsidRDefault="00D4138C" w:rsidP="00B03647">
      <w:pPr>
        <w:pStyle w:val="SGSOIHeading3"/>
        <w:rPr>
          <w:snapToGrid w:val="0"/>
          <w:lang w:val="en-US"/>
        </w:rPr>
      </w:pPr>
      <w:bookmarkStart w:id="76" w:name="_Toc112072680"/>
      <w:r>
        <w:rPr>
          <w:snapToGrid w:val="0"/>
          <w:lang w:val="en-US"/>
        </w:rPr>
        <w:t>Example</w:t>
      </w:r>
      <w:bookmarkEnd w:id="76"/>
    </w:p>
    <w:p w14:paraId="595013F4" w14:textId="77777777" w:rsidR="001E255B" w:rsidRDefault="001E255B" w:rsidP="00D4138C">
      <w:pPr>
        <w:rPr>
          <w:lang w:val="en-US"/>
        </w:rPr>
      </w:pPr>
      <w:r w:rsidRPr="001E255B">
        <w:rPr>
          <w:lang w:val="en-US"/>
        </w:rPr>
        <w:t>def sdidataitem = SGS.getSDIDataitem('labvantage',${primary:s_sampleid},${paramlistid},""+${paramlistversionid},${variantid}, ""+${dataset}, 'Result','Standard', 'max')</w:t>
      </w:r>
    </w:p>
    <w:p w14:paraId="033AD63A" w14:textId="51F25913" w:rsidR="00D4138C" w:rsidRPr="00BC3B73" w:rsidRDefault="00D4138C" w:rsidP="00D4138C">
      <w:p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</w:p>
    <w:p w14:paraId="03391DFB" w14:textId="12BDE194" w:rsidR="00D4138C" w:rsidRPr="00BC3B73" w:rsidRDefault="00D4138C" w:rsidP="00D4138C">
      <w:pPr>
        <w:rPr>
          <w:lang w:val="en-US"/>
        </w:rPr>
      </w:pPr>
      <w:r w:rsidRPr="00BC3B73">
        <w:rPr>
          <w:lang w:val="en-US"/>
        </w:rPr>
        <w:t>def results =SGS.</w:t>
      </w:r>
      <w:r w:rsidR="00906EAC" w:rsidRPr="00906EAC">
        <w:rPr>
          <w:lang w:val="en-US"/>
        </w:rPr>
        <w:t>sampleAttributResults</w:t>
      </w:r>
      <w:r w:rsidRPr="00BC3B73">
        <w:rPr>
          <w:lang w:val="en-US"/>
        </w:rPr>
        <w:t>('labvantage',sdidataitem,'</w:t>
      </w:r>
      <w:r w:rsidR="00906EAC">
        <w:rPr>
          <w:lang w:val="en-US"/>
        </w:rPr>
        <w:t>Signal</w:t>
      </w:r>
      <w:r w:rsidRPr="00BC3B73">
        <w:rPr>
          <w:lang w:val="en-US"/>
        </w:rPr>
        <w:t>'</w:t>
      </w:r>
      <w:r>
        <w:rPr>
          <w:lang w:val="en-US"/>
        </w:rPr>
        <w:t>,</w:t>
      </w:r>
      <w:r w:rsidRPr="00BC3B73">
        <w:rPr>
          <w:lang w:val="en-US"/>
        </w:rPr>
        <w:t>SGS.concat(childs ,';'), '</w:t>
      </w:r>
      <w:r>
        <w:rPr>
          <w:lang w:val="en-US"/>
        </w:rPr>
        <w:t>Analysis</w:t>
      </w:r>
      <w:r w:rsidRPr="00BC3B73">
        <w:rPr>
          <w:lang w:val="en-US"/>
        </w:rPr>
        <w:t>','*','#', 'max', '#', '#', 'max')</w:t>
      </w:r>
    </w:p>
    <w:p w14:paraId="413FCE6C" w14:textId="76A30F61" w:rsidR="00D4138C" w:rsidRDefault="00D4138C" w:rsidP="00D4138C">
      <w:pPr>
        <w:rPr>
          <w:lang w:val="en-US"/>
        </w:rPr>
      </w:pPr>
      <w:r w:rsidRPr="00BC3B73">
        <w:rPr>
          <w:lang w:val="en-US"/>
        </w:rPr>
        <w:t>return results</w:t>
      </w:r>
      <w:r>
        <w:rPr>
          <w:lang w:val="en-US"/>
        </w:rPr>
        <w:t>[0].</w:t>
      </w:r>
      <w:r w:rsidR="00772F78" w:rsidRPr="00513940">
        <w:rPr>
          <w:rFonts w:cs="Arial"/>
          <w:color w:val="000000"/>
          <w:lang w:val="fr-FR" w:eastAsia="fr-FR"/>
        </w:rPr>
        <w:t>numericvalue</w:t>
      </w:r>
    </w:p>
    <w:p w14:paraId="47DEE477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def childs =SGS.childSampleId('labvantage',${primary:s_sampleid},'')</w:t>
      </w:r>
      <w:r>
        <w:rPr>
          <w:lang w:val="en-US"/>
        </w:rPr>
        <w:t xml:space="preserve">  : get Child sample</w:t>
      </w:r>
    </w:p>
    <w:p w14:paraId="4CEF7642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 w:rsidRPr="008609B6">
        <w:rPr>
          <w:highlight w:val="green"/>
          <w:lang w:val="en-US"/>
        </w:rPr>
        <w:t>'labvantage'</w:t>
      </w:r>
      <w:r>
        <w:rPr>
          <w:lang w:val="en-US"/>
        </w:rPr>
        <w:t xml:space="preserve"> : data source ID</w:t>
      </w:r>
    </w:p>
    <w:p w14:paraId="19989154" w14:textId="6B76B630" w:rsidR="00D4138C" w:rsidRPr="001B5B7C" w:rsidRDefault="004D349D" w:rsidP="00D4138C">
      <w:pPr>
        <w:numPr>
          <w:ilvl w:val="0"/>
          <w:numId w:val="33"/>
        </w:numPr>
        <w:rPr>
          <w:lang w:val="en-US"/>
        </w:rPr>
      </w:pPr>
      <w:r w:rsidRPr="003849F2">
        <w:rPr>
          <w:lang w:val="en-US"/>
        </w:rPr>
        <w:lastRenderedPageBreak/>
        <w:t>sdidataitem : DataItemInfo of result calculated</w:t>
      </w:r>
    </w:p>
    <w:p w14:paraId="0D0C04B5" w14:textId="173E4786" w:rsidR="00D4138C" w:rsidRPr="001B5B7C" w:rsidRDefault="00906EA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Signal</w:t>
      </w:r>
      <w:r w:rsidR="00D4138C" w:rsidRPr="001B5B7C">
        <w:rPr>
          <w:lang w:val="en-US"/>
        </w:rPr>
        <w:t xml:space="preserve">: </w:t>
      </w:r>
      <w:r>
        <w:rPr>
          <w:lang w:val="en-US"/>
        </w:rPr>
        <w:t>Attribut</w:t>
      </w:r>
      <w:r w:rsidR="00D4138C" w:rsidRPr="001B5B7C">
        <w:rPr>
          <w:lang w:val="en-US"/>
        </w:rPr>
        <w:t xml:space="preserve"> ID of </w:t>
      </w:r>
      <w:r>
        <w:rPr>
          <w:lang w:val="en-US"/>
        </w:rPr>
        <w:t>Signal</w:t>
      </w:r>
    </w:p>
    <w:p w14:paraId="211D4848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SGS.concat(childs ,';')</w:t>
      </w:r>
      <w:r>
        <w:rPr>
          <w:lang w:val="en-US"/>
        </w:rPr>
        <w:t xml:space="preserve"> : list child samples concatenate  with ;</w:t>
      </w:r>
    </w:p>
    <w:p w14:paraId="7B6AB24B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 w:rsidRPr="008609B6">
        <w:rPr>
          <w:lang w:val="en-US"/>
        </w:rPr>
        <w:t>'Analysis'</w:t>
      </w:r>
      <w:r>
        <w:rPr>
          <w:lang w:val="en-US"/>
        </w:rPr>
        <w:t xml:space="preserve"> :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746D3AB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*: all versions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03331AAC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variant ID of result calculated</w:t>
      </w:r>
    </w:p>
    <w:p w14:paraId="5A92D9E7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max: last dataset of </w:t>
      </w:r>
      <w:r w:rsidRPr="00FE0DF4">
        <w:rPr>
          <w:lang w:val="en-US"/>
        </w:rPr>
        <w:t>Parameter List</w:t>
      </w:r>
      <w:r>
        <w:rPr>
          <w:lang w:val="en-US"/>
        </w:rPr>
        <w:t xml:space="preserve"> “Analysis”</w:t>
      </w:r>
    </w:p>
    <w:p w14:paraId="4EBE4D35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#: same parameter ID of result calculated</w:t>
      </w:r>
    </w:p>
    <w:p w14:paraId="75A4D65F" w14:textId="77777777" w:rsidR="00D4138C" w:rsidRPr="003B513B" w:rsidRDefault="00D4138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#: same Parameter type </w:t>
      </w:r>
    </w:p>
    <w:p w14:paraId="4FC0FED6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max: last replicate of p</w:t>
      </w:r>
      <w:r w:rsidRPr="00FE0DF4">
        <w:rPr>
          <w:lang w:val="en-US"/>
        </w:rPr>
        <w:t xml:space="preserve">arameter </w:t>
      </w:r>
    </w:p>
    <w:p w14:paraId="39FD2931" w14:textId="77777777" w:rsidR="00D4138C" w:rsidRDefault="00D4138C" w:rsidP="00D4138C">
      <w:pPr>
        <w:numPr>
          <w:ilvl w:val="0"/>
          <w:numId w:val="33"/>
        </w:numPr>
        <w:rPr>
          <w:lang w:val="en-US"/>
        </w:rPr>
      </w:pPr>
      <w:r w:rsidRPr="00BC3B73">
        <w:rPr>
          <w:lang w:val="en-US"/>
        </w:rPr>
        <w:t>results</w:t>
      </w:r>
      <w:r>
        <w:rPr>
          <w:lang w:val="en-US"/>
        </w:rPr>
        <w:t>[0] : first result found</w:t>
      </w:r>
    </w:p>
    <w:p w14:paraId="40220149" w14:textId="4620E2A1" w:rsidR="00D4138C" w:rsidRPr="0031517C" w:rsidRDefault="00772F78" w:rsidP="00D4138C">
      <w:pPr>
        <w:numPr>
          <w:ilvl w:val="0"/>
          <w:numId w:val="33"/>
        </w:numPr>
        <w:rPr>
          <w:lang w:val="en-US"/>
        </w:rPr>
      </w:pPr>
      <w:r w:rsidRPr="00513940">
        <w:rPr>
          <w:rFonts w:cs="Arial"/>
          <w:color w:val="000000"/>
          <w:lang w:val="en-US" w:eastAsia="fr-FR"/>
        </w:rPr>
        <w:t>numericvalue</w:t>
      </w:r>
      <w:r w:rsidR="00D4138C" w:rsidRPr="0031517C">
        <w:rPr>
          <w:lang w:val="en-US" w:eastAsia="fr-FR"/>
        </w:rPr>
        <w:t xml:space="preserve">: get numeric value </w:t>
      </w:r>
      <w:r>
        <w:rPr>
          <w:lang w:val="en-US" w:eastAsia="fr-FR"/>
        </w:rPr>
        <w:t>of attribut</w:t>
      </w:r>
      <w:r w:rsidR="00D4138C" w:rsidRPr="0031517C">
        <w:rPr>
          <w:lang w:val="en-US" w:eastAsia="fr-FR"/>
        </w:rPr>
        <w:t xml:space="preserve">  </w:t>
      </w:r>
    </w:p>
    <w:p w14:paraId="50C0676B" w14:textId="77777777" w:rsidR="00153DC7" w:rsidRDefault="00153DC7" w:rsidP="00153DC7">
      <w:pPr>
        <w:rPr>
          <w:snapToGrid w:val="0"/>
          <w:lang w:val="en-US"/>
        </w:rPr>
      </w:pPr>
    </w:p>
    <w:p w14:paraId="11431B7B" w14:textId="77777777" w:rsidR="00153DC7" w:rsidRPr="00AC4BCD" w:rsidRDefault="00153DC7" w:rsidP="00153DC7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</w:rPr>
      </w:pPr>
      <w:r w:rsidRPr="00AC4BCD">
        <w:rPr>
          <w:rFonts w:cs="Arial"/>
          <w:b/>
          <w:snapToGrid w:val="0"/>
          <w:szCs w:val="22"/>
        </w:rPr>
        <w:t>__________________________________________________________________________________________</w:t>
      </w:r>
    </w:p>
    <w:p w14:paraId="019292F5" w14:textId="77777777" w:rsidR="002A00D6" w:rsidRPr="009B1B53" w:rsidRDefault="002A00D6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  <w:lang w:val="en-US"/>
        </w:rPr>
      </w:pPr>
    </w:p>
    <w:p w14:paraId="4A39BC07" w14:textId="77777777" w:rsidR="00597E25" w:rsidRPr="00AC4BCD" w:rsidRDefault="00597E25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</w:rPr>
      </w:pPr>
      <w:r w:rsidRPr="00AC4BCD">
        <w:rPr>
          <w:rFonts w:cs="Arial"/>
          <w:b/>
          <w:snapToGrid w:val="0"/>
          <w:szCs w:val="22"/>
        </w:rPr>
        <w:t>** End of Document **</w:t>
      </w:r>
    </w:p>
    <w:p w14:paraId="23EF44D1" w14:textId="77777777" w:rsidR="00597E25" w:rsidRPr="00AC4BCD" w:rsidRDefault="00597E25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szCs w:val="22"/>
        </w:rPr>
      </w:pPr>
      <w:r w:rsidRPr="00AC4BCD">
        <w:rPr>
          <w:rFonts w:cs="Arial"/>
          <w:b/>
          <w:snapToGrid w:val="0"/>
          <w:szCs w:val="22"/>
        </w:rPr>
        <w:t>__________________________________________________________________________________________</w:t>
      </w:r>
      <w:bookmarkEnd w:id="15"/>
      <w:bookmarkEnd w:id="16"/>
    </w:p>
    <w:p w14:paraId="2D2FCB76" w14:textId="3DF8BCB6" w:rsidR="00A7038C" w:rsidRPr="00C95201" w:rsidRDefault="00A7038C" w:rsidP="00F26FCC">
      <w:pPr>
        <w:widowControl w:val="0"/>
        <w:tabs>
          <w:tab w:val="left" w:pos="1643"/>
        </w:tabs>
        <w:spacing w:line="240" w:lineRule="atLeast"/>
        <w:ind w:left="680" w:hanging="680"/>
        <w:jc w:val="center"/>
        <w:rPr>
          <w:rFonts w:cs="Arial"/>
          <w:b/>
          <w:snapToGrid w:val="0"/>
          <w:color w:val="008000"/>
          <w:szCs w:val="22"/>
        </w:rPr>
      </w:pPr>
    </w:p>
    <w:sectPr w:rsidR="00A7038C" w:rsidRPr="00C95201" w:rsidSect="00BA2001">
      <w:type w:val="continuous"/>
      <w:pgSz w:w="11907" w:h="16839" w:code="9"/>
      <w:pgMar w:top="2526" w:right="936" w:bottom="504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147A7" w14:textId="77777777" w:rsidR="00990A5F" w:rsidRDefault="00990A5F">
      <w:r>
        <w:separator/>
      </w:r>
    </w:p>
    <w:p w14:paraId="2BB6A849" w14:textId="77777777" w:rsidR="00990A5F" w:rsidRDefault="00990A5F"/>
    <w:p w14:paraId="1962D176" w14:textId="77777777" w:rsidR="00990A5F" w:rsidRDefault="00990A5F"/>
    <w:p w14:paraId="7F0A66A4" w14:textId="77777777" w:rsidR="00990A5F" w:rsidRDefault="00990A5F"/>
  </w:endnote>
  <w:endnote w:type="continuationSeparator" w:id="0">
    <w:p w14:paraId="13B3750B" w14:textId="77777777" w:rsidR="00990A5F" w:rsidRDefault="00990A5F">
      <w:r>
        <w:continuationSeparator/>
      </w:r>
    </w:p>
    <w:p w14:paraId="669DD73F" w14:textId="77777777" w:rsidR="00990A5F" w:rsidRDefault="00990A5F"/>
    <w:p w14:paraId="50578B30" w14:textId="77777777" w:rsidR="00990A5F" w:rsidRDefault="00990A5F"/>
    <w:p w14:paraId="4983A194" w14:textId="77777777" w:rsidR="00990A5F" w:rsidRDefault="00990A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Bold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03F05" w14:textId="77777777" w:rsidR="0090354B" w:rsidRDefault="009035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501C5" w14:textId="77777777" w:rsidR="004E65E9" w:rsidRDefault="004C3C15" w:rsidP="00934388">
    <w:pPr>
      <w:rPr>
        <w:i/>
        <w:sz w:val="16"/>
        <w:szCs w:val="16"/>
      </w:rPr>
    </w:pPr>
    <w:r>
      <w:rPr>
        <w:i/>
        <w:noProof/>
        <w:sz w:val="16"/>
        <w:szCs w:val="16"/>
      </w:rPr>
      <w:pict w14:anchorId="7F790D01">
        <v:line id="_x0000_s2053" style="position:absolute;z-index:251656704;mso-position-horizontal-relative:margin" from="-1.05pt,7.45pt" to="501.45pt,7.45pt">
          <w10:wrap anchorx="margin"/>
        </v:line>
      </w:pict>
    </w:r>
  </w:p>
  <w:p w14:paraId="5891C71E" w14:textId="77777777" w:rsidR="00934388" w:rsidRPr="00934388" w:rsidRDefault="00934388" w:rsidP="00934388">
    <w:pPr>
      <w:rPr>
        <w:rFonts w:ascii="Times New Roman" w:hAnsi="Times New Roman"/>
        <w:i/>
        <w:sz w:val="16"/>
        <w:szCs w:val="16"/>
        <w:lang w:val="en-US"/>
      </w:rPr>
    </w:pPr>
    <w:r w:rsidRPr="00934388">
      <w:rPr>
        <w:i/>
        <w:sz w:val="16"/>
        <w:szCs w:val="16"/>
      </w:rPr>
      <w:t xml:space="preserve"> © SGS Group Management SA </w:t>
    </w:r>
    <w:r w:rsidR="00D63697">
      <w:rPr>
        <w:i/>
        <w:sz w:val="16"/>
        <w:szCs w:val="16"/>
      </w:rPr>
      <w:t>–</w:t>
    </w:r>
    <w:r w:rsidRPr="00934388">
      <w:rPr>
        <w:i/>
        <w:sz w:val="16"/>
        <w:szCs w:val="16"/>
      </w:rPr>
      <w:t xml:space="preserve"> </w:t>
    </w:r>
    <w:r w:rsidR="00EB63DE">
      <w:rPr>
        <w:i/>
        <w:sz w:val="16"/>
        <w:szCs w:val="16"/>
      </w:rPr>
      <w:t>2022</w:t>
    </w:r>
    <w:r w:rsidRPr="00934388">
      <w:rPr>
        <w:i/>
        <w:sz w:val="16"/>
        <w:szCs w:val="16"/>
      </w:rPr>
      <w:t xml:space="preserve"> </w:t>
    </w:r>
    <w:r>
      <w:rPr>
        <w:i/>
        <w:sz w:val="16"/>
        <w:szCs w:val="16"/>
      </w:rPr>
      <w:t xml:space="preserve">- All rights reserved - </w:t>
    </w:r>
    <w:r w:rsidRPr="00934388">
      <w:rPr>
        <w:i/>
        <w:sz w:val="16"/>
        <w:szCs w:val="16"/>
      </w:rPr>
      <w:t>SGS is a registered trademark of SGS Group Management SA</w:t>
    </w:r>
  </w:p>
  <w:p w14:paraId="6B90C0F5" w14:textId="77777777" w:rsidR="006604ED" w:rsidRPr="0016111A" w:rsidRDefault="006604ED" w:rsidP="00CF61B3">
    <w:pPr>
      <w:pStyle w:val="Pieddepage"/>
      <w:rPr>
        <w:rFonts w:cs="Arial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3210E" w14:textId="77777777" w:rsidR="007C2818" w:rsidRDefault="004C3C15" w:rsidP="007C2818">
    <w:pPr>
      <w:rPr>
        <w:i/>
        <w:sz w:val="16"/>
        <w:szCs w:val="16"/>
      </w:rPr>
    </w:pPr>
    <w:r>
      <w:rPr>
        <w:i/>
        <w:noProof/>
        <w:sz w:val="16"/>
        <w:szCs w:val="16"/>
      </w:rPr>
      <w:pict w14:anchorId="61F4E3C3">
        <v:line id="_x0000_s2063" style="position:absolute;z-index:251658752;mso-position-horizontal-relative:margin" from="-1.05pt,7.45pt" to="501.45pt,7.45pt">
          <w10:wrap anchorx="margin"/>
        </v:line>
      </w:pict>
    </w:r>
  </w:p>
  <w:p w14:paraId="3DC8043B" w14:textId="77777777" w:rsidR="007C2818" w:rsidRPr="00934388" w:rsidRDefault="007C2818" w:rsidP="007C2818">
    <w:pPr>
      <w:rPr>
        <w:rFonts w:ascii="Times New Roman" w:hAnsi="Times New Roman"/>
        <w:i/>
        <w:sz w:val="16"/>
        <w:szCs w:val="16"/>
        <w:lang w:val="en-US"/>
      </w:rPr>
    </w:pPr>
    <w:r w:rsidRPr="00934388">
      <w:rPr>
        <w:i/>
        <w:sz w:val="16"/>
        <w:szCs w:val="16"/>
      </w:rPr>
      <w:t xml:space="preserve"> © SGS Group Management SA </w:t>
    </w:r>
    <w:r w:rsidR="00D63697">
      <w:rPr>
        <w:i/>
        <w:sz w:val="16"/>
        <w:szCs w:val="16"/>
      </w:rPr>
      <w:t>–</w:t>
    </w:r>
    <w:r w:rsidR="00EB63DE">
      <w:rPr>
        <w:i/>
        <w:sz w:val="16"/>
        <w:szCs w:val="16"/>
      </w:rPr>
      <w:t>2022</w:t>
    </w:r>
    <w:r>
      <w:rPr>
        <w:i/>
        <w:sz w:val="16"/>
        <w:szCs w:val="16"/>
      </w:rPr>
      <w:t xml:space="preserve">- All rights reserved - </w:t>
    </w:r>
    <w:r w:rsidRPr="00934388">
      <w:rPr>
        <w:i/>
        <w:sz w:val="16"/>
        <w:szCs w:val="16"/>
      </w:rPr>
      <w:t>SGS is a registered trademark of SGS Group Management SA</w:t>
    </w:r>
  </w:p>
  <w:p w14:paraId="3D5725B9" w14:textId="77777777" w:rsidR="007C2818" w:rsidRPr="0016111A" w:rsidRDefault="007C2818" w:rsidP="007C2818">
    <w:pPr>
      <w:pStyle w:val="Pieddepage"/>
      <w:rPr>
        <w:rFonts w:cs="Arial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66B56" w14:textId="77777777" w:rsidR="00990A5F" w:rsidRDefault="00990A5F">
      <w:r>
        <w:separator/>
      </w:r>
    </w:p>
    <w:p w14:paraId="1CC08E99" w14:textId="77777777" w:rsidR="00990A5F" w:rsidRDefault="00990A5F"/>
    <w:p w14:paraId="222B3A95" w14:textId="77777777" w:rsidR="00990A5F" w:rsidRDefault="00990A5F"/>
    <w:p w14:paraId="6F73260A" w14:textId="77777777" w:rsidR="00990A5F" w:rsidRDefault="00990A5F"/>
  </w:footnote>
  <w:footnote w:type="continuationSeparator" w:id="0">
    <w:p w14:paraId="7468C06C" w14:textId="77777777" w:rsidR="00990A5F" w:rsidRDefault="00990A5F">
      <w:r>
        <w:continuationSeparator/>
      </w:r>
    </w:p>
    <w:p w14:paraId="71AAD549" w14:textId="77777777" w:rsidR="00990A5F" w:rsidRDefault="00990A5F"/>
    <w:p w14:paraId="41C53AA5" w14:textId="77777777" w:rsidR="00990A5F" w:rsidRDefault="00990A5F"/>
    <w:p w14:paraId="46679FC9" w14:textId="77777777" w:rsidR="00990A5F" w:rsidRDefault="00990A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5E1D" w14:textId="77777777" w:rsidR="004F45B5" w:rsidRDefault="004F45B5"/>
  <w:p w14:paraId="64DD450A" w14:textId="77777777" w:rsidR="004F45B5" w:rsidRDefault="004F45B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71876" w14:textId="77777777" w:rsidR="00927DEE" w:rsidRPr="00911062" w:rsidRDefault="004C3C15" w:rsidP="00096CEB">
    <w:pPr>
      <w:pStyle w:val="Pieddepage"/>
      <w:tabs>
        <w:tab w:val="clear" w:pos="4320"/>
        <w:tab w:val="clear" w:pos="8640"/>
        <w:tab w:val="center" w:pos="9630"/>
        <w:tab w:val="right" w:pos="10350"/>
      </w:tabs>
      <w:jc w:val="right"/>
      <w:rPr>
        <w:rStyle w:val="SGSOITitleChar"/>
        <w:b w:val="0"/>
        <w:sz w:val="20"/>
        <w:szCs w:val="20"/>
      </w:rPr>
    </w:pPr>
    <w:r>
      <w:rPr>
        <w:rFonts w:cs="Arial"/>
        <w:b/>
        <w:bCs/>
        <w:caps/>
        <w:noProof/>
        <w:color w:val="000000"/>
        <w:sz w:val="20"/>
        <w:lang w:val="en-US"/>
      </w:rPr>
      <w:pict w14:anchorId="746270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5" o:spid="_x0000_s2060" type="#_x0000_t75" style="position:absolute;left:0;text-align:left;margin-left:-26.55pt;margin-top:2.75pt;width:126pt;height:58.5pt;z-index:251657728;visibility:visible" o:allowincell="f">
          <v:imagedata r:id="rId1" o:title=""/>
          <w10:wrap type="square"/>
        </v:shape>
      </w:pict>
    </w:r>
  </w:p>
  <w:p w14:paraId="3FC22129" w14:textId="6D2F7E0D" w:rsidR="00F3175A" w:rsidRPr="00AE2623" w:rsidRDefault="007C2818" w:rsidP="006406CA">
    <w:pPr>
      <w:pStyle w:val="Pieddepage"/>
      <w:tabs>
        <w:tab w:val="clear" w:pos="4320"/>
        <w:tab w:val="clear" w:pos="8640"/>
        <w:tab w:val="center" w:pos="9630"/>
        <w:tab w:val="right" w:pos="10350"/>
      </w:tabs>
      <w:jc w:val="right"/>
      <w:rPr>
        <w:rFonts w:cs="Arial"/>
        <w:b/>
        <w:bCs/>
        <w:caps/>
        <w:color w:val="000000"/>
        <w:sz w:val="20"/>
        <w:lang w:val="en-US"/>
      </w:rPr>
    </w:pPr>
    <w:r w:rsidRPr="0090354B">
      <w:rPr>
        <w:rStyle w:val="SGSOITitleChar"/>
        <w:sz w:val="20"/>
        <w:szCs w:val="20"/>
        <w:lang w:val="en-US"/>
      </w:rPr>
      <w:t xml:space="preserve">  </w:t>
    </w:r>
    <w:r w:rsidR="00F3175A">
      <w:rPr>
        <w:rStyle w:val="SGSOITitleChar"/>
        <w:sz w:val="20"/>
        <w:szCs w:val="20"/>
      </w:rPr>
      <w:fldChar w:fldCharType="begin"/>
    </w:r>
    <w:r w:rsidR="00F3175A" w:rsidRPr="00AE2623">
      <w:rPr>
        <w:rStyle w:val="SGSOITitleChar"/>
        <w:sz w:val="20"/>
        <w:szCs w:val="20"/>
        <w:lang w:val="en-US"/>
      </w:rPr>
      <w:instrText xml:space="preserve"> FILENAME \* MERGEFORMAT </w:instrText>
    </w:r>
    <w:r w:rsidR="00F3175A">
      <w:rPr>
        <w:rStyle w:val="SGSOITitleChar"/>
        <w:sz w:val="20"/>
        <w:szCs w:val="20"/>
      </w:rPr>
      <w:fldChar w:fldCharType="separate"/>
    </w:r>
    <w:r w:rsidR="0028491C" w:rsidRPr="00AE2623">
      <w:rPr>
        <w:rStyle w:val="SGSOITitleChar"/>
        <w:noProof/>
        <w:sz w:val="20"/>
        <w:szCs w:val="20"/>
        <w:lang w:val="en-US"/>
      </w:rPr>
      <w:t>20220801_New_Groovy_Calcul_Expressions.docx</w:t>
    </w:r>
    <w:r w:rsidR="00F3175A">
      <w:rPr>
        <w:rStyle w:val="SGSOITitleChar"/>
        <w:sz w:val="20"/>
        <w:szCs w:val="20"/>
      </w:rPr>
      <w:fldChar w:fldCharType="end"/>
    </w:r>
  </w:p>
  <w:p w14:paraId="157F07E0" w14:textId="77777777" w:rsidR="002868C1" w:rsidRPr="00AE2623" w:rsidRDefault="002868C1" w:rsidP="00096CEB">
    <w:pPr>
      <w:pStyle w:val="Pieddepage"/>
      <w:tabs>
        <w:tab w:val="clear" w:pos="4320"/>
        <w:tab w:val="clear" w:pos="8640"/>
        <w:tab w:val="center" w:pos="9630"/>
        <w:tab w:val="right" w:pos="10350"/>
      </w:tabs>
      <w:jc w:val="right"/>
      <w:rPr>
        <w:rFonts w:cs="Arial"/>
        <w:szCs w:val="16"/>
        <w:lang w:val="en-US"/>
      </w:rPr>
    </w:pPr>
    <w:r w:rsidRPr="00AE2623">
      <w:rPr>
        <w:rFonts w:cs="Arial"/>
        <w:i/>
        <w:iCs/>
        <w:szCs w:val="16"/>
        <w:lang w:val="en-US"/>
      </w:rPr>
      <w:t xml:space="preserve">PAGE </w:t>
    </w:r>
    <w:r w:rsidRPr="00D07FF1">
      <w:rPr>
        <w:i/>
        <w:szCs w:val="16"/>
      </w:rPr>
      <w:fldChar w:fldCharType="begin"/>
    </w:r>
    <w:r w:rsidRPr="00AE2623">
      <w:rPr>
        <w:i/>
        <w:szCs w:val="16"/>
        <w:lang w:val="en-US"/>
      </w:rPr>
      <w:instrText xml:space="preserve"> PAGE </w:instrText>
    </w:r>
    <w:r w:rsidRPr="00D07FF1">
      <w:rPr>
        <w:i/>
        <w:szCs w:val="16"/>
      </w:rPr>
      <w:fldChar w:fldCharType="separate"/>
    </w:r>
    <w:r w:rsidR="00D63697" w:rsidRPr="00AE2623">
      <w:rPr>
        <w:i/>
        <w:noProof/>
        <w:szCs w:val="16"/>
        <w:lang w:val="en-US"/>
      </w:rPr>
      <w:t>2</w:t>
    </w:r>
    <w:r w:rsidRPr="00D07FF1">
      <w:rPr>
        <w:i/>
        <w:szCs w:val="16"/>
      </w:rPr>
      <w:fldChar w:fldCharType="end"/>
    </w:r>
    <w:r w:rsidRPr="00AE2623">
      <w:rPr>
        <w:i/>
        <w:szCs w:val="16"/>
        <w:lang w:val="en-US"/>
      </w:rPr>
      <w:t xml:space="preserve"> OF </w:t>
    </w:r>
    <w:r w:rsidRPr="00D07FF1">
      <w:rPr>
        <w:i/>
        <w:szCs w:val="16"/>
      </w:rPr>
      <w:fldChar w:fldCharType="begin"/>
    </w:r>
    <w:r w:rsidRPr="00AE2623">
      <w:rPr>
        <w:i/>
        <w:szCs w:val="16"/>
        <w:lang w:val="en-US"/>
      </w:rPr>
      <w:instrText xml:space="preserve"> NUMPAGES  </w:instrText>
    </w:r>
    <w:r w:rsidRPr="00D07FF1">
      <w:rPr>
        <w:i/>
        <w:szCs w:val="16"/>
      </w:rPr>
      <w:fldChar w:fldCharType="separate"/>
    </w:r>
    <w:r w:rsidR="00D63697" w:rsidRPr="00AE2623">
      <w:rPr>
        <w:i/>
        <w:noProof/>
        <w:szCs w:val="16"/>
        <w:lang w:val="en-US"/>
      </w:rPr>
      <w:t>3</w:t>
    </w:r>
    <w:r w:rsidRPr="00D07FF1">
      <w:rPr>
        <w:i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F2398" w14:textId="77777777" w:rsidR="0090354B" w:rsidRDefault="0090354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"/>
      </v:shape>
    </w:pict>
  </w:numPicBullet>
  <w:abstractNum w:abstractNumId="0" w15:restartNumberingAfterBreak="0">
    <w:nsid w:val="FFFFFF88"/>
    <w:multiLevelType w:val="singleLevel"/>
    <w:tmpl w:val="7688D03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4B42B14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7129A9"/>
    <w:multiLevelType w:val="hybridMultilevel"/>
    <w:tmpl w:val="D368D86C"/>
    <w:lvl w:ilvl="0" w:tplc="26B8CCB6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1543522"/>
    <w:multiLevelType w:val="multilevel"/>
    <w:tmpl w:val="C39E0CD6"/>
    <w:styleLink w:val="Listnumber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2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Times New Roman" w:hint="default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lowerLetter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01553C76"/>
    <w:multiLevelType w:val="hybridMultilevel"/>
    <w:tmpl w:val="A70AC4F6"/>
    <w:lvl w:ilvl="0" w:tplc="CA8E65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11784F"/>
    <w:multiLevelType w:val="multilevel"/>
    <w:tmpl w:val="250A4EBE"/>
    <w:styleLink w:val="Styl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2313"/>
        </w:tabs>
        <w:ind w:left="2313" w:hanging="1593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0D8A27F7"/>
    <w:multiLevelType w:val="hybridMultilevel"/>
    <w:tmpl w:val="B5C2612C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21D1618"/>
    <w:multiLevelType w:val="hybridMultilevel"/>
    <w:tmpl w:val="A4248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10523"/>
    <w:multiLevelType w:val="multilevel"/>
    <w:tmpl w:val="336285EE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9" w15:restartNumberingAfterBreak="0">
    <w:nsid w:val="1C940628"/>
    <w:multiLevelType w:val="hybridMultilevel"/>
    <w:tmpl w:val="AAD676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B62229"/>
    <w:multiLevelType w:val="multilevel"/>
    <w:tmpl w:val="04090025"/>
    <w:styleLink w:val="StyleBefore6pt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  <w:b w:val="0"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1" w15:restartNumberingAfterBreak="0">
    <w:nsid w:val="29DA483C"/>
    <w:multiLevelType w:val="hybridMultilevel"/>
    <w:tmpl w:val="D8500F22"/>
    <w:lvl w:ilvl="0" w:tplc="B93EF23A">
      <w:start w:val="1"/>
      <w:numFmt w:val="bullet"/>
      <w:pStyle w:val="SGSOIListBulle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30652"/>
    <w:multiLevelType w:val="multilevel"/>
    <w:tmpl w:val="7FBCB298"/>
    <w:lvl w:ilvl="0">
      <w:start w:val="1"/>
      <w:numFmt w:val="bullet"/>
      <w:pStyle w:val="StyleListNumber2Before6pt"/>
      <w:lvlText w:val="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FF6600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403E1B"/>
    <w:multiLevelType w:val="hybridMultilevel"/>
    <w:tmpl w:val="9836FB70"/>
    <w:lvl w:ilvl="0" w:tplc="3C2A9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310D6"/>
    <w:multiLevelType w:val="hybridMultilevel"/>
    <w:tmpl w:val="6812E300"/>
    <w:lvl w:ilvl="0" w:tplc="3C2A90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373D9E"/>
    <w:multiLevelType w:val="hybridMultilevel"/>
    <w:tmpl w:val="25B4BE66"/>
    <w:lvl w:ilvl="0" w:tplc="A1305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B6DFA"/>
    <w:multiLevelType w:val="hybridMultilevel"/>
    <w:tmpl w:val="A3CC3122"/>
    <w:lvl w:ilvl="0" w:tplc="FF9A6BC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26F9D"/>
    <w:multiLevelType w:val="hybridMultilevel"/>
    <w:tmpl w:val="2D940172"/>
    <w:lvl w:ilvl="0" w:tplc="040C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4A8D3617"/>
    <w:multiLevelType w:val="hybridMultilevel"/>
    <w:tmpl w:val="B8AE6F6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C227704"/>
    <w:multiLevelType w:val="multilevel"/>
    <w:tmpl w:val="212E2CF4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ascii="Arial Bold" w:hAnsi="Arial Bold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ascii="Arial" w:hAnsi="Arial" w:cs="Times New Roman" w:hint="default"/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3">
      <w:start w:val="1"/>
      <w:numFmt w:val="lowerLetter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CDB31D0"/>
    <w:multiLevelType w:val="multilevel"/>
    <w:tmpl w:val="75721C28"/>
    <w:styleLink w:val="Listnumbered2"/>
    <w:lvl w:ilvl="0">
      <w:start w:val="1"/>
      <w:numFmt w:val="decimal"/>
      <w:pStyle w:val="SGSOIListNumber2"/>
      <w:lvlText w:val="%1."/>
      <w:lvlJc w:val="left"/>
      <w:pPr>
        <w:tabs>
          <w:tab w:val="num" w:pos="1440"/>
        </w:tabs>
        <w:ind w:left="1080" w:hanging="360"/>
      </w:pPr>
      <w:rPr>
        <w:rFonts w:cs="Times New Roman" w:hint="default"/>
        <w:sz w:val="22"/>
      </w:rPr>
    </w:lvl>
    <w:lvl w:ilvl="1">
      <w:start w:val="1"/>
      <w:numFmt w:val="decimal"/>
      <w:lvlRestart w:val="0"/>
      <w:lvlText w:val="%1.%2."/>
      <w:lvlJc w:val="left"/>
      <w:pPr>
        <w:tabs>
          <w:tab w:val="num" w:pos="1872"/>
        </w:tabs>
        <w:ind w:left="1152" w:hanging="432"/>
      </w:pPr>
      <w:rPr>
        <w:rFonts w:ascii="Arial" w:hAnsi="Arial" w:cs="Times New Roman" w:hint="default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304" w:hanging="504"/>
      </w:pPr>
      <w:rPr>
        <w:rFonts w:cs="Times New Roman" w:hint="default"/>
      </w:rPr>
    </w:lvl>
    <w:lvl w:ilvl="3">
      <w:start w:val="1"/>
      <w:numFmt w:val="lowerLetter"/>
      <w:lvlText w:val="%1.%2.%3.%4."/>
      <w:lvlJc w:val="left"/>
      <w:pPr>
        <w:tabs>
          <w:tab w:val="num" w:pos="3240"/>
        </w:tabs>
        <w:ind w:left="280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31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81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32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82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400" w:hanging="1440"/>
      </w:pPr>
      <w:rPr>
        <w:rFonts w:cs="Times New Roman" w:hint="default"/>
      </w:rPr>
    </w:lvl>
  </w:abstractNum>
  <w:abstractNum w:abstractNumId="21" w15:restartNumberingAfterBreak="0">
    <w:nsid w:val="4D003622"/>
    <w:multiLevelType w:val="hybridMultilevel"/>
    <w:tmpl w:val="F5ECF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660D3C"/>
    <w:multiLevelType w:val="hybridMultilevel"/>
    <w:tmpl w:val="DF7C2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EF2C63"/>
    <w:multiLevelType w:val="hybridMultilevel"/>
    <w:tmpl w:val="0CDCD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975FC"/>
    <w:multiLevelType w:val="hybridMultilevel"/>
    <w:tmpl w:val="5B125414"/>
    <w:lvl w:ilvl="0" w:tplc="E5CEC3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121AF0"/>
    <w:multiLevelType w:val="hybridMultilevel"/>
    <w:tmpl w:val="B9AC7A20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79516DA"/>
    <w:multiLevelType w:val="multilevel"/>
    <w:tmpl w:val="75721C28"/>
    <w:numStyleLink w:val="Listnumbered2"/>
  </w:abstractNum>
  <w:abstractNum w:abstractNumId="27" w15:restartNumberingAfterBreak="0">
    <w:nsid w:val="7F7042CC"/>
    <w:multiLevelType w:val="multilevel"/>
    <w:tmpl w:val="0B447122"/>
    <w:styleLink w:val="Style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ascii="Arial" w:hAnsi="Arial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lvlText w:val="(%9)"/>
      <w:lvlJc w:val="left"/>
      <w:pPr>
        <w:ind w:left="5760"/>
      </w:pPr>
      <w:rPr>
        <w:rFonts w:cs="Times New Roman"/>
      </w:rPr>
    </w:lvl>
  </w:abstractNum>
  <w:abstractNum w:abstractNumId="28" w15:restartNumberingAfterBreak="0">
    <w:nsid w:val="7F8C72FD"/>
    <w:multiLevelType w:val="hybridMultilevel"/>
    <w:tmpl w:val="0F2678BC"/>
    <w:lvl w:ilvl="0" w:tplc="4ABED99E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2"/>
  </w:num>
  <w:num w:numId="3">
    <w:abstractNumId w:val="3"/>
  </w:num>
  <w:num w:numId="4">
    <w:abstractNumId w:val="27"/>
  </w:num>
  <w:num w:numId="5">
    <w:abstractNumId w:val="5"/>
  </w:num>
  <w:num w:numId="6">
    <w:abstractNumId w:val="10"/>
  </w:num>
  <w:num w:numId="7">
    <w:abstractNumId w:val="20"/>
  </w:num>
  <w:num w:numId="8">
    <w:abstractNumId w:val="1"/>
  </w:num>
  <w:num w:numId="9">
    <w:abstractNumId w:val="2"/>
  </w:num>
  <w:num w:numId="10">
    <w:abstractNumId w:val="0"/>
  </w:num>
  <w:num w:numId="11">
    <w:abstractNumId w:val="19"/>
  </w:num>
  <w:num w:numId="12">
    <w:abstractNumId w:val="15"/>
  </w:num>
  <w:num w:numId="1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4"/>
  </w:num>
  <w:num w:numId="15">
    <w:abstractNumId w:val="14"/>
  </w:num>
  <w:num w:numId="16">
    <w:abstractNumId w:val="4"/>
  </w:num>
  <w:num w:numId="17">
    <w:abstractNumId w:val="11"/>
  </w:num>
  <w:num w:numId="18">
    <w:abstractNumId w:val="21"/>
  </w:num>
  <w:num w:numId="19">
    <w:abstractNumId w:val="13"/>
  </w:num>
  <w:num w:numId="20">
    <w:abstractNumId w:val="22"/>
  </w:num>
  <w:num w:numId="21">
    <w:abstractNumId w:val="9"/>
  </w:num>
  <w:num w:numId="22">
    <w:abstractNumId w:val="28"/>
  </w:num>
  <w:num w:numId="23">
    <w:abstractNumId w:val="8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7"/>
  </w:num>
  <w:num w:numId="28">
    <w:abstractNumId w:val="23"/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17"/>
  </w:num>
  <w:num w:numId="32">
    <w:abstractNumId w:val="6"/>
  </w:num>
  <w:num w:numId="33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0408" w:allStyles="0" w:customStyles="0" w:latentStyles="0" w:stylesInUse="1" w:headingStyles="0" w:numberingStyles="0" w:tableStyles="0" w:directFormattingOnRuns="0" w:directFormattingOnParagraphs="0" w:directFormattingOnNumbering="1" w:directFormattingOnTables="0" w:clearFormatting="0" w:top3HeadingStyles="0" w:visibleStyles="0" w:alternateStyleNames="0"/>
  <w:doNotTrackMove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64">
      <o:colormru v:ext="edit" colors="#f6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gnword-docGUID" w:val="{E92F0592-6FC6-4436-9F50-D363663F89CD}"/>
    <w:docVar w:name="dgnword-eventsink" w:val="3848720"/>
  </w:docVars>
  <w:rsids>
    <w:rsidRoot w:val="008C5904"/>
    <w:rsid w:val="0000105F"/>
    <w:rsid w:val="000029AF"/>
    <w:rsid w:val="00004975"/>
    <w:rsid w:val="00004AB4"/>
    <w:rsid w:val="00005912"/>
    <w:rsid w:val="00006FBF"/>
    <w:rsid w:val="00012246"/>
    <w:rsid w:val="00012251"/>
    <w:rsid w:val="00013C1B"/>
    <w:rsid w:val="00022E36"/>
    <w:rsid w:val="00023E6D"/>
    <w:rsid w:val="00026F25"/>
    <w:rsid w:val="000273E3"/>
    <w:rsid w:val="0003206B"/>
    <w:rsid w:val="000323B7"/>
    <w:rsid w:val="000343C3"/>
    <w:rsid w:val="00034DC7"/>
    <w:rsid w:val="00035561"/>
    <w:rsid w:val="00041B86"/>
    <w:rsid w:val="00045312"/>
    <w:rsid w:val="000509A3"/>
    <w:rsid w:val="0005187B"/>
    <w:rsid w:val="00060BA4"/>
    <w:rsid w:val="000643B1"/>
    <w:rsid w:val="0006575A"/>
    <w:rsid w:val="000674EA"/>
    <w:rsid w:val="00071D9D"/>
    <w:rsid w:val="00072D06"/>
    <w:rsid w:val="000742DF"/>
    <w:rsid w:val="000752A8"/>
    <w:rsid w:val="00077C5B"/>
    <w:rsid w:val="00082BE3"/>
    <w:rsid w:val="0008537E"/>
    <w:rsid w:val="00086729"/>
    <w:rsid w:val="000879D3"/>
    <w:rsid w:val="00090052"/>
    <w:rsid w:val="00090463"/>
    <w:rsid w:val="00090A43"/>
    <w:rsid w:val="00090B85"/>
    <w:rsid w:val="00092FDB"/>
    <w:rsid w:val="000944CD"/>
    <w:rsid w:val="00096212"/>
    <w:rsid w:val="00096CEB"/>
    <w:rsid w:val="000970DD"/>
    <w:rsid w:val="0009799C"/>
    <w:rsid w:val="000A2A85"/>
    <w:rsid w:val="000A2E05"/>
    <w:rsid w:val="000A39C4"/>
    <w:rsid w:val="000A4D51"/>
    <w:rsid w:val="000A7823"/>
    <w:rsid w:val="000A783C"/>
    <w:rsid w:val="000B0B55"/>
    <w:rsid w:val="000C0730"/>
    <w:rsid w:val="000C09BF"/>
    <w:rsid w:val="000C143E"/>
    <w:rsid w:val="000C3737"/>
    <w:rsid w:val="000D13F4"/>
    <w:rsid w:val="000D46D6"/>
    <w:rsid w:val="000D4BDB"/>
    <w:rsid w:val="000D7029"/>
    <w:rsid w:val="000E152D"/>
    <w:rsid w:val="000E2CBE"/>
    <w:rsid w:val="000E41D5"/>
    <w:rsid w:val="000E57EF"/>
    <w:rsid w:val="000E5F97"/>
    <w:rsid w:val="000E63C4"/>
    <w:rsid w:val="000E78E0"/>
    <w:rsid w:val="000F0025"/>
    <w:rsid w:val="000F00F2"/>
    <w:rsid w:val="000F32C2"/>
    <w:rsid w:val="000F3A2A"/>
    <w:rsid w:val="000F424C"/>
    <w:rsid w:val="001032F1"/>
    <w:rsid w:val="00104BFC"/>
    <w:rsid w:val="00111DB2"/>
    <w:rsid w:val="00113768"/>
    <w:rsid w:val="00114191"/>
    <w:rsid w:val="00115CD4"/>
    <w:rsid w:val="001161DA"/>
    <w:rsid w:val="001247C6"/>
    <w:rsid w:val="001265D3"/>
    <w:rsid w:val="001325A8"/>
    <w:rsid w:val="00136A2A"/>
    <w:rsid w:val="0014049A"/>
    <w:rsid w:val="00146F04"/>
    <w:rsid w:val="001474D9"/>
    <w:rsid w:val="00153DC7"/>
    <w:rsid w:val="00155519"/>
    <w:rsid w:val="00160826"/>
    <w:rsid w:val="0016111A"/>
    <w:rsid w:val="00163ABF"/>
    <w:rsid w:val="0016536F"/>
    <w:rsid w:val="00171147"/>
    <w:rsid w:val="001722D7"/>
    <w:rsid w:val="001739AE"/>
    <w:rsid w:val="00177015"/>
    <w:rsid w:val="0017715E"/>
    <w:rsid w:val="00177BF7"/>
    <w:rsid w:val="0018104B"/>
    <w:rsid w:val="00184845"/>
    <w:rsid w:val="0018646F"/>
    <w:rsid w:val="0018680B"/>
    <w:rsid w:val="00196A03"/>
    <w:rsid w:val="001A0224"/>
    <w:rsid w:val="001A15C8"/>
    <w:rsid w:val="001A37B3"/>
    <w:rsid w:val="001A561E"/>
    <w:rsid w:val="001B266C"/>
    <w:rsid w:val="001B28AF"/>
    <w:rsid w:val="001B372F"/>
    <w:rsid w:val="001B4774"/>
    <w:rsid w:val="001B5B7C"/>
    <w:rsid w:val="001C06DA"/>
    <w:rsid w:val="001C17AF"/>
    <w:rsid w:val="001C1DA4"/>
    <w:rsid w:val="001C3140"/>
    <w:rsid w:val="001C3BBD"/>
    <w:rsid w:val="001C6D45"/>
    <w:rsid w:val="001C720E"/>
    <w:rsid w:val="001D132C"/>
    <w:rsid w:val="001D47D9"/>
    <w:rsid w:val="001D575B"/>
    <w:rsid w:val="001E1417"/>
    <w:rsid w:val="001E255B"/>
    <w:rsid w:val="001E26D1"/>
    <w:rsid w:val="001E5A1A"/>
    <w:rsid w:val="001F2D99"/>
    <w:rsid w:val="001F4339"/>
    <w:rsid w:val="001F4CA2"/>
    <w:rsid w:val="001F6255"/>
    <w:rsid w:val="001F631A"/>
    <w:rsid w:val="001F6609"/>
    <w:rsid w:val="00201927"/>
    <w:rsid w:val="00202C22"/>
    <w:rsid w:val="00203106"/>
    <w:rsid w:val="00210D81"/>
    <w:rsid w:val="00210E84"/>
    <w:rsid w:val="00217680"/>
    <w:rsid w:val="00226BF7"/>
    <w:rsid w:val="0022781A"/>
    <w:rsid w:val="00227F07"/>
    <w:rsid w:val="002310F0"/>
    <w:rsid w:val="00232E10"/>
    <w:rsid w:val="00241B2C"/>
    <w:rsid w:val="002441B6"/>
    <w:rsid w:val="00244BD0"/>
    <w:rsid w:val="00245EA6"/>
    <w:rsid w:val="002519D6"/>
    <w:rsid w:val="002534E1"/>
    <w:rsid w:val="00254DD2"/>
    <w:rsid w:val="002554F7"/>
    <w:rsid w:val="00255891"/>
    <w:rsid w:val="00257E9F"/>
    <w:rsid w:val="002667CC"/>
    <w:rsid w:val="00271A3F"/>
    <w:rsid w:val="0027752D"/>
    <w:rsid w:val="0028112C"/>
    <w:rsid w:val="00283B5D"/>
    <w:rsid w:val="0028491C"/>
    <w:rsid w:val="00284F42"/>
    <w:rsid w:val="002851F5"/>
    <w:rsid w:val="002868C1"/>
    <w:rsid w:val="00292327"/>
    <w:rsid w:val="00295F7C"/>
    <w:rsid w:val="002A00D6"/>
    <w:rsid w:val="002A0E3F"/>
    <w:rsid w:val="002A10F2"/>
    <w:rsid w:val="002A159E"/>
    <w:rsid w:val="002A1EBE"/>
    <w:rsid w:val="002A3C1F"/>
    <w:rsid w:val="002B03F3"/>
    <w:rsid w:val="002B5753"/>
    <w:rsid w:val="002C123F"/>
    <w:rsid w:val="002C1A07"/>
    <w:rsid w:val="002C5183"/>
    <w:rsid w:val="002C7F84"/>
    <w:rsid w:val="002D0171"/>
    <w:rsid w:val="002D6251"/>
    <w:rsid w:val="002D6908"/>
    <w:rsid w:val="002E1B3F"/>
    <w:rsid w:val="002E361F"/>
    <w:rsid w:val="002E39B3"/>
    <w:rsid w:val="002F0820"/>
    <w:rsid w:val="002F10C7"/>
    <w:rsid w:val="002F72C6"/>
    <w:rsid w:val="003012FC"/>
    <w:rsid w:val="003015FC"/>
    <w:rsid w:val="0030230A"/>
    <w:rsid w:val="00305315"/>
    <w:rsid w:val="0030718E"/>
    <w:rsid w:val="003108FA"/>
    <w:rsid w:val="003125C7"/>
    <w:rsid w:val="00313641"/>
    <w:rsid w:val="003146F5"/>
    <w:rsid w:val="0031517C"/>
    <w:rsid w:val="003212A0"/>
    <w:rsid w:val="00322376"/>
    <w:rsid w:val="003234B5"/>
    <w:rsid w:val="00325329"/>
    <w:rsid w:val="00325AD5"/>
    <w:rsid w:val="00334534"/>
    <w:rsid w:val="00334E92"/>
    <w:rsid w:val="0034157B"/>
    <w:rsid w:val="003423A5"/>
    <w:rsid w:val="003461B4"/>
    <w:rsid w:val="00347E1E"/>
    <w:rsid w:val="00354E96"/>
    <w:rsid w:val="00360496"/>
    <w:rsid w:val="00360911"/>
    <w:rsid w:val="003633EF"/>
    <w:rsid w:val="00363597"/>
    <w:rsid w:val="00363F73"/>
    <w:rsid w:val="00367A6F"/>
    <w:rsid w:val="0037194F"/>
    <w:rsid w:val="003721A0"/>
    <w:rsid w:val="0037386E"/>
    <w:rsid w:val="00376B2A"/>
    <w:rsid w:val="00377B05"/>
    <w:rsid w:val="00380B69"/>
    <w:rsid w:val="00382DC8"/>
    <w:rsid w:val="0038354B"/>
    <w:rsid w:val="003849F2"/>
    <w:rsid w:val="00384A1B"/>
    <w:rsid w:val="003866F6"/>
    <w:rsid w:val="003903FD"/>
    <w:rsid w:val="003925DF"/>
    <w:rsid w:val="0039727C"/>
    <w:rsid w:val="003B119C"/>
    <w:rsid w:val="003B205C"/>
    <w:rsid w:val="003B35EA"/>
    <w:rsid w:val="003B4B68"/>
    <w:rsid w:val="003B513B"/>
    <w:rsid w:val="003B7919"/>
    <w:rsid w:val="003C204D"/>
    <w:rsid w:val="003C3744"/>
    <w:rsid w:val="003C5D91"/>
    <w:rsid w:val="003C5FD1"/>
    <w:rsid w:val="003E0556"/>
    <w:rsid w:val="003E3ADB"/>
    <w:rsid w:val="003E506D"/>
    <w:rsid w:val="003E7B16"/>
    <w:rsid w:val="003F2A4E"/>
    <w:rsid w:val="003F508D"/>
    <w:rsid w:val="00400C3C"/>
    <w:rsid w:val="004019A1"/>
    <w:rsid w:val="00401DAD"/>
    <w:rsid w:val="00405A14"/>
    <w:rsid w:val="00406964"/>
    <w:rsid w:val="00407DE2"/>
    <w:rsid w:val="004126E6"/>
    <w:rsid w:val="00412B99"/>
    <w:rsid w:val="00420BEB"/>
    <w:rsid w:val="004213C5"/>
    <w:rsid w:val="004257BD"/>
    <w:rsid w:val="00427641"/>
    <w:rsid w:val="004327A3"/>
    <w:rsid w:val="004344D7"/>
    <w:rsid w:val="004350C9"/>
    <w:rsid w:val="00435C3F"/>
    <w:rsid w:val="00435D67"/>
    <w:rsid w:val="0043626E"/>
    <w:rsid w:val="00441306"/>
    <w:rsid w:val="00441401"/>
    <w:rsid w:val="00442DD1"/>
    <w:rsid w:val="00446C3A"/>
    <w:rsid w:val="004529B1"/>
    <w:rsid w:val="004554BF"/>
    <w:rsid w:val="00457AA1"/>
    <w:rsid w:val="00466262"/>
    <w:rsid w:val="0046786F"/>
    <w:rsid w:val="00471C70"/>
    <w:rsid w:val="00471C78"/>
    <w:rsid w:val="00475DE2"/>
    <w:rsid w:val="00476C05"/>
    <w:rsid w:val="004818C4"/>
    <w:rsid w:val="004829DC"/>
    <w:rsid w:val="004833C9"/>
    <w:rsid w:val="00483D8F"/>
    <w:rsid w:val="00485555"/>
    <w:rsid w:val="004867B7"/>
    <w:rsid w:val="00496215"/>
    <w:rsid w:val="00496635"/>
    <w:rsid w:val="004A038E"/>
    <w:rsid w:val="004A04FD"/>
    <w:rsid w:val="004A1D7F"/>
    <w:rsid w:val="004A263D"/>
    <w:rsid w:val="004A7EB1"/>
    <w:rsid w:val="004B53A4"/>
    <w:rsid w:val="004C3C15"/>
    <w:rsid w:val="004D349D"/>
    <w:rsid w:val="004D3FAD"/>
    <w:rsid w:val="004D43E4"/>
    <w:rsid w:val="004D4C37"/>
    <w:rsid w:val="004D5A6F"/>
    <w:rsid w:val="004D7025"/>
    <w:rsid w:val="004E425A"/>
    <w:rsid w:val="004E4F70"/>
    <w:rsid w:val="004E65E9"/>
    <w:rsid w:val="004E671E"/>
    <w:rsid w:val="004F1220"/>
    <w:rsid w:val="004F45B5"/>
    <w:rsid w:val="0050090F"/>
    <w:rsid w:val="005015F5"/>
    <w:rsid w:val="00501A86"/>
    <w:rsid w:val="005023B2"/>
    <w:rsid w:val="00503CF5"/>
    <w:rsid w:val="00505B73"/>
    <w:rsid w:val="00511F94"/>
    <w:rsid w:val="005129E1"/>
    <w:rsid w:val="00512F08"/>
    <w:rsid w:val="005138F2"/>
    <w:rsid w:val="00513940"/>
    <w:rsid w:val="005146B0"/>
    <w:rsid w:val="005231B1"/>
    <w:rsid w:val="00524E2D"/>
    <w:rsid w:val="00525AE8"/>
    <w:rsid w:val="00526818"/>
    <w:rsid w:val="00534184"/>
    <w:rsid w:val="00536604"/>
    <w:rsid w:val="00541096"/>
    <w:rsid w:val="00550F54"/>
    <w:rsid w:val="00552B86"/>
    <w:rsid w:val="00555E38"/>
    <w:rsid w:val="00561F9D"/>
    <w:rsid w:val="00565E13"/>
    <w:rsid w:val="00567E83"/>
    <w:rsid w:val="0057467B"/>
    <w:rsid w:val="00592974"/>
    <w:rsid w:val="00595467"/>
    <w:rsid w:val="00597E25"/>
    <w:rsid w:val="005A2808"/>
    <w:rsid w:val="005A43A3"/>
    <w:rsid w:val="005B0C63"/>
    <w:rsid w:val="005B11D8"/>
    <w:rsid w:val="005B44C2"/>
    <w:rsid w:val="005B60D6"/>
    <w:rsid w:val="005B6A29"/>
    <w:rsid w:val="005B6DF8"/>
    <w:rsid w:val="005C0567"/>
    <w:rsid w:val="005C1A24"/>
    <w:rsid w:val="005C1C79"/>
    <w:rsid w:val="005D23DB"/>
    <w:rsid w:val="005D5E1F"/>
    <w:rsid w:val="005E1E61"/>
    <w:rsid w:val="005E212F"/>
    <w:rsid w:val="005E3503"/>
    <w:rsid w:val="005E42DF"/>
    <w:rsid w:val="005E4349"/>
    <w:rsid w:val="005E7341"/>
    <w:rsid w:val="005F0628"/>
    <w:rsid w:val="005F157B"/>
    <w:rsid w:val="005F2390"/>
    <w:rsid w:val="005F2C48"/>
    <w:rsid w:val="005F2F8E"/>
    <w:rsid w:val="006015FD"/>
    <w:rsid w:val="006023AF"/>
    <w:rsid w:val="00603B13"/>
    <w:rsid w:val="00603D32"/>
    <w:rsid w:val="006057B3"/>
    <w:rsid w:val="006078C4"/>
    <w:rsid w:val="006117F2"/>
    <w:rsid w:val="00614EAC"/>
    <w:rsid w:val="00615627"/>
    <w:rsid w:val="00616549"/>
    <w:rsid w:val="00616C03"/>
    <w:rsid w:val="00623A0E"/>
    <w:rsid w:val="006240EA"/>
    <w:rsid w:val="00630FDB"/>
    <w:rsid w:val="00634113"/>
    <w:rsid w:val="00635422"/>
    <w:rsid w:val="0063726E"/>
    <w:rsid w:val="006406CA"/>
    <w:rsid w:val="00640A06"/>
    <w:rsid w:val="00641AB9"/>
    <w:rsid w:val="00644E0E"/>
    <w:rsid w:val="00645702"/>
    <w:rsid w:val="00646DD0"/>
    <w:rsid w:val="006472C3"/>
    <w:rsid w:val="00652A49"/>
    <w:rsid w:val="0065377F"/>
    <w:rsid w:val="00655197"/>
    <w:rsid w:val="006576F9"/>
    <w:rsid w:val="006604ED"/>
    <w:rsid w:val="00661060"/>
    <w:rsid w:val="00662C9A"/>
    <w:rsid w:val="006662C3"/>
    <w:rsid w:val="00667285"/>
    <w:rsid w:val="006737E7"/>
    <w:rsid w:val="00673F97"/>
    <w:rsid w:val="00682FF1"/>
    <w:rsid w:val="00683C0C"/>
    <w:rsid w:val="0068438F"/>
    <w:rsid w:val="00684C73"/>
    <w:rsid w:val="006876E3"/>
    <w:rsid w:val="006900E6"/>
    <w:rsid w:val="006907CD"/>
    <w:rsid w:val="006923CF"/>
    <w:rsid w:val="00697EA3"/>
    <w:rsid w:val="006A1651"/>
    <w:rsid w:val="006A2FCB"/>
    <w:rsid w:val="006A49CF"/>
    <w:rsid w:val="006A5E35"/>
    <w:rsid w:val="006B45E8"/>
    <w:rsid w:val="006B4A12"/>
    <w:rsid w:val="006B7BD9"/>
    <w:rsid w:val="006C080A"/>
    <w:rsid w:val="006C68FC"/>
    <w:rsid w:val="006C7245"/>
    <w:rsid w:val="006D0F40"/>
    <w:rsid w:val="006E07D2"/>
    <w:rsid w:val="006E0B24"/>
    <w:rsid w:val="006E3C92"/>
    <w:rsid w:val="006E438E"/>
    <w:rsid w:val="006F5C60"/>
    <w:rsid w:val="00700F3B"/>
    <w:rsid w:val="007041E1"/>
    <w:rsid w:val="00704C0B"/>
    <w:rsid w:val="00706F0D"/>
    <w:rsid w:val="00711343"/>
    <w:rsid w:val="00713412"/>
    <w:rsid w:val="0071634C"/>
    <w:rsid w:val="007168BD"/>
    <w:rsid w:val="0072175C"/>
    <w:rsid w:val="007228B1"/>
    <w:rsid w:val="00723854"/>
    <w:rsid w:val="00724787"/>
    <w:rsid w:val="0072660D"/>
    <w:rsid w:val="007350EF"/>
    <w:rsid w:val="00743C71"/>
    <w:rsid w:val="007501DB"/>
    <w:rsid w:val="00751FC0"/>
    <w:rsid w:val="007526EB"/>
    <w:rsid w:val="00752A10"/>
    <w:rsid w:val="0075328F"/>
    <w:rsid w:val="007578AD"/>
    <w:rsid w:val="00761FA9"/>
    <w:rsid w:val="007621AE"/>
    <w:rsid w:val="0076297A"/>
    <w:rsid w:val="0076556D"/>
    <w:rsid w:val="007659A0"/>
    <w:rsid w:val="00772F78"/>
    <w:rsid w:val="00776017"/>
    <w:rsid w:val="00781D32"/>
    <w:rsid w:val="007927B4"/>
    <w:rsid w:val="00792A07"/>
    <w:rsid w:val="0079351A"/>
    <w:rsid w:val="0079643B"/>
    <w:rsid w:val="00796552"/>
    <w:rsid w:val="007974E9"/>
    <w:rsid w:val="007A26D4"/>
    <w:rsid w:val="007A3AC5"/>
    <w:rsid w:val="007A5847"/>
    <w:rsid w:val="007B37FC"/>
    <w:rsid w:val="007B5A37"/>
    <w:rsid w:val="007B7159"/>
    <w:rsid w:val="007C09E3"/>
    <w:rsid w:val="007C2818"/>
    <w:rsid w:val="007C4EFD"/>
    <w:rsid w:val="007D0E45"/>
    <w:rsid w:val="007D50E6"/>
    <w:rsid w:val="007D783F"/>
    <w:rsid w:val="007E02A1"/>
    <w:rsid w:val="007E25AE"/>
    <w:rsid w:val="007E2B0C"/>
    <w:rsid w:val="007E3B40"/>
    <w:rsid w:val="007E3C91"/>
    <w:rsid w:val="007F09E2"/>
    <w:rsid w:val="007F28C8"/>
    <w:rsid w:val="007F29FC"/>
    <w:rsid w:val="007F2B85"/>
    <w:rsid w:val="007F35F1"/>
    <w:rsid w:val="007F5426"/>
    <w:rsid w:val="00802278"/>
    <w:rsid w:val="00803B6B"/>
    <w:rsid w:val="00806E22"/>
    <w:rsid w:val="00807B2C"/>
    <w:rsid w:val="00810E4C"/>
    <w:rsid w:val="0081201B"/>
    <w:rsid w:val="00812C9A"/>
    <w:rsid w:val="00814334"/>
    <w:rsid w:val="00817F58"/>
    <w:rsid w:val="00820EAE"/>
    <w:rsid w:val="00821C0B"/>
    <w:rsid w:val="00823C24"/>
    <w:rsid w:val="008257C9"/>
    <w:rsid w:val="00825CAF"/>
    <w:rsid w:val="00831AC4"/>
    <w:rsid w:val="00831B64"/>
    <w:rsid w:val="008405BD"/>
    <w:rsid w:val="00841301"/>
    <w:rsid w:val="00841FD5"/>
    <w:rsid w:val="00843F46"/>
    <w:rsid w:val="008449D6"/>
    <w:rsid w:val="008456D0"/>
    <w:rsid w:val="00845B9F"/>
    <w:rsid w:val="00846CC6"/>
    <w:rsid w:val="00847E55"/>
    <w:rsid w:val="00850DBA"/>
    <w:rsid w:val="00853D8C"/>
    <w:rsid w:val="00857332"/>
    <w:rsid w:val="008574F7"/>
    <w:rsid w:val="008609B6"/>
    <w:rsid w:val="00863DDF"/>
    <w:rsid w:val="00864B69"/>
    <w:rsid w:val="0086555C"/>
    <w:rsid w:val="00865F8C"/>
    <w:rsid w:val="00871A08"/>
    <w:rsid w:val="008739D0"/>
    <w:rsid w:val="0087420F"/>
    <w:rsid w:val="00874BCA"/>
    <w:rsid w:val="008837F9"/>
    <w:rsid w:val="0088598D"/>
    <w:rsid w:val="00885CC2"/>
    <w:rsid w:val="00885EC5"/>
    <w:rsid w:val="008944D0"/>
    <w:rsid w:val="008972E0"/>
    <w:rsid w:val="008A0824"/>
    <w:rsid w:val="008A138E"/>
    <w:rsid w:val="008A1D6D"/>
    <w:rsid w:val="008A5446"/>
    <w:rsid w:val="008B2E75"/>
    <w:rsid w:val="008B6DCA"/>
    <w:rsid w:val="008B7955"/>
    <w:rsid w:val="008C127C"/>
    <w:rsid w:val="008C14A9"/>
    <w:rsid w:val="008C1E12"/>
    <w:rsid w:val="008C5904"/>
    <w:rsid w:val="008C5C38"/>
    <w:rsid w:val="008D23DB"/>
    <w:rsid w:val="008D241C"/>
    <w:rsid w:val="008D2E4A"/>
    <w:rsid w:val="008D74D6"/>
    <w:rsid w:val="008D7D5D"/>
    <w:rsid w:val="008E0F87"/>
    <w:rsid w:val="008E2EB8"/>
    <w:rsid w:val="008F216A"/>
    <w:rsid w:val="008F3208"/>
    <w:rsid w:val="009005DF"/>
    <w:rsid w:val="00900C45"/>
    <w:rsid w:val="009023E1"/>
    <w:rsid w:val="0090354B"/>
    <w:rsid w:val="00903E7D"/>
    <w:rsid w:val="00906EAC"/>
    <w:rsid w:val="009075AA"/>
    <w:rsid w:val="00911062"/>
    <w:rsid w:val="00916DBC"/>
    <w:rsid w:val="00920051"/>
    <w:rsid w:val="00921327"/>
    <w:rsid w:val="00924203"/>
    <w:rsid w:val="00925FED"/>
    <w:rsid w:val="00926072"/>
    <w:rsid w:val="009263A0"/>
    <w:rsid w:val="00927CEB"/>
    <w:rsid w:val="00927D7D"/>
    <w:rsid w:val="00927DEE"/>
    <w:rsid w:val="00930E18"/>
    <w:rsid w:val="009322EE"/>
    <w:rsid w:val="00934388"/>
    <w:rsid w:val="009415E9"/>
    <w:rsid w:val="00944B05"/>
    <w:rsid w:val="00945825"/>
    <w:rsid w:val="009465C7"/>
    <w:rsid w:val="00947CCA"/>
    <w:rsid w:val="00951E75"/>
    <w:rsid w:val="00951F4F"/>
    <w:rsid w:val="0095265C"/>
    <w:rsid w:val="009542C4"/>
    <w:rsid w:val="00954BFA"/>
    <w:rsid w:val="00956259"/>
    <w:rsid w:val="00957CCD"/>
    <w:rsid w:val="00960262"/>
    <w:rsid w:val="0096050E"/>
    <w:rsid w:val="00965006"/>
    <w:rsid w:val="009715FE"/>
    <w:rsid w:val="0097382B"/>
    <w:rsid w:val="00975002"/>
    <w:rsid w:val="00976F98"/>
    <w:rsid w:val="0098080D"/>
    <w:rsid w:val="00980A22"/>
    <w:rsid w:val="00980CBB"/>
    <w:rsid w:val="009850AF"/>
    <w:rsid w:val="0098557B"/>
    <w:rsid w:val="00987103"/>
    <w:rsid w:val="00987783"/>
    <w:rsid w:val="00990A5F"/>
    <w:rsid w:val="00991A86"/>
    <w:rsid w:val="0099343E"/>
    <w:rsid w:val="00995530"/>
    <w:rsid w:val="00997D3E"/>
    <w:rsid w:val="009A0EF3"/>
    <w:rsid w:val="009A27F0"/>
    <w:rsid w:val="009A46A5"/>
    <w:rsid w:val="009B0517"/>
    <w:rsid w:val="009B082E"/>
    <w:rsid w:val="009B199D"/>
    <w:rsid w:val="009B1B53"/>
    <w:rsid w:val="009B25A0"/>
    <w:rsid w:val="009B59A0"/>
    <w:rsid w:val="009C0AF3"/>
    <w:rsid w:val="009C2F41"/>
    <w:rsid w:val="009D3736"/>
    <w:rsid w:val="009D6AAE"/>
    <w:rsid w:val="009E6D35"/>
    <w:rsid w:val="009E7523"/>
    <w:rsid w:val="009F1E8A"/>
    <w:rsid w:val="009F5869"/>
    <w:rsid w:val="009F7F1E"/>
    <w:rsid w:val="00A003A5"/>
    <w:rsid w:val="00A01EF9"/>
    <w:rsid w:val="00A0358E"/>
    <w:rsid w:val="00A04743"/>
    <w:rsid w:val="00A07740"/>
    <w:rsid w:val="00A12FC0"/>
    <w:rsid w:val="00A145CE"/>
    <w:rsid w:val="00A2038B"/>
    <w:rsid w:val="00A21E18"/>
    <w:rsid w:val="00A22A66"/>
    <w:rsid w:val="00A24AED"/>
    <w:rsid w:val="00A25FE4"/>
    <w:rsid w:val="00A2736C"/>
    <w:rsid w:val="00A31BED"/>
    <w:rsid w:val="00A32447"/>
    <w:rsid w:val="00A35267"/>
    <w:rsid w:val="00A408B1"/>
    <w:rsid w:val="00A41644"/>
    <w:rsid w:val="00A428AD"/>
    <w:rsid w:val="00A43082"/>
    <w:rsid w:val="00A47919"/>
    <w:rsid w:val="00A51766"/>
    <w:rsid w:val="00A52168"/>
    <w:rsid w:val="00A52C8C"/>
    <w:rsid w:val="00A53EA6"/>
    <w:rsid w:val="00A53F62"/>
    <w:rsid w:val="00A574A8"/>
    <w:rsid w:val="00A577A9"/>
    <w:rsid w:val="00A653B1"/>
    <w:rsid w:val="00A65C0E"/>
    <w:rsid w:val="00A676F1"/>
    <w:rsid w:val="00A67C2C"/>
    <w:rsid w:val="00A7038C"/>
    <w:rsid w:val="00A71129"/>
    <w:rsid w:val="00A715BB"/>
    <w:rsid w:val="00A71FF0"/>
    <w:rsid w:val="00A72987"/>
    <w:rsid w:val="00A77213"/>
    <w:rsid w:val="00A77C3A"/>
    <w:rsid w:val="00A80759"/>
    <w:rsid w:val="00A81319"/>
    <w:rsid w:val="00A859C3"/>
    <w:rsid w:val="00A90C5A"/>
    <w:rsid w:val="00A93973"/>
    <w:rsid w:val="00A971D0"/>
    <w:rsid w:val="00AA02D8"/>
    <w:rsid w:val="00AA02F2"/>
    <w:rsid w:val="00AA2194"/>
    <w:rsid w:val="00AA234D"/>
    <w:rsid w:val="00AA3245"/>
    <w:rsid w:val="00AA7745"/>
    <w:rsid w:val="00AB30FB"/>
    <w:rsid w:val="00AB483F"/>
    <w:rsid w:val="00AB54DE"/>
    <w:rsid w:val="00AB5926"/>
    <w:rsid w:val="00AC1812"/>
    <w:rsid w:val="00AC29DC"/>
    <w:rsid w:val="00AC3844"/>
    <w:rsid w:val="00AC4BCD"/>
    <w:rsid w:val="00AC4F13"/>
    <w:rsid w:val="00AC666F"/>
    <w:rsid w:val="00AD04D4"/>
    <w:rsid w:val="00AD0DAC"/>
    <w:rsid w:val="00AD604D"/>
    <w:rsid w:val="00AD6C02"/>
    <w:rsid w:val="00AE0A6B"/>
    <w:rsid w:val="00AE20BD"/>
    <w:rsid w:val="00AE2623"/>
    <w:rsid w:val="00AE76D9"/>
    <w:rsid w:val="00AF11B3"/>
    <w:rsid w:val="00AF2820"/>
    <w:rsid w:val="00AF3E4C"/>
    <w:rsid w:val="00AF60C1"/>
    <w:rsid w:val="00AF6284"/>
    <w:rsid w:val="00B00577"/>
    <w:rsid w:val="00B01361"/>
    <w:rsid w:val="00B03647"/>
    <w:rsid w:val="00B067F2"/>
    <w:rsid w:val="00B07F93"/>
    <w:rsid w:val="00B1181B"/>
    <w:rsid w:val="00B122C4"/>
    <w:rsid w:val="00B156CF"/>
    <w:rsid w:val="00B1634E"/>
    <w:rsid w:val="00B166B1"/>
    <w:rsid w:val="00B216A9"/>
    <w:rsid w:val="00B261A8"/>
    <w:rsid w:val="00B3050B"/>
    <w:rsid w:val="00B3337D"/>
    <w:rsid w:val="00B34A0C"/>
    <w:rsid w:val="00B36614"/>
    <w:rsid w:val="00B36F56"/>
    <w:rsid w:val="00B37C4F"/>
    <w:rsid w:val="00B426CF"/>
    <w:rsid w:val="00B42D3E"/>
    <w:rsid w:val="00B539A1"/>
    <w:rsid w:val="00B53E2A"/>
    <w:rsid w:val="00B55853"/>
    <w:rsid w:val="00B579DF"/>
    <w:rsid w:val="00B618A4"/>
    <w:rsid w:val="00B65CA3"/>
    <w:rsid w:val="00B67B10"/>
    <w:rsid w:val="00B76C2C"/>
    <w:rsid w:val="00B775F9"/>
    <w:rsid w:val="00B82787"/>
    <w:rsid w:val="00B8555F"/>
    <w:rsid w:val="00B85B03"/>
    <w:rsid w:val="00B865A1"/>
    <w:rsid w:val="00B875DF"/>
    <w:rsid w:val="00B96283"/>
    <w:rsid w:val="00BA10A5"/>
    <w:rsid w:val="00BA1814"/>
    <w:rsid w:val="00BA2001"/>
    <w:rsid w:val="00BA311A"/>
    <w:rsid w:val="00BA45EA"/>
    <w:rsid w:val="00BB21C3"/>
    <w:rsid w:val="00BB25B7"/>
    <w:rsid w:val="00BB46F9"/>
    <w:rsid w:val="00BC0519"/>
    <w:rsid w:val="00BC0959"/>
    <w:rsid w:val="00BC0EED"/>
    <w:rsid w:val="00BC14BC"/>
    <w:rsid w:val="00BC3B4B"/>
    <w:rsid w:val="00BC3B73"/>
    <w:rsid w:val="00BC4179"/>
    <w:rsid w:val="00BC530E"/>
    <w:rsid w:val="00BC7348"/>
    <w:rsid w:val="00BD00A3"/>
    <w:rsid w:val="00BD411A"/>
    <w:rsid w:val="00BD5E4B"/>
    <w:rsid w:val="00BD7354"/>
    <w:rsid w:val="00BE3829"/>
    <w:rsid w:val="00BE7861"/>
    <w:rsid w:val="00BF09B3"/>
    <w:rsid w:val="00BF5227"/>
    <w:rsid w:val="00BF5B07"/>
    <w:rsid w:val="00BF615A"/>
    <w:rsid w:val="00BF6892"/>
    <w:rsid w:val="00C03A1D"/>
    <w:rsid w:val="00C0443A"/>
    <w:rsid w:val="00C04CFE"/>
    <w:rsid w:val="00C05C0B"/>
    <w:rsid w:val="00C20238"/>
    <w:rsid w:val="00C20B4F"/>
    <w:rsid w:val="00C25E15"/>
    <w:rsid w:val="00C26861"/>
    <w:rsid w:val="00C33848"/>
    <w:rsid w:val="00C35614"/>
    <w:rsid w:val="00C36D8F"/>
    <w:rsid w:val="00C40781"/>
    <w:rsid w:val="00C4078D"/>
    <w:rsid w:val="00C55309"/>
    <w:rsid w:val="00C55B96"/>
    <w:rsid w:val="00C55C24"/>
    <w:rsid w:val="00C57FA3"/>
    <w:rsid w:val="00C62A7C"/>
    <w:rsid w:val="00C62EDE"/>
    <w:rsid w:val="00C637D7"/>
    <w:rsid w:val="00C641A1"/>
    <w:rsid w:val="00C64D45"/>
    <w:rsid w:val="00C64FD9"/>
    <w:rsid w:val="00C65815"/>
    <w:rsid w:val="00C678CF"/>
    <w:rsid w:val="00C6790B"/>
    <w:rsid w:val="00C70249"/>
    <w:rsid w:val="00C734CA"/>
    <w:rsid w:val="00C7417E"/>
    <w:rsid w:val="00C7591B"/>
    <w:rsid w:val="00C7799C"/>
    <w:rsid w:val="00C800C2"/>
    <w:rsid w:val="00C80426"/>
    <w:rsid w:val="00C818BA"/>
    <w:rsid w:val="00C84707"/>
    <w:rsid w:val="00C86AE6"/>
    <w:rsid w:val="00C87700"/>
    <w:rsid w:val="00C87F4E"/>
    <w:rsid w:val="00C933DC"/>
    <w:rsid w:val="00C93B41"/>
    <w:rsid w:val="00C95201"/>
    <w:rsid w:val="00C97796"/>
    <w:rsid w:val="00CA371D"/>
    <w:rsid w:val="00CA4D38"/>
    <w:rsid w:val="00CA665F"/>
    <w:rsid w:val="00CA7341"/>
    <w:rsid w:val="00CA7FD0"/>
    <w:rsid w:val="00CB539C"/>
    <w:rsid w:val="00CB7068"/>
    <w:rsid w:val="00CB744B"/>
    <w:rsid w:val="00CC4688"/>
    <w:rsid w:val="00CC4A97"/>
    <w:rsid w:val="00CC6385"/>
    <w:rsid w:val="00CD2AE5"/>
    <w:rsid w:val="00CD4125"/>
    <w:rsid w:val="00CD520D"/>
    <w:rsid w:val="00CE06B8"/>
    <w:rsid w:val="00CE2364"/>
    <w:rsid w:val="00CE4AFC"/>
    <w:rsid w:val="00CF3C71"/>
    <w:rsid w:val="00CF4371"/>
    <w:rsid w:val="00CF5D0D"/>
    <w:rsid w:val="00CF61B3"/>
    <w:rsid w:val="00D07FF1"/>
    <w:rsid w:val="00D111AA"/>
    <w:rsid w:val="00D1125B"/>
    <w:rsid w:val="00D11584"/>
    <w:rsid w:val="00D12456"/>
    <w:rsid w:val="00D1486A"/>
    <w:rsid w:val="00D243B7"/>
    <w:rsid w:val="00D26FCC"/>
    <w:rsid w:val="00D31C0F"/>
    <w:rsid w:val="00D3268F"/>
    <w:rsid w:val="00D335DD"/>
    <w:rsid w:val="00D352B8"/>
    <w:rsid w:val="00D36446"/>
    <w:rsid w:val="00D37F68"/>
    <w:rsid w:val="00D40B20"/>
    <w:rsid w:val="00D4138C"/>
    <w:rsid w:val="00D42C55"/>
    <w:rsid w:val="00D4782E"/>
    <w:rsid w:val="00D53B68"/>
    <w:rsid w:val="00D54404"/>
    <w:rsid w:val="00D54CA6"/>
    <w:rsid w:val="00D55F60"/>
    <w:rsid w:val="00D5783D"/>
    <w:rsid w:val="00D6039B"/>
    <w:rsid w:val="00D63697"/>
    <w:rsid w:val="00D64704"/>
    <w:rsid w:val="00D652C2"/>
    <w:rsid w:val="00D66434"/>
    <w:rsid w:val="00D67D69"/>
    <w:rsid w:val="00D702C2"/>
    <w:rsid w:val="00D73A71"/>
    <w:rsid w:val="00D74583"/>
    <w:rsid w:val="00D77496"/>
    <w:rsid w:val="00D80073"/>
    <w:rsid w:val="00D819EE"/>
    <w:rsid w:val="00D84EB7"/>
    <w:rsid w:val="00D85A82"/>
    <w:rsid w:val="00D86440"/>
    <w:rsid w:val="00D8697B"/>
    <w:rsid w:val="00D914E7"/>
    <w:rsid w:val="00D91DEA"/>
    <w:rsid w:val="00D936DB"/>
    <w:rsid w:val="00D96634"/>
    <w:rsid w:val="00D97482"/>
    <w:rsid w:val="00DA0D10"/>
    <w:rsid w:val="00DA50A4"/>
    <w:rsid w:val="00DA5D8F"/>
    <w:rsid w:val="00DA6066"/>
    <w:rsid w:val="00DA69D5"/>
    <w:rsid w:val="00DB38C4"/>
    <w:rsid w:val="00DB3B53"/>
    <w:rsid w:val="00DB462B"/>
    <w:rsid w:val="00DB5CCB"/>
    <w:rsid w:val="00DB73AF"/>
    <w:rsid w:val="00DC339F"/>
    <w:rsid w:val="00DC4888"/>
    <w:rsid w:val="00DC7D60"/>
    <w:rsid w:val="00DD0B48"/>
    <w:rsid w:val="00DD212B"/>
    <w:rsid w:val="00DE06B5"/>
    <w:rsid w:val="00DE301D"/>
    <w:rsid w:val="00DE3107"/>
    <w:rsid w:val="00DE4306"/>
    <w:rsid w:val="00DE5C09"/>
    <w:rsid w:val="00DE7222"/>
    <w:rsid w:val="00DE783C"/>
    <w:rsid w:val="00DF088C"/>
    <w:rsid w:val="00DF100D"/>
    <w:rsid w:val="00DF1DB2"/>
    <w:rsid w:val="00DF39D7"/>
    <w:rsid w:val="00DF4BD5"/>
    <w:rsid w:val="00DF72C0"/>
    <w:rsid w:val="00DF73FD"/>
    <w:rsid w:val="00E00715"/>
    <w:rsid w:val="00E0117D"/>
    <w:rsid w:val="00E031A8"/>
    <w:rsid w:val="00E05FB1"/>
    <w:rsid w:val="00E06577"/>
    <w:rsid w:val="00E10913"/>
    <w:rsid w:val="00E13CBA"/>
    <w:rsid w:val="00E14DC5"/>
    <w:rsid w:val="00E1515B"/>
    <w:rsid w:val="00E168BE"/>
    <w:rsid w:val="00E20A44"/>
    <w:rsid w:val="00E21BB8"/>
    <w:rsid w:val="00E26EBB"/>
    <w:rsid w:val="00E33B6E"/>
    <w:rsid w:val="00E33BEE"/>
    <w:rsid w:val="00E3676B"/>
    <w:rsid w:val="00E37C2D"/>
    <w:rsid w:val="00E37EFB"/>
    <w:rsid w:val="00E44201"/>
    <w:rsid w:val="00E44494"/>
    <w:rsid w:val="00E44C86"/>
    <w:rsid w:val="00E44FED"/>
    <w:rsid w:val="00E50694"/>
    <w:rsid w:val="00E54FAE"/>
    <w:rsid w:val="00E5519C"/>
    <w:rsid w:val="00E567CF"/>
    <w:rsid w:val="00E57389"/>
    <w:rsid w:val="00E605B5"/>
    <w:rsid w:val="00E62548"/>
    <w:rsid w:val="00E63AB6"/>
    <w:rsid w:val="00E747CB"/>
    <w:rsid w:val="00E758D5"/>
    <w:rsid w:val="00E774F0"/>
    <w:rsid w:val="00E8262D"/>
    <w:rsid w:val="00E84945"/>
    <w:rsid w:val="00E86277"/>
    <w:rsid w:val="00E878C2"/>
    <w:rsid w:val="00E94542"/>
    <w:rsid w:val="00E95968"/>
    <w:rsid w:val="00E97DB0"/>
    <w:rsid w:val="00EA17E3"/>
    <w:rsid w:val="00EA272E"/>
    <w:rsid w:val="00EA2DB7"/>
    <w:rsid w:val="00EA63EA"/>
    <w:rsid w:val="00EA68AC"/>
    <w:rsid w:val="00EB0156"/>
    <w:rsid w:val="00EB1B20"/>
    <w:rsid w:val="00EB24A0"/>
    <w:rsid w:val="00EB375C"/>
    <w:rsid w:val="00EB5D6C"/>
    <w:rsid w:val="00EB63DE"/>
    <w:rsid w:val="00EB709A"/>
    <w:rsid w:val="00EC0A82"/>
    <w:rsid w:val="00EC65AF"/>
    <w:rsid w:val="00ED1370"/>
    <w:rsid w:val="00ED428B"/>
    <w:rsid w:val="00ED50DF"/>
    <w:rsid w:val="00EE0632"/>
    <w:rsid w:val="00EE4F8A"/>
    <w:rsid w:val="00EF00AC"/>
    <w:rsid w:val="00EF1922"/>
    <w:rsid w:val="00EF4284"/>
    <w:rsid w:val="00EF5A63"/>
    <w:rsid w:val="00F01684"/>
    <w:rsid w:val="00F04339"/>
    <w:rsid w:val="00F071C4"/>
    <w:rsid w:val="00F10269"/>
    <w:rsid w:val="00F168D2"/>
    <w:rsid w:val="00F200D6"/>
    <w:rsid w:val="00F20385"/>
    <w:rsid w:val="00F2463F"/>
    <w:rsid w:val="00F2556A"/>
    <w:rsid w:val="00F25E10"/>
    <w:rsid w:val="00F26FCC"/>
    <w:rsid w:val="00F30041"/>
    <w:rsid w:val="00F31294"/>
    <w:rsid w:val="00F3175A"/>
    <w:rsid w:val="00F333E1"/>
    <w:rsid w:val="00F453F3"/>
    <w:rsid w:val="00F501DD"/>
    <w:rsid w:val="00F50EC5"/>
    <w:rsid w:val="00F53973"/>
    <w:rsid w:val="00F544E6"/>
    <w:rsid w:val="00F54B0F"/>
    <w:rsid w:val="00F54C90"/>
    <w:rsid w:val="00F56207"/>
    <w:rsid w:val="00F60B8A"/>
    <w:rsid w:val="00F643AB"/>
    <w:rsid w:val="00F64C4A"/>
    <w:rsid w:val="00F70790"/>
    <w:rsid w:val="00F716C5"/>
    <w:rsid w:val="00F7696D"/>
    <w:rsid w:val="00F84166"/>
    <w:rsid w:val="00F853DE"/>
    <w:rsid w:val="00F85D4A"/>
    <w:rsid w:val="00F863E9"/>
    <w:rsid w:val="00F90C95"/>
    <w:rsid w:val="00F9372E"/>
    <w:rsid w:val="00F9534F"/>
    <w:rsid w:val="00FA1677"/>
    <w:rsid w:val="00FA1CD8"/>
    <w:rsid w:val="00FA2CE4"/>
    <w:rsid w:val="00FA3A92"/>
    <w:rsid w:val="00FA4E5F"/>
    <w:rsid w:val="00FA6C83"/>
    <w:rsid w:val="00FA71F4"/>
    <w:rsid w:val="00FB0C2F"/>
    <w:rsid w:val="00FB0C74"/>
    <w:rsid w:val="00FB0FDE"/>
    <w:rsid w:val="00FB1E85"/>
    <w:rsid w:val="00FB3D26"/>
    <w:rsid w:val="00FC0289"/>
    <w:rsid w:val="00FC3AC6"/>
    <w:rsid w:val="00FC3D64"/>
    <w:rsid w:val="00FC60E6"/>
    <w:rsid w:val="00FC6247"/>
    <w:rsid w:val="00FD154B"/>
    <w:rsid w:val="00FD689E"/>
    <w:rsid w:val="00FE0DF4"/>
    <w:rsid w:val="00FE184B"/>
    <w:rsid w:val="00FE1E77"/>
    <w:rsid w:val="00FE3475"/>
    <w:rsid w:val="00FE3C1F"/>
    <w:rsid w:val="00FE62C6"/>
    <w:rsid w:val="00FF14E6"/>
    <w:rsid w:val="00FF3823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>
      <o:colormru v:ext="edit" colors="#f60"/>
    </o:shapedefaults>
    <o:shapelayout v:ext="edit">
      <o:idmap v:ext="edit" data="1"/>
    </o:shapelayout>
  </w:shapeDefaults>
  <w:decimalSymbol w:val=","/>
  <w:listSeparator w:val=";"/>
  <w14:docId w14:val="49BF2C78"/>
  <w15:chartTrackingRefBased/>
  <w15:docId w15:val="{EA7F470F-A7C4-4131-8E0A-90A7886D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lock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FF1"/>
    <w:rPr>
      <w:rFonts w:ascii="Arial" w:hAnsi="Arial"/>
      <w:lang w:val="en-GB" w:eastAsia="en-US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21327"/>
    <w:pPr>
      <w:widowControl w:val="0"/>
      <w:numPr>
        <w:numId w:val="23"/>
      </w:numPr>
      <w:spacing w:before="120"/>
      <w:outlineLvl w:val="0"/>
    </w:pPr>
    <w:rPr>
      <w:rFonts w:ascii="Arial Bold" w:hAnsi="Arial Bold" w:cs="Arial"/>
      <w:b/>
      <w:bCs/>
      <w:caps/>
      <w:color w:val="FF6600"/>
      <w:kern w:val="32"/>
      <w:szCs w:val="22"/>
    </w:rPr>
  </w:style>
  <w:style w:type="paragraph" w:styleId="Titre2">
    <w:name w:val="heading 2"/>
    <w:basedOn w:val="Normal"/>
    <w:next w:val="Normal"/>
    <w:link w:val="Titre2Car"/>
    <w:autoRedefine/>
    <w:qFormat/>
    <w:rsid w:val="00F3175A"/>
    <w:pPr>
      <w:widowControl w:val="0"/>
      <w:numPr>
        <w:ilvl w:val="1"/>
        <w:numId w:val="23"/>
      </w:numPr>
      <w:outlineLvl w:val="1"/>
    </w:pPr>
    <w:rPr>
      <w:rFonts w:cs="Arial"/>
      <w:b/>
      <w:bCs/>
      <w:iCs/>
      <w:smallCaps/>
      <w:color w:val="666666"/>
      <w:szCs w:val="22"/>
    </w:rPr>
  </w:style>
  <w:style w:type="paragraph" w:styleId="Titre3">
    <w:name w:val="heading 3"/>
    <w:basedOn w:val="Normal"/>
    <w:next w:val="Normal"/>
    <w:link w:val="Titre3Car"/>
    <w:qFormat/>
    <w:rsid w:val="00177BF7"/>
    <w:pPr>
      <w:keepNext/>
      <w:numPr>
        <w:ilvl w:val="2"/>
        <w:numId w:val="23"/>
      </w:numPr>
      <w:spacing w:before="240"/>
      <w:outlineLvl w:val="2"/>
    </w:pPr>
    <w:rPr>
      <w:rFonts w:cs="Arial"/>
      <w:b/>
      <w:bCs/>
      <w:color w:val="000000"/>
      <w:szCs w:val="22"/>
    </w:rPr>
  </w:style>
  <w:style w:type="paragraph" w:styleId="Titre4">
    <w:name w:val="heading 4"/>
    <w:basedOn w:val="Normal"/>
    <w:next w:val="Normal"/>
    <w:link w:val="Titre4Car"/>
    <w:qFormat/>
    <w:rsid w:val="00177BF7"/>
    <w:pPr>
      <w:keepNext/>
      <w:numPr>
        <w:ilvl w:val="3"/>
        <w:numId w:val="23"/>
      </w:numPr>
      <w:spacing w:before="240"/>
      <w:outlineLvl w:val="3"/>
    </w:pPr>
    <w:rPr>
      <w:rFonts w:ascii="Arial Bold" w:hAnsi="Arial Bold" w:cs="Arial"/>
      <w:b/>
      <w:bCs/>
      <w:szCs w:val="22"/>
    </w:rPr>
  </w:style>
  <w:style w:type="paragraph" w:styleId="Titre5">
    <w:name w:val="heading 5"/>
    <w:basedOn w:val="Normal"/>
    <w:next w:val="Normal"/>
    <w:link w:val="Titre5Car"/>
    <w:uiPriority w:val="9"/>
    <w:qFormat/>
    <w:rsid w:val="007526EB"/>
    <w:pPr>
      <w:numPr>
        <w:ilvl w:val="4"/>
        <w:numId w:val="2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7526EB"/>
    <w:pPr>
      <w:numPr>
        <w:ilvl w:val="5"/>
        <w:numId w:val="23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itre7">
    <w:name w:val="heading 7"/>
    <w:basedOn w:val="Normal"/>
    <w:next w:val="Normal"/>
    <w:link w:val="Titre7Car"/>
    <w:uiPriority w:val="9"/>
    <w:qFormat/>
    <w:rsid w:val="007526EB"/>
    <w:pPr>
      <w:numPr>
        <w:ilvl w:val="6"/>
        <w:numId w:val="23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qFormat/>
    <w:rsid w:val="007526EB"/>
    <w:pPr>
      <w:numPr>
        <w:ilvl w:val="7"/>
        <w:numId w:val="23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qFormat/>
    <w:rsid w:val="007526EB"/>
    <w:pPr>
      <w:numPr>
        <w:ilvl w:val="8"/>
        <w:numId w:val="23"/>
      </w:numPr>
      <w:spacing w:before="240" w:after="60"/>
      <w:outlineLvl w:val="8"/>
    </w:pPr>
    <w:rPr>
      <w:rFonts w:ascii="Cambria" w:hAnsi="Cambria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locked/>
    <w:rsid w:val="00921327"/>
    <w:rPr>
      <w:rFonts w:ascii="Arial Bold" w:hAnsi="Arial Bold" w:cs="Arial"/>
      <w:b/>
      <w:bCs/>
      <w:caps/>
      <w:color w:val="FF6600"/>
      <w:kern w:val="32"/>
      <w:szCs w:val="22"/>
      <w:lang w:val="en-GB" w:eastAsia="en-US"/>
    </w:rPr>
  </w:style>
  <w:style w:type="character" w:customStyle="1" w:styleId="Heading2Char">
    <w:name w:val="Heading 2 Char"/>
    <w:uiPriority w:val="9"/>
    <w:semiHidden/>
    <w:locked/>
    <w:rsid w:val="00D66434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uiPriority w:val="9"/>
    <w:semiHidden/>
    <w:locked/>
    <w:rsid w:val="00D66434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uiPriority w:val="9"/>
    <w:semiHidden/>
    <w:locked/>
    <w:rsid w:val="00D66434"/>
    <w:rPr>
      <w:rFonts w:ascii="Calibri" w:hAnsi="Calibri" w:cs="Times New Roman"/>
      <w:b/>
      <w:bCs/>
      <w:sz w:val="28"/>
      <w:szCs w:val="28"/>
    </w:rPr>
  </w:style>
  <w:style w:type="character" w:customStyle="1" w:styleId="Titre5Car">
    <w:name w:val="Titre 5 Car"/>
    <w:link w:val="Titre5"/>
    <w:uiPriority w:val="9"/>
    <w:semiHidden/>
    <w:locked/>
    <w:rsid w:val="007526EB"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Titre6Car">
    <w:name w:val="Titre 6 Car"/>
    <w:link w:val="Titre6"/>
    <w:uiPriority w:val="9"/>
    <w:semiHidden/>
    <w:locked/>
    <w:rsid w:val="007526EB"/>
    <w:rPr>
      <w:rFonts w:ascii="Calibri" w:hAnsi="Calibri" w:cs="Times New Roman"/>
      <w:b/>
      <w:bCs/>
      <w:sz w:val="22"/>
      <w:szCs w:val="22"/>
      <w:lang w:val="en-US" w:eastAsia="en-US"/>
    </w:rPr>
  </w:style>
  <w:style w:type="character" w:customStyle="1" w:styleId="Titre7Car">
    <w:name w:val="Titre 7 Car"/>
    <w:link w:val="Titre7"/>
    <w:uiPriority w:val="9"/>
    <w:semiHidden/>
    <w:locked/>
    <w:rsid w:val="007526EB"/>
    <w:rPr>
      <w:rFonts w:ascii="Calibri" w:hAnsi="Calibri" w:cs="Times New Roman"/>
      <w:sz w:val="24"/>
      <w:szCs w:val="24"/>
      <w:lang w:val="en-US" w:eastAsia="en-US"/>
    </w:rPr>
  </w:style>
  <w:style w:type="character" w:customStyle="1" w:styleId="Titre8Car">
    <w:name w:val="Titre 8 Car"/>
    <w:link w:val="Titre8"/>
    <w:uiPriority w:val="9"/>
    <w:semiHidden/>
    <w:locked/>
    <w:rsid w:val="007526EB"/>
    <w:rPr>
      <w:rFonts w:ascii="Calibri" w:hAnsi="Calibri" w:cs="Times New Roman"/>
      <w:i/>
      <w:iCs/>
      <w:sz w:val="24"/>
      <w:szCs w:val="24"/>
      <w:lang w:val="en-US" w:eastAsia="en-US"/>
    </w:rPr>
  </w:style>
  <w:style w:type="character" w:customStyle="1" w:styleId="Titre9Car">
    <w:name w:val="Titre 9 Car"/>
    <w:link w:val="Titre9"/>
    <w:uiPriority w:val="9"/>
    <w:semiHidden/>
    <w:locked/>
    <w:rsid w:val="007526EB"/>
    <w:rPr>
      <w:rFonts w:ascii="Cambria" w:hAnsi="Cambria" w:cs="Times New Roman"/>
      <w:sz w:val="22"/>
      <w:szCs w:val="22"/>
      <w:lang w:val="en-US" w:eastAsia="en-US"/>
    </w:rPr>
  </w:style>
  <w:style w:type="character" w:customStyle="1" w:styleId="Titre2Car">
    <w:name w:val="Titre 2 Car"/>
    <w:link w:val="Titre2"/>
    <w:locked/>
    <w:rsid w:val="00F3175A"/>
    <w:rPr>
      <w:rFonts w:ascii="Arial" w:hAnsi="Arial" w:cs="Arial"/>
      <w:b/>
      <w:bCs/>
      <w:iCs/>
      <w:smallCaps/>
      <w:color w:val="666666"/>
      <w:szCs w:val="22"/>
      <w:lang w:val="en-GB" w:eastAsia="en-US"/>
    </w:rPr>
  </w:style>
  <w:style w:type="character" w:customStyle="1" w:styleId="Titre3Car">
    <w:name w:val="Titre 3 Car"/>
    <w:link w:val="Titre3"/>
    <w:uiPriority w:val="9"/>
    <w:locked/>
    <w:rsid w:val="0018680B"/>
    <w:rPr>
      <w:rFonts w:ascii="Arial" w:hAnsi="Arial" w:cs="Arial"/>
      <w:b/>
      <w:bCs/>
      <w:color w:val="000000"/>
      <w:sz w:val="22"/>
      <w:szCs w:val="22"/>
      <w:lang w:val="en-GB"/>
    </w:rPr>
  </w:style>
  <w:style w:type="character" w:customStyle="1" w:styleId="Titre4Car">
    <w:name w:val="Titre 4 Car"/>
    <w:link w:val="Titre4"/>
    <w:uiPriority w:val="9"/>
    <w:locked/>
    <w:rsid w:val="0018680B"/>
    <w:rPr>
      <w:rFonts w:ascii="Arial Bold" w:hAnsi="Arial Bold" w:cs="Arial"/>
      <w:b/>
      <w:bCs/>
      <w:sz w:val="22"/>
      <w:szCs w:val="22"/>
      <w:lang w:val="en-GB"/>
    </w:rPr>
  </w:style>
  <w:style w:type="paragraph" w:styleId="En-tte">
    <w:name w:val="header"/>
    <w:basedOn w:val="Normal"/>
    <w:link w:val="En-tteCar"/>
    <w:rsid w:val="00226BF7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locked/>
    <w:rsid w:val="006907CD"/>
    <w:rPr>
      <w:rFonts w:ascii="Arial" w:hAnsi="Arial" w:cs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975002"/>
    <w:pPr>
      <w:tabs>
        <w:tab w:val="center" w:pos="4320"/>
        <w:tab w:val="right" w:pos="8640"/>
      </w:tabs>
    </w:pPr>
    <w:rPr>
      <w:sz w:val="16"/>
    </w:rPr>
  </w:style>
  <w:style w:type="character" w:customStyle="1" w:styleId="PieddepageCar">
    <w:name w:val="Pied de page Car"/>
    <w:link w:val="Pieddepage"/>
    <w:uiPriority w:val="99"/>
    <w:locked/>
    <w:rsid w:val="00975002"/>
    <w:rPr>
      <w:rFonts w:ascii="Arial" w:hAnsi="Arial" w:cs="Times New Roman"/>
      <w:sz w:val="16"/>
      <w:lang w:val="en-US" w:eastAsia="en-US" w:bidi="ar-SA"/>
    </w:rPr>
  </w:style>
  <w:style w:type="table" w:customStyle="1" w:styleId="StyleBoldWhiteAllcapsBefore48ptAfter48pt">
    <w:name w:val="Style Bold White All caps Before:  4.8 pt After:  4.8 pt"/>
    <w:basedOn w:val="TableSGS"/>
    <w:rsid w:val="00B67B10"/>
    <w:tblPr/>
    <w:tblStylePr w:type="firstRow">
      <w:pPr>
        <w:spacing w:beforeLines="40" w:beforeAutospacing="0" w:afterLines="40" w:afterAutospacing="0"/>
      </w:pPr>
      <w:rPr>
        <w:rFonts w:ascii="Calibri Light" w:hAnsi="Calibri Light" w:cs="Times New Roman"/>
        <w:b/>
        <w:caps/>
        <w:smallCaps w:val="0"/>
        <w:color w:val="FFFFFF"/>
        <w:sz w:val="20"/>
      </w:rPr>
      <w:tblPr/>
      <w:tcPr>
        <w:shd w:val="clear" w:color="auto" w:fill="606060"/>
      </w:tcPr>
    </w:tblStylePr>
    <w:tblStylePr w:type="firstCol">
      <w:rPr>
        <w:rFonts w:ascii="Arial" w:hAnsi="Arial" w:cs="Times New Roman"/>
        <w:b/>
        <w:sz w:val="20"/>
      </w:rPr>
    </w:tblStylePr>
  </w:style>
  <w:style w:type="paragraph" w:customStyle="1" w:styleId="ListBullet1">
    <w:name w:val="List Bullet1"/>
    <w:basedOn w:val="Normal"/>
    <w:next w:val="Normal"/>
    <w:link w:val="ListBullet1CharChar"/>
    <w:rsid w:val="00012246"/>
    <w:pPr>
      <w:numPr>
        <w:numId w:val="1"/>
      </w:numPr>
      <w:spacing w:before="240"/>
      <w:ind w:left="360"/>
    </w:pPr>
    <w:rPr>
      <w:rFonts w:cs="Arial"/>
    </w:rPr>
  </w:style>
  <w:style w:type="character" w:customStyle="1" w:styleId="ListBullet1CharChar">
    <w:name w:val="List Bullet1 Char Char"/>
    <w:link w:val="ListBullet1"/>
    <w:locked/>
    <w:rsid w:val="00012246"/>
    <w:rPr>
      <w:rFonts w:ascii="Arial" w:hAnsi="Arial" w:cs="Arial"/>
      <w:lang w:val="en-GB"/>
    </w:rPr>
  </w:style>
  <w:style w:type="character" w:styleId="Rfrencelgre">
    <w:name w:val="Subtle Reference"/>
    <w:uiPriority w:val="31"/>
    <w:qFormat/>
    <w:rsid w:val="00FA1677"/>
    <w:rPr>
      <w:rFonts w:cs="Times New Roman"/>
      <w:i/>
      <w:sz w:val="18"/>
      <w:szCs w:val="18"/>
    </w:rPr>
  </w:style>
  <w:style w:type="character" w:styleId="Lienhypertexte">
    <w:name w:val="Hyperlink"/>
    <w:uiPriority w:val="99"/>
    <w:rsid w:val="00975002"/>
    <w:rPr>
      <w:rFonts w:ascii="Arial" w:hAnsi="Arial" w:cs="Times New Roman"/>
      <w:color w:val="FF6600"/>
      <w:sz w:val="20"/>
      <w:u w:val="single"/>
    </w:rPr>
  </w:style>
  <w:style w:type="character" w:styleId="Lienhypertextesuivivisit">
    <w:name w:val="FollowedHyperlink"/>
    <w:uiPriority w:val="99"/>
    <w:rsid w:val="00975002"/>
    <w:rPr>
      <w:rFonts w:ascii="Arial" w:hAnsi="Arial" w:cs="Times New Roman"/>
      <w:color w:val="FF6600"/>
      <w:sz w:val="20"/>
      <w:u w:val="single"/>
    </w:rPr>
  </w:style>
  <w:style w:type="paragraph" w:customStyle="1" w:styleId="Style2">
    <w:name w:val="Style2"/>
    <w:basedOn w:val="Titre1"/>
    <w:rsid w:val="006576F9"/>
  </w:style>
  <w:style w:type="paragraph" w:customStyle="1" w:styleId="Style3">
    <w:name w:val="Style3"/>
    <w:basedOn w:val="Titre1"/>
    <w:rsid w:val="009A0EF3"/>
  </w:style>
  <w:style w:type="paragraph" w:customStyle="1" w:styleId="Style5">
    <w:name w:val="Style5"/>
    <w:basedOn w:val="Listepuces2"/>
    <w:rsid w:val="00D84EB7"/>
    <w:pPr>
      <w:numPr>
        <w:ilvl w:val="1"/>
        <w:numId w:val="1"/>
      </w:numPr>
      <w:ind w:left="1080"/>
    </w:pPr>
  </w:style>
  <w:style w:type="paragraph" w:styleId="Listepuces2">
    <w:name w:val="List Bullet 2"/>
    <w:basedOn w:val="Listepuces"/>
    <w:link w:val="Listepuces2Car"/>
    <w:uiPriority w:val="99"/>
    <w:locked/>
    <w:rsid w:val="0018680B"/>
    <w:pPr>
      <w:numPr>
        <w:numId w:val="9"/>
      </w:numPr>
      <w:tabs>
        <w:tab w:val="num" w:pos="644"/>
      </w:tabs>
      <w:spacing w:before="120"/>
    </w:pPr>
  </w:style>
  <w:style w:type="character" w:customStyle="1" w:styleId="tablecontent">
    <w:name w:val="table content"/>
    <w:rsid w:val="00A32447"/>
    <w:rPr>
      <w:rFonts w:ascii="Arial" w:hAnsi="Arial" w:cs="Arial"/>
      <w:sz w:val="18"/>
    </w:rPr>
  </w:style>
  <w:style w:type="paragraph" w:customStyle="1" w:styleId="StyleListNumber2Before6pt">
    <w:name w:val="Style List Number 2 + Before:  6 pt"/>
    <w:basedOn w:val="Normal"/>
    <w:rsid w:val="001C720E"/>
    <w:pPr>
      <w:numPr>
        <w:numId w:val="2"/>
      </w:numPr>
      <w:tabs>
        <w:tab w:val="num" w:pos="643"/>
      </w:tabs>
      <w:spacing w:before="120"/>
      <w:ind w:left="641" w:hanging="357"/>
    </w:pPr>
  </w:style>
  <w:style w:type="paragraph" w:customStyle="1" w:styleId="StyleListBullet2Before6pt">
    <w:name w:val="Style List Bullet 2 + Before:  6 pt"/>
    <w:basedOn w:val="Listepuces2"/>
    <w:rsid w:val="0030718E"/>
  </w:style>
  <w:style w:type="paragraph" w:customStyle="1" w:styleId="Corpsdetexte1">
    <w:name w:val="Corps de texte1"/>
    <w:basedOn w:val="Normal"/>
    <w:link w:val="BodytextChar"/>
    <w:rsid w:val="00A80759"/>
    <w:pPr>
      <w:spacing w:before="240" w:after="120"/>
    </w:pPr>
  </w:style>
  <w:style w:type="paragraph" w:customStyle="1" w:styleId="Style1">
    <w:name w:val="Style1"/>
    <w:basedOn w:val="Titre1"/>
    <w:rsid w:val="00F20385"/>
    <w:pPr>
      <w:ind w:left="357" w:hanging="357"/>
    </w:pPr>
  </w:style>
  <w:style w:type="table" w:customStyle="1" w:styleId="Table">
    <w:name w:val="Table"/>
    <w:rsid w:val="00F20385"/>
    <w:rPr>
      <w:rFonts w:ascii="Arial" w:hAnsi="Arial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GS">
    <w:name w:val="Table SGS"/>
    <w:rsid w:val="0016536F"/>
    <w:pPr>
      <w:spacing w:before="60" w:after="60"/>
    </w:pPr>
    <w:rPr>
      <w:rFonts w:ascii="Arial" w:hAnsi="Arial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GSlegaldisclaimer">
    <w:name w:val="SGS legal disclaimer"/>
    <w:basedOn w:val="Pieddepage"/>
    <w:rsid w:val="00360496"/>
    <w:pPr>
      <w:jc w:val="center"/>
    </w:pPr>
    <w:rPr>
      <w:i/>
      <w:szCs w:val="16"/>
    </w:rPr>
  </w:style>
  <w:style w:type="paragraph" w:styleId="Textebrut">
    <w:name w:val="Plain Text"/>
    <w:basedOn w:val="Normal"/>
    <w:link w:val="TextebrutCar"/>
    <w:uiPriority w:val="99"/>
    <w:locked/>
    <w:rsid w:val="00360496"/>
    <w:rPr>
      <w:rFonts w:cs="Courier New"/>
    </w:rPr>
  </w:style>
  <w:style w:type="character" w:customStyle="1" w:styleId="TextebrutCar">
    <w:name w:val="Texte brut Car"/>
    <w:link w:val="Textebrut"/>
    <w:uiPriority w:val="99"/>
    <w:semiHidden/>
    <w:rsid w:val="00905DEC"/>
    <w:rPr>
      <w:rFonts w:ascii="Courier New" w:hAnsi="Courier New" w:cs="Courier New"/>
      <w:lang w:val="en-GB"/>
    </w:rPr>
  </w:style>
  <w:style w:type="paragraph" w:styleId="Listepuces">
    <w:name w:val="List Bullet"/>
    <w:basedOn w:val="Normal"/>
    <w:link w:val="ListepucesCar"/>
    <w:uiPriority w:val="99"/>
    <w:locked/>
    <w:rsid w:val="00012246"/>
    <w:pPr>
      <w:numPr>
        <w:numId w:val="8"/>
      </w:numPr>
    </w:pPr>
  </w:style>
  <w:style w:type="paragraph" w:styleId="Explorateurdedocuments">
    <w:name w:val="Document Map"/>
    <w:basedOn w:val="Normal"/>
    <w:link w:val="ExplorateurdedocumentsCar"/>
    <w:uiPriority w:val="99"/>
    <w:semiHidden/>
    <w:locked/>
    <w:rsid w:val="00C62A7C"/>
    <w:pPr>
      <w:shd w:val="clear" w:color="auto" w:fill="000080"/>
    </w:pPr>
    <w:rPr>
      <w:rFonts w:ascii="Tahoma" w:hAnsi="Tahoma" w:cs="Tahoma"/>
    </w:rPr>
  </w:style>
  <w:style w:type="character" w:customStyle="1" w:styleId="ExplorateurdedocumentsCar">
    <w:name w:val="Explorateur de documents Car"/>
    <w:link w:val="Explorateurdedocuments"/>
    <w:uiPriority w:val="99"/>
    <w:semiHidden/>
    <w:rsid w:val="00905DEC"/>
    <w:rPr>
      <w:sz w:val="0"/>
      <w:szCs w:val="0"/>
      <w:lang w:val="en-GB"/>
    </w:rPr>
  </w:style>
  <w:style w:type="character" w:styleId="Marquedecommentaire">
    <w:name w:val="annotation reference"/>
    <w:uiPriority w:val="99"/>
    <w:semiHidden/>
    <w:locked/>
    <w:rsid w:val="00661060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locked/>
    <w:rsid w:val="00661060"/>
  </w:style>
  <w:style w:type="character" w:customStyle="1" w:styleId="CommentaireCar">
    <w:name w:val="Commentaire Car"/>
    <w:link w:val="Commentaire"/>
    <w:uiPriority w:val="99"/>
    <w:semiHidden/>
    <w:rsid w:val="00905DEC"/>
    <w:rPr>
      <w:rFonts w:ascii="Arial" w:hAnsi="Arial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locked/>
    <w:rsid w:val="00661060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905DEC"/>
    <w:rPr>
      <w:rFonts w:ascii="Arial" w:hAnsi="Arial"/>
      <w:b/>
      <w:bCs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locked/>
    <w:rsid w:val="006610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05DEC"/>
    <w:rPr>
      <w:sz w:val="0"/>
      <w:szCs w:val="0"/>
      <w:lang w:val="en-GB"/>
    </w:rPr>
  </w:style>
  <w:style w:type="paragraph" w:styleId="Lgende">
    <w:name w:val="caption"/>
    <w:basedOn w:val="Normal"/>
    <w:next w:val="Normal"/>
    <w:uiPriority w:val="35"/>
    <w:qFormat/>
    <w:locked/>
    <w:rsid w:val="002E361F"/>
    <w:pPr>
      <w:spacing w:after="120"/>
    </w:pPr>
    <w:rPr>
      <w:rFonts w:ascii="Arial Bold" w:hAnsi="Arial Bold"/>
      <w:b/>
      <w:bCs/>
      <w:smallCaps/>
    </w:rPr>
  </w:style>
  <w:style w:type="paragraph" w:customStyle="1" w:styleId="CaptionTable">
    <w:name w:val="Caption Table"/>
    <w:basedOn w:val="Lgende"/>
    <w:rsid w:val="000C3737"/>
  </w:style>
  <w:style w:type="paragraph" w:styleId="TM2">
    <w:name w:val="toc 2"/>
    <w:basedOn w:val="Normal"/>
    <w:next w:val="Normal"/>
    <w:autoRedefine/>
    <w:uiPriority w:val="39"/>
    <w:locked/>
    <w:rsid w:val="00FB0C74"/>
    <w:pPr>
      <w:ind w:left="220"/>
    </w:pPr>
  </w:style>
  <w:style w:type="paragraph" w:styleId="TM1">
    <w:name w:val="toc 1"/>
    <w:basedOn w:val="Normal"/>
    <w:next w:val="Normal"/>
    <w:autoRedefine/>
    <w:uiPriority w:val="39"/>
    <w:locked/>
    <w:rsid w:val="00F50EC5"/>
    <w:pPr>
      <w:tabs>
        <w:tab w:val="left" w:pos="440"/>
        <w:tab w:val="right" w:leader="dot" w:pos="10350"/>
      </w:tabs>
    </w:pPr>
    <w:rPr>
      <w:b/>
    </w:rPr>
  </w:style>
  <w:style w:type="paragraph" w:styleId="TM3">
    <w:name w:val="toc 3"/>
    <w:basedOn w:val="Normal"/>
    <w:next w:val="Normal"/>
    <w:autoRedefine/>
    <w:uiPriority w:val="39"/>
    <w:locked/>
    <w:rsid w:val="00FB0C74"/>
    <w:pPr>
      <w:ind w:left="440"/>
    </w:pPr>
  </w:style>
  <w:style w:type="paragraph" w:styleId="Corpsdetexte">
    <w:name w:val="Body Text"/>
    <w:aliases w:val="TOC headline"/>
    <w:basedOn w:val="Normal"/>
    <w:link w:val="CorpsdetexteCar"/>
    <w:uiPriority w:val="99"/>
    <w:locked/>
    <w:rsid w:val="002E361F"/>
    <w:pPr>
      <w:spacing w:after="120"/>
    </w:pPr>
    <w:rPr>
      <w:rFonts w:ascii="Arial Bold" w:hAnsi="Arial Bold"/>
      <w:b/>
      <w:caps/>
      <w:color w:val="FF6600"/>
    </w:rPr>
  </w:style>
  <w:style w:type="character" w:customStyle="1" w:styleId="CorpsdetexteCar">
    <w:name w:val="Corps de texte Car"/>
    <w:aliases w:val="TOC headline Car"/>
    <w:link w:val="Corpsdetexte"/>
    <w:uiPriority w:val="99"/>
    <w:locked/>
    <w:rsid w:val="00E605B5"/>
    <w:rPr>
      <w:rFonts w:ascii="Arial Bold" w:hAnsi="Arial Bold" w:cs="Times New Roman"/>
      <w:b/>
      <w:caps/>
      <w:color w:val="FF6600"/>
      <w:lang w:val="x-none" w:eastAsia="en-US"/>
    </w:rPr>
  </w:style>
  <w:style w:type="paragraph" w:customStyle="1" w:styleId="SGSTOCheadline">
    <w:name w:val="SGS TOC headline"/>
    <w:basedOn w:val="Corpsdetexte"/>
    <w:link w:val="SGSTOCheadlineChar"/>
    <w:rsid w:val="002E361F"/>
    <w:pPr>
      <w:spacing w:before="120"/>
      <w:jc w:val="center"/>
    </w:pPr>
    <w:rPr>
      <w:bCs/>
    </w:rPr>
  </w:style>
  <w:style w:type="table" w:styleId="Grilledutableau">
    <w:name w:val="Table Grid"/>
    <w:basedOn w:val="TableauNormal"/>
    <w:locked/>
    <w:rsid w:val="002D0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SOITOCHeadline">
    <w:name w:val="SGS OI TOC Headline"/>
    <w:basedOn w:val="SGSTOCheadline"/>
    <w:link w:val="SGSOITOCHeadlineChar"/>
    <w:qFormat/>
    <w:rsid w:val="002A0E3F"/>
  </w:style>
  <w:style w:type="paragraph" w:customStyle="1" w:styleId="SGSOIBodyText">
    <w:name w:val="SGS OI Body Text"/>
    <w:basedOn w:val="Corpsdetexte1"/>
    <w:link w:val="SGSOIBodyTextChar"/>
    <w:autoRedefine/>
    <w:qFormat/>
    <w:rsid w:val="00FD154B"/>
    <w:pPr>
      <w:keepNext/>
      <w:spacing w:before="0" w:after="0"/>
      <w:ind w:left="720"/>
    </w:pPr>
  </w:style>
  <w:style w:type="character" w:customStyle="1" w:styleId="SGSTOCheadlineChar">
    <w:name w:val="SGS TOC headline Char"/>
    <w:link w:val="SGSTOCheadline"/>
    <w:locked/>
    <w:rsid w:val="004A038E"/>
    <w:rPr>
      <w:rFonts w:ascii="Arial Bold" w:hAnsi="Arial Bold" w:cs="Times New Roman"/>
      <w:b/>
      <w:bCs/>
      <w:caps/>
      <w:color w:val="FF6600"/>
      <w:lang w:val="x-none" w:eastAsia="en-US"/>
    </w:rPr>
  </w:style>
  <w:style w:type="character" w:customStyle="1" w:styleId="SGSOITOCHeadlineChar">
    <w:name w:val="SGS OI TOC Headline Char"/>
    <w:link w:val="SGSOITOCHeadline"/>
    <w:locked/>
    <w:rsid w:val="002A0E3F"/>
    <w:rPr>
      <w:rFonts w:ascii="Arial Bold" w:hAnsi="Arial Bold" w:cs="Times New Roman"/>
      <w:b/>
      <w:bCs/>
      <w:caps/>
      <w:color w:val="FF6600"/>
      <w:lang w:val="en-GB" w:eastAsia="en-US"/>
    </w:rPr>
  </w:style>
  <w:style w:type="paragraph" w:customStyle="1" w:styleId="SGSOIHeading1">
    <w:name w:val="SGS OI Heading 1"/>
    <w:basedOn w:val="Titre1"/>
    <w:link w:val="SGSOIHeading1Char"/>
    <w:qFormat/>
    <w:rsid w:val="005A2808"/>
  </w:style>
  <w:style w:type="character" w:customStyle="1" w:styleId="BodytextChar">
    <w:name w:val="Body text Char"/>
    <w:link w:val="Corpsdetexte1"/>
    <w:locked/>
    <w:rsid w:val="005A2808"/>
    <w:rPr>
      <w:rFonts w:ascii="Arial" w:hAnsi="Arial" w:cs="Times New Roman"/>
      <w:sz w:val="22"/>
      <w:lang w:val="x-none" w:eastAsia="en-US"/>
    </w:rPr>
  </w:style>
  <w:style w:type="character" w:customStyle="1" w:styleId="SGSOIBodyTextChar">
    <w:name w:val="SGS OI Body Text Char"/>
    <w:link w:val="SGSOIBodyText"/>
    <w:locked/>
    <w:rsid w:val="00FD154B"/>
    <w:rPr>
      <w:rFonts w:ascii="Arial" w:hAnsi="Arial" w:cs="Times New Roman"/>
      <w:sz w:val="22"/>
      <w:lang w:val="en-GB" w:eastAsia="en-US"/>
    </w:rPr>
  </w:style>
  <w:style w:type="paragraph" w:customStyle="1" w:styleId="SGSOIHeading2">
    <w:name w:val="SGS OI Heading 2"/>
    <w:basedOn w:val="Titre2"/>
    <w:link w:val="SGSOIHeading2Char"/>
    <w:qFormat/>
    <w:rsid w:val="00925FED"/>
    <w:pPr>
      <w:ind w:left="890" w:hanging="720"/>
    </w:pPr>
  </w:style>
  <w:style w:type="character" w:customStyle="1" w:styleId="SGSOIHeading1Char">
    <w:name w:val="SGS OI Heading 1 Char"/>
    <w:link w:val="SGSOIHeading1"/>
    <w:locked/>
    <w:rsid w:val="005A2808"/>
    <w:rPr>
      <w:rFonts w:ascii="Arial Bold" w:hAnsi="Arial Bold" w:cs="Arial"/>
      <w:b/>
      <w:bCs/>
      <w:caps/>
      <w:color w:val="FF6600"/>
      <w:kern w:val="32"/>
      <w:szCs w:val="22"/>
      <w:lang w:val="en-GB" w:eastAsia="en-US"/>
    </w:rPr>
  </w:style>
  <w:style w:type="paragraph" w:customStyle="1" w:styleId="SGSOIHeading3">
    <w:name w:val="SGS OI Heading 3"/>
    <w:basedOn w:val="Titre3"/>
    <w:link w:val="SGSOIHeading3Char"/>
    <w:qFormat/>
    <w:rsid w:val="005A2808"/>
    <w:pPr>
      <w:tabs>
        <w:tab w:val="num" w:pos="1440"/>
      </w:tabs>
      <w:ind w:hanging="873"/>
    </w:pPr>
  </w:style>
  <w:style w:type="character" w:customStyle="1" w:styleId="SGSOIHeading2Char">
    <w:name w:val="SGS OI Heading 2 Char"/>
    <w:link w:val="SGSOIHeading2"/>
    <w:locked/>
    <w:rsid w:val="00925FED"/>
    <w:rPr>
      <w:rFonts w:ascii="Arial" w:hAnsi="Arial" w:cs="Arial"/>
      <w:b/>
      <w:bCs/>
      <w:iCs/>
      <w:smallCaps/>
      <w:color w:val="666666"/>
      <w:szCs w:val="22"/>
      <w:lang w:val="en-GB" w:eastAsia="en-US"/>
    </w:rPr>
  </w:style>
  <w:style w:type="paragraph" w:customStyle="1" w:styleId="SGSOIHeading4">
    <w:name w:val="SGS OI Heading 4"/>
    <w:basedOn w:val="Titre4"/>
    <w:link w:val="SGSOIHeading4Char"/>
    <w:qFormat/>
    <w:rsid w:val="005A2808"/>
  </w:style>
  <w:style w:type="character" w:customStyle="1" w:styleId="SGSOIHeading3Char">
    <w:name w:val="SGS OI Heading 3 Char"/>
    <w:link w:val="SGSOIHeading3"/>
    <w:locked/>
    <w:rsid w:val="005A2808"/>
    <w:rPr>
      <w:rFonts w:ascii="Arial" w:hAnsi="Arial" w:cs="Arial"/>
      <w:b/>
      <w:bCs/>
      <w:color w:val="000000"/>
      <w:sz w:val="22"/>
      <w:szCs w:val="22"/>
      <w:lang w:val="en-GB"/>
    </w:rPr>
  </w:style>
  <w:style w:type="paragraph" w:customStyle="1" w:styleId="SGSOIListBullet1">
    <w:name w:val="SGS OI List Bullet 1"/>
    <w:basedOn w:val="ListBullet1"/>
    <w:link w:val="SGSOIListBullet1Char"/>
    <w:qFormat/>
    <w:rsid w:val="005A2808"/>
    <w:pPr>
      <w:numPr>
        <w:numId w:val="0"/>
      </w:numPr>
      <w:tabs>
        <w:tab w:val="num" w:pos="360"/>
      </w:tabs>
      <w:ind w:left="360" w:hanging="360"/>
    </w:pPr>
  </w:style>
  <w:style w:type="character" w:customStyle="1" w:styleId="SGSOIHeading4Char">
    <w:name w:val="SGS OI Heading 4 Char"/>
    <w:link w:val="SGSOIHeading4"/>
    <w:locked/>
    <w:rsid w:val="005A2808"/>
    <w:rPr>
      <w:rFonts w:ascii="Arial Bold" w:hAnsi="Arial Bold" w:cs="Arial"/>
      <w:b/>
      <w:bCs/>
      <w:sz w:val="22"/>
      <w:szCs w:val="22"/>
      <w:lang w:val="en-GB"/>
    </w:rPr>
  </w:style>
  <w:style w:type="paragraph" w:customStyle="1" w:styleId="SGSOIListBullet2">
    <w:name w:val="SGS OI List Bullet 2"/>
    <w:basedOn w:val="Listepuces2"/>
    <w:link w:val="SGSOIListBullet2Char"/>
    <w:qFormat/>
    <w:rsid w:val="00823C24"/>
    <w:pPr>
      <w:numPr>
        <w:numId w:val="17"/>
      </w:numPr>
      <w:tabs>
        <w:tab w:val="num" w:pos="720"/>
      </w:tabs>
      <w:spacing w:before="0"/>
      <w:ind w:left="360"/>
    </w:pPr>
    <w:rPr>
      <w:color w:val="000000"/>
    </w:rPr>
  </w:style>
  <w:style w:type="character" w:customStyle="1" w:styleId="SGSOIListBullet1Char">
    <w:name w:val="SGS OI List Bullet 1 Char"/>
    <w:link w:val="SGSOIListBullet1"/>
    <w:locked/>
    <w:rsid w:val="005A2808"/>
    <w:rPr>
      <w:rFonts w:ascii="Arial" w:hAnsi="Arial" w:cs="Arial"/>
      <w:lang w:val="en-GB"/>
    </w:rPr>
  </w:style>
  <w:style w:type="paragraph" w:styleId="Listenumros">
    <w:name w:val="List Number"/>
    <w:basedOn w:val="Normal"/>
    <w:link w:val="ListenumrosCar"/>
    <w:locked/>
    <w:rsid w:val="005A2808"/>
    <w:pPr>
      <w:numPr>
        <w:numId w:val="10"/>
      </w:numPr>
      <w:contextualSpacing/>
    </w:pPr>
  </w:style>
  <w:style w:type="character" w:customStyle="1" w:styleId="ListepucesCar">
    <w:name w:val="Liste à puces Car"/>
    <w:link w:val="Listepuces"/>
    <w:uiPriority w:val="99"/>
    <w:locked/>
    <w:rsid w:val="005A2808"/>
    <w:rPr>
      <w:rFonts w:ascii="Arial" w:hAnsi="Arial"/>
      <w:lang w:val="en-GB"/>
    </w:rPr>
  </w:style>
  <w:style w:type="character" w:customStyle="1" w:styleId="Listepuces2Car">
    <w:name w:val="Liste à puces 2 Car"/>
    <w:link w:val="Listepuces2"/>
    <w:uiPriority w:val="99"/>
    <w:locked/>
    <w:rsid w:val="005A2808"/>
    <w:rPr>
      <w:rFonts w:ascii="Arial" w:hAnsi="Arial"/>
      <w:lang w:val="en-GB"/>
    </w:rPr>
  </w:style>
  <w:style w:type="character" w:customStyle="1" w:styleId="SGSOIListBullet2Char">
    <w:name w:val="SGS OI List Bullet 2 Char"/>
    <w:link w:val="SGSOIListBullet2"/>
    <w:locked/>
    <w:rsid w:val="00823C24"/>
    <w:rPr>
      <w:rFonts w:ascii="Arial" w:hAnsi="Arial"/>
      <w:color w:val="000000"/>
      <w:lang w:val="en-GB"/>
    </w:rPr>
  </w:style>
  <w:style w:type="paragraph" w:customStyle="1" w:styleId="SGSOIListNumber1">
    <w:name w:val="SGS OI List Number 1"/>
    <w:basedOn w:val="Listenumros"/>
    <w:link w:val="SGSOIListNumber1Char"/>
    <w:qFormat/>
    <w:rsid w:val="005A2808"/>
  </w:style>
  <w:style w:type="paragraph" w:customStyle="1" w:styleId="SGSOIListNumber2">
    <w:name w:val="SGS OI List Number 2"/>
    <w:basedOn w:val="Normal"/>
    <w:link w:val="SGSOIListNumber2Char"/>
    <w:qFormat/>
    <w:rsid w:val="005A2808"/>
    <w:pPr>
      <w:numPr>
        <w:numId w:val="7"/>
      </w:numPr>
      <w:tabs>
        <w:tab w:val="clear" w:pos="1440"/>
        <w:tab w:val="num" w:pos="1080"/>
      </w:tabs>
    </w:pPr>
  </w:style>
  <w:style w:type="character" w:customStyle="1" w:styleId="ListenumrosCar">
    <w:name w:val="Liste à numéros Car"/>
    <w:link w:val="Listenumros"/>
    <w:locked/>
    <w:rsid w:val="005A2808"/>
    <w:rPr>
      <w:rFonts w:ascii="Arial" w:hAnsi="Arial"/>
      <w:lang w:val="en-GB"/>
    </w:rPr>
  </w:style>
  <w:style w:type="character" w:customStyle="1" w:styleId="SGSOIListNumber1Char">
    <w:name w:val="SGS OI List Number 1 Char"/>
    <w:link w:val="SGSOIListNumber1"/>
    <w:locked/>
    <w:rsid w:val="005A2808"/>
    <w:rPr>
      <w:rFonts w:ascii="Arial" w:hAnsi="Arial"/>
      <w:lang w:val="en-GB"/>
    </w:rPr>
  </w:style>
  <w:style w:type="paragraph" w:customStyle="1" w:styleId="SGSOIHeadline3">
    <w:name w:val="SGS OI Headline 3"/>
    <w:basedOn w:val="SGSOIHeading3"/>
    <w:link w:val="SGSOIHeadline3Char"/>
    <w:qFormat/>
    <w:rsid w:val="00EF5A63"/>
  </w:style>
  <w:style w:type="character" w:customStyle="1" w:styleId="SGSOIListNumber2Char">
    <w:name w:val="SGS OI List Number 2 Char"/>
    <w:link w:val="SGSOIListNumber2"/>
    <w:locked/>
    <w:rsid w:val="005A2808"/>
    <w:rPr>
      <w:rFonts w:ascii="Arial" w:hAnsi="Arial"/>
      <w:lang w:val="en-GB"/>
    </w:rPr>
  </w:style>
  <w:style w:type="character" w:customStyle="1" w:styleId="SGSOIHeadline3Char">
    <w:name w:val="SGS OI Headline 3 Char"/>
    <w:link w:val="SGSOIHeadline3"/>
    <w:locked/>
    <w:rsid w:val="00EF5A63"/>
    <w:rPr>
      <w:rFonts w:ascii="Arial" w:hAnsi="Arial" w:cs="Arial"/>
      <w:b/>
      <w:bCs/>
      <w:color w:val="000000"/>
      <w:sz w:val="22"/>
      <w:szCs w:val="22"/>
      <w:lang w:val="en-GB"/>
    </w:rPr>
  </w:style>
  <w:style w:type="numbering" w:customStyle="1" w:styleId="Listnumber1">
    <w:name w:val="List number 1"/>
    <w:rsid w:val="00905DEC"/>
    <w:pPr>
      <w:numPr>
        <w:numId w:val="3"/>
      </w:numPr>
    </w:pPr>
  </w:style>
  <w:style w:type="numbering" w:customStyle="1" w:styleId="Style6">
    <w:name w:val="Style6"/>
    <w:rsid w:val="00905DEC"/>
    <w:pPr>
      <w:numPr>
        <w:numId w:val="5"/>
      </w:numPr>
    </w:pPr>
  </w:style>
  <w:style w:type="numbering" w:customStyle="1" w:styleId="StyleBefore6pt">
    <w:name w:val="Style Before:  6 pt"/>
    <w:rsid w:val="00905DEC"/>
    <w:pPr>
      <w:numPr>
        <w:numId w:val="6"/>
      </w:numPr>
    </w:pPr>
  </w:style>
  <w:style w:type="numbering" w:customStyle="1" w:styleId="Listnumbered2">
    <w:name w:val="List numbered 2"/>
    <w:rsid w:val="00905DEC"/>
    <w:pPr>
      <w:numPr>
        <w:numId w:val="7"/>
      </w:numPr>
    </w:pPr>
  </w:style>
  <w:style w:type="numbering" w:customStyle="1" w:styleId="Style4">
    <w:name w:val="Style4"/>
    <w:rsid w:val="00905DEC"/>
    <w:pPr>
      <w:numPr>
        <w:numId w:val="4"/>
      </w:numPr>
    </w:pPr>
  </w:style>
  <w:style w:type="paragraph" w:styleId="Paragraphedeliste">
    <w:name w:val="List Paragraph"/>
    <w:basedOn w:val="Normal"/>
    <w:uiPriority w:val="34"/>
    <w:qFormat/>
    <w:rsid w:val="00347E1E"/>
    <w:pPr>
      <w:ind w:left="720"/>
    </w:pPr>
  </w:style>
  <w:style w:type="paragraph" w:styleId="Retraitcorpsdetexte2">
    <w:name w:val="Body Text Indent 2"/>
    <w:basedOn w:val="Normal"/>
    <w:link w:val="Retraitcorpsdetexte2Car"/>
    <w:locked/>
    <w:rsid w:val="00D85A82"/>
    <w:pPr>
      <w:spacing w:after="120" w:line="480" w:lineRule="auto"/>
      <w:ind w:left="360"/>
    </w:pPr>
    <w:rPr>
      <w:rFonts w:ascii="Verdana" w:hAnsi="Verdana"/>
      <w:szCs w:val="24"/>
      <w:lang w:eastAsia="fr-FR"/>
    </w:rPr>
  </w:style>
  <w:style w:type="character" w:customStyle="1" w:styleId="Retraitcorpsdetexte2Car">
    <w:name w:val="Retrait corps de texte 2 Car"/>
    <w:link w:val="Retraitcorpsdetexte2"/>
    <w:rsid w:val="00D85A82"/>
    <w:rPr>
      <w:rFonts w:ascii="Verdana" w:hAnsi="Verdana"/>
      <w:szCs w:val="24"/>
      <w:lang w:val="en-GB" w:eastAsia="fr-FR"/>
    </w:rPr>
  </w:style>
  <w:style w:type="paragraph" w:styleId="Retraitcorpsdetexte">
    <w:name w:val="Body Text Indent"/>
    <w:basedOn w:val="Normal"/>
    <w:link w:val="RetraitcorpsdetexteCar"/>
    <w:locked/>
    <w:rsid w:val="00D85A82"/>
    <w:pPr>
      <w:spacing w:after="120"/>
      <w:ind w:left="360"/>
    </w:pPr>
  </w:style>
  <w:style w:type="character" w:customStyle="1" w:styleId="RetraitcorpsdetexteCar">
    <w:name w:val="Retrait corps de texte Car"/>
    <w:link w:val="Retraitcorpsdetexte"/>
    <w:rsid w:val="00D85A82"/>
    <w:rPr>
      <w:rFonts w:ascii="Arial" w:hAnsi="Arial"/>
      <w:sz w:val="22"/>
      <w:lang w:val="en-GB"/>
    </w:rPr>
  </w:style>
  <w:style w:type="character" w:styleId="Accentuation">
    <w:name w:val="Emphasis"/>
    <w:qFormat/>
    <w:locked/>
    <w:rsid w:val="00B426CF"/>
    <w:rPr>
      <w:i/>
      <w:iCs/>
    </w:rPr>
  </w:style>
  <w:style w:type="paragraph" w:customStyle="1" w:styleId="SGSOITitle">
    <w:name w:val="SGS OI Title"/>
    <w:basedOn w:val="SGSOITOCHeadline"/>
    <w:link w:val="SGSOITitleChar"/>
    <w:qFormat/>
    <w:rsid w:val="00592974"/>
    <w:pPr>
      <w:widowControl w:val="0"/>
      <w:jc w:val="left"/>
    </w:pPr>
    <w:rPr>
      <w:rFonts w:ascii="Arial" w:hAnsi="Arial" w:cs="Arial"/>
      <w:b w:val="0"/>
      <w:color w:val="000000"/>
      <w:sz w:val="40"/>
      <w:szCs w:val="40"/>
    </w:rPr>
  </w:style>
  <w:style w:type="paragraph" w:customStyle="1" w:styleId="Default">
    <w:name w:val="Default"/>
    <w:rsid w:val="003925DF"/>
    <w:pPr>
      <w:autoSpaceDE w:val="0"/>
      <w:autoSpaceDN w:val="0"/>
      <w:adjustRightInd w:val="0"/>
    </w:pPr>
    <w:rPr>
      <w:rFonts w:ascii="Futura Bold" w:eastAsia="Calibri" w:hAnsi="Futura Bold" w:cs="Futura Bold"/>
      <w:color w:val="000000"/>
      <w:sz w:val="24"/>
      <w:szCs w:val="24"/>
      <w:lang w:val="en-US" w:eastAsia="en-US"/>
    </w:rPr>
  </w:style>
  <w:style w:type="character" w:customStyle="1" w:styleId="SGSOITitleChar">
    <w:name w:val="SGS OI Title Char"/>
    <w:link w:val="SGSOITitle"/>
    <w:rsid w:val="00592974"/>
    <w:rPr>
      <w:rFonts w:ascii="Arial" w:hAnsi="Arial" w:cs="Arial"/>
      <w:b/>
      <w:bCs/>
      <w:caps/>
      <w:color w:val="000000"/>
      <w:sz w:val="40"/>
      <w:szCs w:val="40"/>
      <w:lang w:val="en-GB"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C14BC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="Calibri Light" w:hAnsi="Calibri Light" w:cs="Times New Roman"/>
      <w:b w:val="0"/>
      <w:bCs w:val="0"/>
      <w:caps w:val="0"/>
      <w:color w:val="2F5496"/>
      <w:kern w:val="0"/>
      <w:sz w:val="32"/>
      <w:szCs w:val="32"/>
      <w:lang w:val="fr-FR" w:eastAsia="fr-FR"/>
    </w:rPr>
  </w:style>
  <w:style w:type="table" w:styleId="Grillemoyenne3-Accent2">
    <w:name w:val="Medium Grid 3 Accent 2"/>
    <w:basedOn w:val="TableauNormal"/>
    <w:uiPriority w:val="69"/>
    <w:rsid w:val="00F7696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table" w:styleId="TableauGrille4-Accentuation2">
    <w:name w:val="Grid Table 4 Accent 2"/>
    <w:basedOn w:val="TableauNormal"/>
    <w:uiPriority w:val="49"/>
    <w:rsid w:val="00F7696D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TableauGrille5Fonc-Accentuation2">
    <w:name w:val="Grid Table 5 Dark Accent 2"/>
    <w:basedOn w:val="TableauNormal"/>
    <w:uiPriority w:val="50"/>
    <w:rsid w:val="00F7696D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styleId="Tableausimple1">
    <w:name w:val="Plain Table 1"/>
    <w:basedOn w:val="TableauNormal"/>
    <w:uiPriority w:val="41"/>
    <w:rsid w:val="00322376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TM4">
    <w:name w:val="toc 4"/>
    <w:basedOn w:val="Normal"/>
    <w:next w:val="Normal"/>
    <w:autoRedefine/>
    <w:uiPriority w:val="39"/>
    <w:locked/>
    <w:rsid w:val="00AC3844"/>
    <w:pPr>
      <w:ind w:left="600"/>
    </w:pPr>
  </w:style>
  <w:style w:type="character" w:styleId="Rfrenceintense">
    <w:name w:val="Intense Reference"/>
    <w:uiPriority w:val="32"/>
    <w:qFormat/>
    <w:rsid w:val="00EB63DE"/>
    <w:rPr>
      <w:b/>
      <w:bCs/>
      <w:smallCaps/>
      <w:color w:val="4472C4"/>
      <w:spacing w:val="5"/>
    </w:rPr>
  </w:style>
  <w:style w:type="paragraph" w:styleId="TM5">
    <w:name w:val="toc 5"/>
    <w:basedOn w:val="Normal"/>
    <w:next w:val="Normal"/>
    <w:autoRedefine/>
    <w:uiPriority w:val="39"/>
    <w:locked/>
    <w:rsid w:val="00CE06B8"/>
    <w:pPr>
      <w:ind w:left="800"/>
    </w:pPr>
  </w:style>
  <w:style w:type="table" w:styleId="Tableaucontemporain">
    <w:name w:val="Table Contemporary"/>
    <w:basedOn w:val="TableauNormal"/>
    <w:locked/>
    <w:rsid w:val="00803B6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4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_goncalves\OneDrive%20-%20SGS\Labvantage\Template_Modification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chive xmlns="4eb7b4c0-a5dc-4f0b-af0b-07e9f964a69e">false</Archive>
    <Topics xmlns="4eb7b4c0-a5dc-4f0b-af0b-07e9f964a69e">
      <Value>Health and Safety</Value>
    </Topics>
    <Comments xmlns="4eb7b4c0-a5dc-4f0b-af0b-07e9f964a69e" xsi:nil="true"/>
    <Line_x0020_of_x0020_business_x0020__x002d__x0020_Inititatives_x0020__x002d__x0020_Function xmlns="4eb7b4c0-a5dc-4f0b-af0b-07e9f964a69e">FCT - Operational Integrity</Line_x0020_of_x0020_business_x0020__x002d__x0020_Inititatives_x0020__x002d__x0020_Function>
    <http_x003a__x002f__x002f_chsites01_x002e_sgs_x002e_net_x002f_sites_x002f_Corpcom_x002d_Marketing_x002d_Materials_x002f_Lists_x002f_Brochureware_x002f_NewForm_x002e_aspx xmlns="4eb7b4c0-a5dc-4f0b-af0b-07e9f964a69e">
      <Url xsi:nil="true"/>
      <Description xsi:nil="true"/>
    </http_x003a__x002f__x002f_chsites01_x002e_sgs_x002e_net_x002f_sites_x002f_Corpcom_x002d_Marketing_x002d_Materials_x002f_Lists_x002f_Brochureware_x002f_NewForm_x002e_aspx>
    <Print_x0020_instructions xmlns="4eb7b4c0-a5dc-4f0b-af0b-07e9f964a69e" xsi:nil="true"/>
    <Publication_x0020_Name xmlns="4eb7b4c0-a5dc-4f0b-af0b-07e9f964a69e">N/A</Publication_x0020_Name>
    <Use_x0020_of_x0020_FSC_x0020_logo_x0020__x002d__x0020_Acronym xmlns="4eb7b4c0-a5dc-4f0b-af0b-07e9f964a69e">false</Use_x0020_of_x0020_FSC_x0020_logo_x0020__x002d__x0020_Acronym>
    <SEO_x0020_Approval xmlns="4eb7b4c0-a5dc-4f0b-af0b-07e9f964a69e">false</SEO_x0020_Approval>
    <approved_x0020_by_x0020_business xmlns="4eb7b4c0-a5dc-4f0b-af0b-07e9f964a69e">0</approved_x0020_by_x0020_business>
    <Type_x0020_of_x0020_document xmlns="4eb7b4c0-a5dc-4f0b-af0b-07e9f964a69e">3. Operational</Type_x0020_of_x0020_document>
    <Service_x0020__x002f__x0020_Product_x0020_Name xmlns="4eb7b4c0-a5dc-4f0b-af0b-07e9f964a69e">Health, Safety, and Environment Management (HS&amp;E)</Service_x0020__x002f__x0020_Product_x0020_Name>
    <_x0023_ xmlns="4eb7b4c0-a5dc-4f0b-af0b-07e9f964a69e" xsi:nil="true"/>
    <Internal_x0020__x002d__x0020_External_x0020_publication xmlns="4eb7b4c0-a5dc-4f0b-af0b-07e9f964a69e">External publication</Internal_x0020__x002d__x0020_External_x0020_publication>
    <Date_x0020_of_x0020_the_x0020_Publication xmlns="4eb7b4c0-a5dc-4f0b-af0b-07e9f964a69e">2013-03-24T23:00:00+00:00</Date_x0020_of_x0020_the_x0020_Publication>
    <Category_x0020__x0028_level3_x0029_ xmlns="4eb7b4c0-a5dc-4f0b-af0b-07e9f964a69e" xsi:nil="true"/>
    <Archive_x003f_ xmlns="4eb7b4c0-a5dc-4f0b-af0b-07e9f964a69e">false</Archive_x003f_>
    <Consumer_x0020_Goods_x003a__x0020_sub_x002d_industry xmlns="4eb7b4c0-a5dc-4f0b-af0b-07e9f964a69e" xsi:nil="true"/>
    <Status xmlns="4eb7b4c0-a5dc-4f0b-af0b-07e9f964a69e">New</Status>
    <Abstract xmlns="4eb7b4c0-a5dc-4f0b-af0b-07e9f964a69e" xsi:nil="true"/>
    <Type_x0020_of_x0020_publications xmlns="4eb7b4c0-a5dc-4f0b-af0b-07e9f964a69e">Procedures</Type_x0020_of_x0020_publications>
    <Can_x0020_we_x0020_order_x0020_it_x003f_ xmlns="4eb7b4c0-a5dc-4f0b-af0b-07e9f964a69e">false</Can_x0020_we_x0020_order_x0020_it_x003f_>
    <Link_x0020_to_x0020_picture xmlns="4eb7b4c0-a5dc-4f0b-af0b-07e9f964a69e">
      <Url xsi:nil="true"/>
      <Description xsi:nil="true"/>
    </Link_x0020_to_x0020_picture>
    <Format xmlns="4eb7b4c0-a5dc-4f0b-af0b-07e9f964a69e"/>
    <URL_x0020_to_x0020_post_x0020_the_x0020_document xmlns="4eb7b4c0-a5dc-4f0b-af0b-07e9f964a6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3F59313792EE4F9B5479220EDB4570" ma:contentTypeVersion="54" ma:contentTypeDescription="Create a new document." ma:contentTypeScope="" ma:versionID="bbc99c6b97dd06d28662b1cc39494a55">
  <xsd:schema xmlns:xsd="http://www.w3.org/2001/XMLSchema" xmlns:xs="http://www.w3.org/2001/XMLSchema" xmlns:p="http://schemas.microsoft.com/office/2006/metadata/properties" xmlns:ns2="4eb7b4c0-a5dc-4f0b-af0b-07e9f964a69e" xmlns:ns3="36e7bbfc-7cc0-42fd-9501-62c7e8538fc2" targetNamespace="http://schemas.microsoft.com/office/2006/metadata/properties" ma:root="true" ma:fieldsID="8b794e05836e5604fd3d1da6ed7d2491" ns2:_="" ns3:_="">
    <xsd:import namespace="4eb7b4c0-a5dc-4f0b-af0b-07e9f964a69e"/>
    <xsd:import namespace="36e7bbfc-7cc0-42fd-9501-62c7e8538fc2"/>
    <xsd:element name="properties">
      <xsd:complexType>
        <xsd:sequence>
          <xsd:element name="documentManagement">
            <xsd:complexType>
              <xsd:all>
                <xsd:element ref="ns2:approved_x0020_by_x0020_business" minOccurs="0"/>
                <xsd:element ref="ns2:Publication_x0020_Name" minOccurs="0"/>
                <xsd:element ref="ns2:Line_x0020_of_x0020_business_x0020__x002d__x0020_Inititatives_x0020__x002d__x0020_Function"/>
                <xsd:element ref="ns2:Service_x0020__x002f__x0020_Product_x0020_Name"/>
                <xsd:element ref="ns2:Topics" minOccurs="0"/>
                <xsd:element ref="ns2:Internal_x0020__x002d__x0020_External_x0020_publication" minOccurs="0"/>
                <xsd:element ref="ns2:Type_x0020_of_x0020_publications"/>
                <xsd:element ref="ns2:Type_x0020_of_x0020_document" minOccurs="0"/>
                <xsd:element ref="ns2:Format"/>
                <xsd:element ref="ns2:Comments" minOccurs="0"/>
                <xsd:element ref="ns2:Date_x0020_of_x0020_the_x0020_Publication"/>
                <xsd:element ref="ns2:Use_x0020_of_x0020_FSC_x0020_logo_x0020__x002d__x0020_Acronym" minOccurs="0"/>
                <xsd:element ref="ns2:Can_x0020_we_x0020_order_x0020_it_x003f_" minOccurs="0"/>
                <xsd:element ref="ns2:http_x003a__x002f__x002f_chsites01_x002e_sgs_x002e_net_x002f_sites_x002f_Corpcom_x002d_Marketing_x002d_Materials_x002f_Lists_x002f_Brochureware_x002f_NewForm_x002e_aspx" minOccurs="0"/>
                <xsd:element ref="ns2:Status" minOccurs="0"/>
                <xsd:element ref="ns2:Archive" minOccurs="0"/>
                <xsd:element ref="ns2:Print_x0020_instructions" minOccurs="0"/>
                <xsd:element ref="ns2:Consumer_x0020_Goods_x003a__x0020_sub_x002d_industry" minOccurs="0"/>
                <xsd:element ref="ns2:Category_x0020__x0028_level3_x0029_" minOccurs="0"/>
                <xsd:element ref="ns2:SEO_x0020_Approval" minOccurs="0"/>
                <xsd:element ref="ns2:Link_x0020_to_x0020_picture" minOccurs="0"/>
                <xsd:element ref="ns2:Abstract" minOccurs="0"/>
                <xsd:element ref="ns2:URL_x0020_to_x0020_post_x0020_the_x0020_document" minOccurs="0"/>
                <xsd:element ref="ns2:_x0023_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Archive_x003f_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b4c0-a5dc-4f0b-af0b-07e9f964a69e" elementFormDefault="qualified">
    <xsd:import namespace="http://schemas.microsoft.com/office/2006/documentManagement/types"/>
    <xsd:import namespace="http://schemas.microsoft.com/office/infopath/2007/PartnerControls"/>
    <xsd:element name="approved_x0020_by_x0020_business" ma:index="1" nillable="true" ma:displayName="Business Approval" ma:description="If material is related to a business line, it must be approved by the appropriate Global Business Manager." ma:format="Dropdown" ma:internalName="approved_x0020_by_x0020_business" ma:readOnly="false">
      <xsd:simpleType>
        <xsd:restriction base="dms:Choice">
          <xsd:enumeration value="Aurelia Resines - AFL"/>
          <xsd:enumeration value="Anna Amato - CBE"/>
          <xsd:enumeration value="Stephanie Pionchon - CRS"/>
          <xsd:enumeration value="Carole Streng - EHS"/>
          <xsd:enumeration value="Linda Tang - GIS"/>
          <xsd:enumeration value="Caroline Curley - IND"/>
          <xsd:enumeration value="Peggy Bell - MIN"/>
          <xsd:enumeration value="Carole Streng - OGC"/>
          <xsd:enumeration value="Linda Tang - TRP"/>
          <xsd:enumeration value="Not Related to a Business"/>
        </xsd:restriction>
      </xsd:simpleType>
    </xsd:element>
    <xsd:element name="Publication_x0020_Name" ma:index="2" nillable="true" ma:displayName="Publication Name" ma:default="N/A" ma:description="If it is a recurrent document, your document can always have the same title." ma:format="Dropdown" ma:internalName="Publication_x0020_Name" ma:readOnly="false">
      <xsd:simpleType>
        <xsd:restriction base="dms:Choice">
          <xsd:enumeration value="Incident Alert"/>
          <xsd:enumeration value="SGS Academy"/>
          <xsd:enumeration value="Further Excellence"/>
          <xsd:enumeration value="N/A"/>
        </xsd:restriction>
      </xsd:simpleType>
    </xsd:element>
    <xsd:element name="Line_x0020_of_x0020_business_x0020__x002d__x0020_Inititatives_x0020__x002d__x0020_Function" ma:index="3" ma:displayName="Line of business - Initiatives - Function" ma:description="Client industry" ma:format="Dropdown" ma:internalName="Line_x0020_of_x0020_business_x0020__x002d__x0020_Inititatives_x0020__x002d__x0020_Function" ma:readOnly="false">
      <xsd:simpleType>
        <xsd:restriction base="dms:Choice">
          <xsd:enumeration value="LOB - Agriculture, Food &amp; Life"/>
          <xsd:enumeration value="INI - Collateral Management"/>
          <xsd:enumeration value="LOB - Transportation"/>
          <xsd:enumeration value="LOB - Consumer &amp; Retail"/>
          <xsd:enumeration value="LOB - Environmental, Health &amp; Safety"/>
          <xsd:enumeration value="LOB - Governments and Institutions"/>
          <xsd:enumeration value="LOB - Industrial"/>
          <xsd:enumeration value="LOB - Life Science"/>
          <xsd:enumeration value="LOB - Minerals"/>
          <xsd:enumeration value="LOB - Oil, Gas and Chemicals"/>
          <xsd:enumeration value="LOB - Project Finance Service"/>
          <xsd:enumeration value="LOB - Certification &amp; Business Enhancement"/>
          <xsd:enumeration value="FCT - Central Services"/>
          <xsd:enumeration value="FCT - Continuity Planning"/>
          <xsd:enumeration value="FCT - Compliance"/>
          <xsd:enumeration value="FCT - Corporate Communications"/>
          <xsd:enumeration value="FCT - Corporate Innovation"/>
          <xsd:enumeration value="FCT - Corporate Security"/>
          <xsd:enumeration value="FCT - Corporate Sustainability"/>
          <xsd:enumeration value="FCT - Finance Services"/>
          <xsd:enumeration value="FCT - Operational Integrity"/>
          <xsd:enumeration value="FCT - Human Resources"/>
          <xsd:enumeration value="FCT - Legal"/>
          <xsd:enumeration value="FCT - Procurement"/>
          <xsd:enumeration value="FCT -  Strategic Transformation"/>
          <xsd:enumeration value="FCT - Information Technology"/>
          <xsd:enumeration value="All"/>
        </xsd:restriction>
      </xsd:simpleType>
    </xsd:element>
    <xsd:element name="Service_x0020__x002f__x0020_Product_x0020_Name" ma:index="4" ma:displayName="Service/Product" ma:description="Contact Corporate Communications at SGS.brand@sgs.com to add a new service" ma:format="Dropdown" ma:internalName="Service_x0020__x002f__x0020_Product_x0020_Name" ma:readOnly="false">
      <xsd:simpleType>
        <xsd:restriction base="dms:Choice">
          <xsd:enumeration value="100 Inspection and Sort"/>
          <xsd:enumeration value="12-24V Batteries"/>
          <xsd:enumeration value="2003/32/EC - Animal Tissue TSE Species CE Marking"/>
          <xsd:enumeration value="2010 Next Generation SSC Campaign"/>
          <xsd:enumeration value="5-S® Lead Auditor Training Course"/>
          <xsd:enumeration value="93/42/EEC - Medical Devices Directive, CE Marking for Europe"/>
          <xsd:enumeration value="98/79/EC - In Vitro Diagnostic Medical Device Directive - CE Marking for Europe"/>
          <xsd:enumeration value="Abrasion Test"/>
          <xsd:enumeration value="ABS ESP Homologation EC/ECE (e-mark, E-mark)"/>
          <xsd:enumeration value="ABS ESP Testing"/>
          <xsd:enumeration value="Abuse HV Auto Battery"/>
          <xsd:enumeration value="Acid Generating Minerals"/>
          <xsd:enumeration value="Acid Rock Drainage (ARD)"/>
          <xsd:enumeration value="Acids and Alkalis"/>
          <xsd:enumeration value="Active Pharmaceutical Ingredients (API)"/>
          <xsd:enumeration value="Active Safety Systems"/>
          <xsd:enumeration value="Adenosine Triphosphate (ATP)"/>
          <xsd:enumeration value="Administrative and Legal Environmental Assistance"/>
          <xsd:enumeration value="Advance Cargo Information (ACI)"/>
          <xsd:enumeration value="Advanced Chain-of-Custody Training (Paper Industry)"/>
          <xsd:enumeration value="Advanced Product Quality Planning"/>
          <xsd:enumeration value="Advanced Reservoir Quality Services (ARQS)"/>
          <xsd:enumeration value="Advanced Systems"/>
          <xsd:enumeration value="Advances in Technology"/>
          <xsd:enumeration value="AEO - Authorized Economic Operator"/>
          <xsd:enumeration value="Aerospace"/>
          <xsd:enumeration value="Aftermarket and Distribution"/>
          <xsd:enumeration value="Aftermarket Multimedia"/>
          <xsd:enumeration value="Age Grading Evaluation"/>
          <xsd:enumeration value="Agricultural Goods"/>
          <xsd:enumeration value="Agricultural Lubricants and Fluids"/>
          <xsd:enumeration value="Agriculture &amp; Food"/>
          <xsd:enumeration value="Agrochemicals"/>
          <xsd:enumeration value="AHA - Allergen Management System Label"/>
          <xsd:enumeration value="AHA - Food Allergen Management Awareness Training"/>
          <xsd:enumeration value="Aid Efficiency"/>
          <xsd:enumeration value="Air - Noise - Odor and Vibration"/>
          <xsd:enumeration value="Air and Odor Dispersion Studies and Modeling"/>
          <xsd:enumeration value="Air Dust and Particles"/>
          <xsd:enumeration value="Air Freight Packaging and Dangerous Goods Dispatch"/>
          <xsd:enumeration value="Air Quality"/>
          <xsd:enumeration value="Air, Dust and Particles"/>
          <xsd:enumeration value="Air, Dust, Noise, Odor and Vibration"/>
          <xsd:enumeration value="Air, Noise and Vibrations Services"/>
          <xsd:enumeration value="Air, Noise, Odor and Vibration"/>
          <xsd:enumeration value="Alkaline Chlorination"/>
          <xsd:enumeration value="All"/>
          <xsd:enumeration value="Allergen Services"/>
          <xsd:enumeration value="Alternative Fuels"/>
          <xsd:enumeration value="Ambient Air Quality"/>
          <xsd:enumeration value="Americas - Statutory Schemes"/>
          <xsd:enumeration value="Americas - Voluntary Schemes"/>
          <xsd:enumeration value="Amino Acid Analysis"/>
          <xsd:enumeration value="Amino Acids"/>
          <xsd:enumeration value="Analysis Labeling"/>
          <xsd:enumeration value="Analysis of Air, Soil, Gas, Dust and Particles"/>
          <xsd:enumeration value="Analysis of Reformed Gas"/>
          <xsd:enumeration value="Analysis of Surface-, Drinking-, Sea-, Bathing, Process-, Sewage-, and Groundwater"/>
          <xsd:enumeration value="Analysis of Wastes"/>
          <xsd:enumeration value="Analytical Chemistry"/>
          <xsd:enumeration value="Analytical Services"/>
          <xsd:enumeration value="Analytical Testing for Coal"/>
          <xsd:enumeration value="Analytical Testing for Uranium"/>
          <xsd:enumeration value="Ancillary Fluids Testing"/>
          <xsd:enumeration value="Animal Hair and Fibers Identification"/>
          <xsd:enumeration value="Animal Welfare"/>
          <xsd:enumeration value="Antares"/>
          <xsd:enumeration value="Antibacterial UV Protection and Functional Treatment"/>
          <xsd:enumeration value="Antibody Analysis"/>
          <xsd:enumeration value="Anti-Corruption and Bribery"/>
          <xsd:enumeration value="Anti-Corruption Audits"/>
          <xsd:enumeration value="Anti-Corruption Certification"/>
          <xsd:enumeration value="Anti-Corruption Consultancy Services"/>
          <xsd:enumeration value="Applied Mineralogy"/>
          <xsd:enumeration value="Aquifer Characterization"/>
          <xsd:enumeration value="Arbitration Surveys"/>
          <xsd:enumeration value="Arsenic Stabilization"/>
          <xsd:enumeration value="Art Inspection"/>
          <xsd:enumeration value="Art Services"/>
          <xsd:enumeration value="Artwork Condition Reporting"/>
          <xsd:enumeration value="Artwork Inventory"/>
          <xsd:enumeration value="Artwork Technical Analysis"/>
          <xsd:enumeration value="AS 9003 - Quality Management Systems for Aerospace Industry"/>
          <xsd:enumeration value="AS 9110 - Quality Management Systems for Aerospace Industry"/>
          <xsd:enumeration value="AS 9120 - Quality Management Systems for Aerospace Industry"/>
          <xsd:enumeration value="Asbestos and Other Natural Mineral Fibers"/>
          <xsd:enumeration value="Asbestos Identification"/>
          <xsd:enumeration value="Asbestos Management"/>
          <xsd:enumeration value="Ash Analysis"/>
          <xsd:enumeration value="Asia Pacific - Statutory Schemes"/>
          <xsd:enumeration value="Asia Pacific - Voluntary Schemes"/>
          <xsd:enumeration value="Assembly Services"/>
          <xsd:enumeration value="Asset Integrity Management Services"/>
          <xsd:enumeration value="Asset Management (AHEAD)"/>
          <xsd:enumeration value="Asset Value Assurance"/>
          <xsd:enumeration value="ASTM and US EPA Tests"/>
          <xsd:enumeration value="ATandT"/>
          <xsd:enumeration value="ATEX"/>
          <xsd:enumeration value="ATP Microbio audits"/>
          <xsd:enumeration value="Au, Pt, Pd by Fire Assay"/>
          <xsd:enumeration value="Audio, Video and Household Appliances"/>
          <xsd:enumeration value="Audit Against Customer Specific Criteria"/>
          <xsd:enumeration value="Audit and Monitoring Services"/>
          <xsd:enumeration value="Audit and Optimization"/>
          <xsd:enumeration value="Audit and Verification"/>
          <xsd:enumeration value="Audit of Emissions Metering"/>
          <xsd:enumeration value="Audit Services"/>
          <xsd:enumeration value="Audit, Certification and Verification"/>
          <xsd:enumeration value="Audit, Certification, Verification and Training"/>
          <xsd:enumeration value="Auditor Qualification Training"/>
          <xsd:enumeration value="Auditor Skills Training - Integrated Management Systems"/>
          <xsd:enumeration value="Auditor Support Services"/>
          <xsd:enumeration value="Auditor Training"/>
          <xsd:enumeration value="Auditor Training and Lead Auditor Training"/>
          <xsd:enumeration value="Audits"/>
          <xsd:enumeration value="Audits against Code of Practice"/>
          <xsd:enumeration value="Audits against the ASEAN Safety Requirements (2003)"/>
          <xsd:enumeration value="Audits against the COLIPA Safety Requirements (1995)"/>
          <xsd:enumeration value="Audits and Assessments"/>
          <xsd:enumeration value="Audits and Certification"/>
          <xsd:enumeration value="Audits, Certification and Training"/>
          <xsd:enumeration value="Auger and Lance Sampling"/>
          <xsd:enumeration value="Australia MRA - Australian Medical Devices Regulations"/>
          <xsd:enumeration value="Automotive"/>
          <xsd:enumeration value="Automotive Accessories"/>
          <xsd:enumeration value="Automotive Retailers"/>
          <xsd:enumeration value="Aviation"/>
          <xsd:enumeration value="Awareness Training"/>
          <xsd:enumeration value="Axle Load Control Services"/>
          <xsd:enumeration value="Bacterial Leach"/>
          <xsd:enumeration value="Bags and Accessories"/>
          <xsd:enumeration value="Ballast Water"/>
          <xsd:enumeration value="Ballast Water Sampling"/>
          <xsd:enumeration value="Bankability Services"/>
          <xsd:enumeration value="Base Metal Assays"/>
          <xsd:enumeration value="Basic Radiation Safety Training"/>
          <xsd:enumeration value="Bathroom Accessories"/>
          <xsd:enumeration value="Batteries"/>
          <xsd:enumeration value="Battery Management Systems"/>
          <xsd:enumeration value="Bauart Geprüft (Type Approved) Scheme"/>
          <xsd:enumeration value="Belarus-Kazakhstan-Russia Customs Union - Conformity Assurance"/>
          <xsd:enumeration value="Belt Feeders"/>
          <xsd:enumeration value="Bench-Scale Review and Testing"/>
          <xsd:enumeration value="Bicycle"/>
          <xsd:enumeration value="Bioanalytical Services"/>
          <xsd:enumeration value="Biofuel Testing"/>
          <xsd:enumeration value="Biofuels"/>
          <xsd:enumeration value="Biogenic CO2 Emissions"/>
          <xsd:enumeration value="Biomarker Testing"/>
          <xsd:enumeration value="Biomass Certification"/>
          <xsd:enumeration value="Biopesticides and Biostimulants"/>
          <xsd:enumeration value="Biopharma Safety Testing (Mycoplasma, Endotoxins and Virus Testing)"/>
          <xsd:enumeration value="Biopharmaceutical"/>
          <xsd:enumeration value="Biopharmaceutical Product Characterization"/>
          <xsd:enumeration value="Biostatistics"/>
          <xsd:enumeration value="Biotic Indices"/>
          <xsd:enumeration value="Biotic Indices and Ballast Water Sampling"/>
          <xsd:enumeration value="Bird and Wildlife Deterrence"/>
          <xsd:enumeration value="Bitumen and Asphalt Testing"/>
          <xsd:enumeration value="Blade Inspection"/>
          <xsd:enumeration value="Bluesign"/>
          <xsd:enumeration value="Bluetooth"/>
          <xsd:enumeration value="Bond Tests"/>
          <xsd:enumeration value="Bonds"/>
          <xsd:enumeration value="Bonsucro Certification"/>
          <xsd:enumeration value="Border Security Services"/>
          <xsd:enumeration value="Bottled Water Scheme"/>
          <xsd:enumeration value="Brake Fluids and Coolants"/>
          <xsd:enumeration value="Brake Test Bench"/>
          <xsd:enumeration value="Brand Protection - Channel Integrity Services"/>
          <xsd:enumeration value="Brand Protection - Market Monitoring Services"/>
          <xsd:enumeration value="Brand Protection and Supply Chain Integrity"/>
          <xsd:enumeration value="Brand Protection Audits"/>
          <xsd:enumeration value="Brand Protection Services"/>
          <xsd:enumeration value="Brazil Toy Certification"/>
          <xsd:enumeration value="BRC Awareness Training - Global Standard Food Safety"/>
          <xsd:enumeration value="BRC Certification - Global Standard for Food Safety"/>
          <xsd:enumeration value="BRC Food Packaging - Awareness Training"/>
          <xsd:enumeration value="BRC Global Standard Consumer Products (For Medical Devices)"/>
          <xsd:enumeration value="BRC Global Standard Food Safety"/>
          <xsd:enumeration value="BRC Global Standards - Internal Auditor Training"/>
          <xsd:enumeration value="BRC IOP Food Packaging and Packaging Materials Certification"/>
          <xsd:enumeration value="BRC Packaging and Packaging Materials - Implementation Training"/>
          <xsd:enumeration value="BRC Storage and Distribution"/>
          <xsd:enumeration value="BRC Storage and Distribution Certification"/>
          <xsd:enumeration value="BRC/IOP Food Packaging and Packaging Materials"/>
          <xsd:enumeration value="Breathable with Moisture Management"/>
          <xsd:enumeration value="Brick and Block Testing"/>
          <xsd:enumeration value="Brine Geochemistry Solutions (FluidPro PAL)"/>
          <xsd:enumeration value="Brownfield Analysis"/>
          <xsd:enumeration value="BS 25999 - Awareness Training - Business Continuity Management"/>
          <xsd:enumeration value="BS 25999 - Certification - Business Continuity Management"/>
          <xsd:enumeration value="BS 25999 - Implementation Course - Business Continuity Management Systems"/>
          <xsd:enumeration value="BS 25999 - Internal Auditing Course - Business Continuity Management Systems"/>
          <xsd:enumeration value="BS 25999 - Lead Auditor Training - Business Continuity Management"/>
          <xsd:enumeration value="BS 8555 - Certification - Implementation of Environmental Management Systems"/>
          <xsd:enumeration value="BS 8901 - Awareness Course - Sustainable Management Systems for Events"/>
          <xsd:enumeration value="BS 8901 - Implementation Course - Sustainable Management Systems for Events"/>
          <xsd:enumeration value="BS 8901 - Internal Auditing Course - Sustainable Management Systems for Events"/>
          <xsd:enumeration value="BS 8901 - Sustainable Events"/>
          <xsd:enumeration value="BS 8903 - Awareness Training - Guidelines for Sustainable Procurement"/>
          <xsd:enumeration value="BS EN 16001 - Advanced Auditor Training - Energy Management Systems"/>
          <xsd:enumeration value="BS EN 16001 - Awareness Training - Energy Management Systems"/>
          <xsd:enumeration value="BS EN 16001 - Energy Management Systems Certification and Training"/>
          <xsd:enumeration value="BS EN 16001 - Internal Auditor - Energy Management Systems"/>
          <xsd:enumeration value="BSCI Program"/>
          <xsd:enumeration value="BSMI Mark"/>
          <xsd:enumeration value="BT Corn – ELISA"/>
          <xsd:enumeration value="Building Inspection and Certification"/>
          <xsd:enumeration value="Building Policy"/>
          <xsd:enumeration value="Bulbs"/>
          <xsd:enumeration value="Bulk Leach"/>
          <xsd:enumeration value="Bulk Sample Preparation"/>
          <xsd:enumeration value="Bunker and Conditional Surveys"/>
          <xsd:enumeration value="Bunker Fuel Services"/>
          <xsd:enumeration value="Bunker Survey"/>
          <xsd:enumeration value="Burning Behavior"/>
          <xsd:enumeration value="Business Continuity"/>
          <xsd:enumeration value="Business Continuity Management"/>
          <xsd:enumeration value="Business Process Improvement"/>
          <xsd:enumeration value="Business Risk Management"/>
          <xsd:enumeration value="Calculation and Analysis"/>
          <xsd:enumeration value="Calibration of Measurement Instrumentation"/>
          <xsd:enumeration value="Calibration Services"/>
          <xsd:enumeration value="Calibration Status Management"/>
          <xsd:enumeration value="California Proposition 65"/>
          <xsd:enumeration value="California Transparency Act"/>
          <xsd:enumeration value="Candles"/>
          <xsd:enumeration value="CARB"/>
          <xsd:enumeration value="CARB Certification"/>
          <xsd:enumeration value="CARB Technical Assistance"/>
          <xsd:enumeration value="CARB Training"/>
          <xsd:enumeration value="Carbon Analysis, Forms of"/>
          <xsd:enumeration value="Carbon and Resin Technologies for Gold Recovery"/>
          <xsd:enumeration value="Carbon and Sulfur"/>
          <xsd:enumeration value="Carbon Footprint"/>
          <xsd:enumeration value="Carbon Labeling - Product Carbon Footprint"/>
          <xsd:enumeration value="Carbon Neutrality"/>
          <xsd:enumeration value="Carbon Neutrality Verification Services"/>
          <xsd:enumeration value="Carbon Services"/>
          <xsd:enumeration value="Carbonization Testing"/>
          <xsd:enumeration value="Cargo and Vessel Services"/>
          <xsd:enumeration value="Cargo Inspection"/>
          <xsd:enumeration value="Cargo Services"/>
          <xsd:enumeration value="Cargo Tally Verification"/>
          <xsd:enumeration value="Cargo Treatment Services"/>
          <xsd:enumeration value="Casedhole Services"/>
          <xsd:enumeration value="Cashmere Electron Microscope Test"/>
          <xsd:enumeration value="Cashmere Optical Microscope Test"/>
          <xsd:enumeration value="Cashmere SIAM Test"/>
          <xsd:enumeration value="Catalyst Analysis and Characterization"/>
          <xsd:enumeration value="Catalyst Extraction"/>
          <xsd:enumeration value="Caustic Fusion"/>
          <xsd:enumeration value="CB Scheme"/>
          <xsd:enumeration value="CCA Scheme"/>
          <xsd:enumeration value="CCC Scheme"/>
          <xsd:enumeration value="CCF"/>
          <xsd:enumeration value="CDMA Scheme"/>
          <xsd:enumeration value="Cell Line Characterization"/>
          <xsd:enumeration value="Cell-Based Assays"/>
          <xsd:enumeration value="CE-Marking"/>
          <xsd:enumeration value="Certificate of Conformity and Declaration of Conformity to Technical Regulations in Russia"/>
          <xsd:enumeration value="Certification"/>
          <xsd:enumeration value="Certification of Roofing and Insulation Materials"/>
          <xsd:enumeration value="Certified Energy Manager (CEM) Training"/>
          <xsd:enumeration value="Certified Factory Auditor Training - Integrated Management Systems"/>
          <xsd:enumeration value="Certified Lean Expert in Cost Reduction"/>
          <xsd:enumeration value="Certified Lean Master Program"/>
          <xsd:enumeration value="Certified Pre-Owned Vehicles Audits"/>
          <xsd:enumeration value="Certified Pre-Owned Vehicles Consulting"/>
          <xsd:enumeration value="Certified Training of SDC and AATCC"/>
          <xsd:enumeration value="cGMP Analytical Chemistry - QC Release"/>
          <xsd:enumeration value="Chain-of-Custody Awareness Training"/>
          <xsd:enumeration value="Chain-of-Custody Certification for Wooden Products"/>
          <xsd:enumeration value="Challenge Tests"/>
          <xsd:enumeration value="Characterization"/>
          <xsd:enumeration value="Characterization and Phase 2 Study"/>
          <xsd:enumeration value="Charging Stations"/>
          <xsd:enumeration value="Chemical Feedstocks Services"/>
          <xsd:enumeration value="Chemical Production and Logistics"/>
          <xsd:enumeration value="Chemical Site Closure"/>
          <xsd:enumeration value="Chemical Site Operations"/>
          <xsd:enumeration value="Chemical Testing"/>
          <xsd:enumeration value="Chemical Testing for Biofuels"/>
          <xsd:enumeration value="Chemical Treatment Detection"/>
          <xsd:enumeration value="Chemicals"/>
          <xsd:enumeration value="China RoHS"/>
          <xsd:enumeration value="China Safety Testing - GB 18401"/>
          <xsd:enumeration value="China Toy Services"/>
          <xsd:enumeration value="Chinese and Herbal Medicine Testing"/>
          <xsd:enumeration value="City with Electrical Mobility Hall Mark"/>
          <xsd:enumeration value="Claims Inspection"/>
          <xsd:enumeration value="Clean Development Mechanism (CDM)"/>
          <xsd:enumeration value="Cleanliness Inspections"/>
          <xsd:enumeration value="Clear Desk Policy"/>
          <xsd:enumeration value="Climate Change"/>
          <xsd:enumeration value="Clinical Pharmacokinetics and Pharmacodynamics"/>
          <xsd:enumeration value="Clinical Pharmacology"/>
          <xsd:enumeration value="Clinical Research Services"/>
          <xsd:enumeration value="Clinical Trial Monitoring"/>
          <xsd:enumeration value="Clinical Trial Project Management"/>
          <xsd:enumeration value="Closure Planning and Monitoring"/>
          <xsd:enumeration value="CLP"/>
          <xsd:enumeration value="Clutch Brakes"/>
          <xsd:enumeration value="Clutch Test Bench"/>
          <xsd:enumeration value="CMDCAS - Canadian Medical Devices Regulations"/>
          <xsd:enumeration value="CO2 Archeometry"/>
          <xsd:enumeration value="Coal"/>
          <xsd:enumeration value="Coal Analyses"/>
          <xsd:enumeration value="Coal and Coke"/>
          <xsd:enumeration value="Coal Bed Methane Analysis"/>
          <xsd:enumeration value="Coal Calculations"/>
          <xsd:enumeration value="Coal Petrography"/>
          <xsd:enumeration value="Coal, Coke and Biofuels Analysis"/>
          <xsd:enumeration value="Coating Inspection and Failure Analysis"/>
          <xsd:enumeration value="Codex Verified Approval Scheme"/>
          <xsd:enumeration value="Cold Chain Services"/>
          <xsd:enumeration value="Collateral Management Services"/>
          <xsd:enumeration value="Collateral Services"/>
          <xsd:enumeration value="Color Value"/>
          <xsd:enumeration value="Colorfastness and Shrinkage"/>
          <xsd:enumeration value="Column and Contact Cell Flotation"/>
          <xsd:enumeration value="Combustion Engine"/>
          <xsd:enumeration value="Comfort Systems"/>
          <xsd:enumeration value="Commercial Analysis"/>
          <xsd:enumeration value="Comminution and Beneficiation"/>
          <xsd:enumeration value="Comminution Economic Evaluation Tool (CEET)"/>
          <xsd:enumeration value="Commissioning Management"/>
          <xsd:enumeration value="Commissioning Services and Management"/>
          <xsd:enumeration value="Commissioning Survey"/>
          <xsd:enumeration value="Commodities"/>
          <xsd:enumeration value="Commodity Trading"/>
          <xsd:enumeration value="Common Ions Analysis Services"/>
          <xsd:enumeration value="Community Policy"/>
          <xsd:enumeration value="Competency Assessment"/>
          <xsd:enumeration value="Component Qualification"/>
          <xsd:enumeration value="Compositional Analyses"/>
          <xsd:enumeration value="Comprehensive Cover (CC)"/>
          <xsd:enumeration value="Concrete and Aggregate Testing"/>
          <xsd:enumeration value="Condition Assessment"/>
          <xsd:enumeration value="Cone Penetration Tests (CPT)"/>
          <xsd:enumeration value="Conformity Assessment Regulated Products"/>
          <xsd:enumeration value="Connector Systems"/>
          <xsd:enumeration value="Construction"/>
          <xsd:enumeration value="Construction Analysis"/>
          <xsd:enumeration value="Construction and Property Management"/>
          <xsd:enumeration value="Construction Monitoring"/>
          <xsd:enumeration value="Construction Supervision"/>
          <xsd:enumeration value="Consultancy"/>
          <xsd:enumeration value="Consultancy and Optimization"/>
          <xsd:enumeration value="Consulting"/>
          <xsd:enumeration value="Consulting Services"/>
          <xsd:enumeration value="Consulting Services Connectors"/>
          <xsd:enumeration value="Consumer and Industrial Goods"/>
          <xsd:enumeration value="Consumer Chemicals"/>
          <xsd:enumeration value="Consumer Goods"/>
          <xsd:enumeration value="Consumer Panels"/>
          <xsd:enumeration value="Container Testing Services"/>
          <xsd:enumeration value="Containers"/>
          <xsd:enumeration value="Contaminant Fate and Transport Study"/>
          <xsd:enumeration value="Contaminants"/>
          <xsd:enumeration value="Contaminated Land Studies"/>
          <xsd:enumeration value="Contract Engineer Services"/>
          <xsd:enumeration value="Contract Manufacture and Sub-Contract Manufacture and Services)"/>
          <xsd:enumeration value="Contract Research Services"/>
          <xsd:enumeration value="Control During Removal Works"/>
          <xsd:enumeration value="Control of Suppliers and Own Brand Labeling Training"/>
          <xsd:enumeration value="Control Systems and Software"/>
          <xsd:enumeration value="Controversial Substance Analysis"/>
          <xsd:enumeration value="Conventional Fuels"/>
          <xsd:enumeration value="Core Flood Specification"/>
          <xsd:enumeration value="Corporate materials"/>
          <xsd:enumeration value="Corporate Responsibility Training Course"/>
          <xsd:enumeration value="Corporate Social Responsibility (CSR)"/>
          <xsd:enumeration value="Corporate Sustainability Factsheet"/>
          <xsd:enumeration value="Corporate Sustainability Report"/>
          <xsd:enumeration value="Corrosion Monitoring"/>
          <xsd:enumeration value="Corrosion Testing"/>
          <xsd:enumeration value="Cosmetics"/>
          <xsd:enumeration value="Cosmetics and Personal Care"/>
          <xsd:enumeration value="Cosmetics GMP Audits"/>
          <xsd:enumeration value="Cosmetics, Personal Care and Household"/>
          <xsd:enumeration value="Cost Review"/>
          <xsd:enumeration value="Cost-Reduction"/>
          <xsd:enumeration value="CPSIA"/>
          <xsd:enumeration value="CPSIA and California Proposition 65"/>
          <xsd:enumeration value="CPSIA Consultancy and Third Party Testing"/>
          <xsd:enumeration value="CPSIA Training"/>
          <xsd:enumeration value="Crane Inspections and Inspections of Hoisting and Lifting Equipment"/>
          <xsd:enumeration value="Crop and Forest Services"/>
          <xsd:enumeration value="Crop Monitoring"/>
          <xsd:enumeration value="Crop Monitoring and Agronomic Services"/>
          <xsd:enumeration value="Crop Scouting and Yield Assessment"/>
          <xsd:enumeration value="Crude Oil and Feedstock Testing"/>
          <xsd:enumeration value="Crude Oil Assay"/>
          <xsd:enumeration value="Crude Oil Terminals"/>
          <xsd:enumeration value="Crushers"/>
          <xsd:enumeration value="C-Terminal Sequence Analysis"/>
          <xsd:enumeration value="CTIA Scheme"/>
          <xsd:enumeration value="C-Tick Mark"/>
          <xsd:enumeration value="C-TPAT - Customs-Trade Partnership Against Terrorism"/>
          <xsd:enumeration value="C-TPAT Audits"/>
          <xsd:enumeration value="C-TPAT Training"/>
          <xsd:enumeration value="Custom Process Design"/>
          <xsd:enumeration value="Customer Care"/>
          <xsd:enumeration value="Customer Service Excellence (CSE)"/>
          <xsd:enumeration value="Customized Audit Solutions"/>
          <xsd:enumeration value="Customized Automotive Audit Solutions"/>
          <xsd:enumeration value="Customized Biofuel Sustainability Audits"/>
          <xsd:enumeration value="Customized PT"/>
          <xsd:enumeration value="Customized Single Food Audit Solutions"/>
          <xsd:enumeration value="Customized Training"/>
          <xsd:enumeration value="Cyanidation Technologies"/>
          <xsd:enumeration value="Cyanide Analysis"/>
          <xsd:enumeration value="Cyanide Bottle Roll Test"/>
          <xsd:enumeration value="Cyanide Destruction"/>
          <xsd:enumeration value="Cyanide Extractable Gold (BLEG)"/>
          <xsd:enumeration value="Cyanide Leaching"/>
          <xsd:enumeration value="Cyanide Recovery"/>
          <xsd:enumeration value="Cyanide Speciation"/>
          <xsd:enumeration value="Dairy Services"/>
          <xsd:enumeration value="Damage Assessment for Buildings and Infrastructure"/>
          <xsd:enumeration value="Damage Survey"/>
          <xsd:enumeration value="Dangerous Substances"/>
          <xsd:enumeration value="Data Acquisition System"/>
          <xsd:enumeration value="Data Analysis and Reporting"/>
          <xsd:enumeration value="Data Collection and Reporting"/>
          <xsd:enumeration value="Data Management"/>
          <xsd:enumeration value="Data Management and Data Interpretation"/>
          <xsd:enumeration value="Data Management for Statutory Inspection Programs"/>
          <xsd:enumeration value="Data Management for Vehicle Axle Load Control Programs"/>
          <xsd:enumeration value="Data Management Tool"/>
          <xsd:enumeration value="Data Room Review"/>
          <xsd:enumeration value="Data Warehousing"/>
          <xsd:enumeration value="Database Management and Mapping Services"/>
          <xsd:enumeration value="De Novo Protein Sequencing"/>
          <xsd:enumeration value="Dealership and Workshop"/>
          <xsd:enumeration value="Dealership and Workshop Audits"/>
          <xsd:enumeration value="Dean and Stark Testing"/>
          <xsd:enumeration value="Decommissioning, Decontamination and Demolition"/>
          <xsd:enumeration value="Demurrage Allocation"/>
          <xsd:enumeration value="Design Review and Verification"/>
          <xsd:enumeration value="Design Verification"/>
          <xsd:enumeration value="Destination Inspection"/>
          <xsd:enumeration value="Detergents and Household Care"/>
          <xsd:enumeration value="Development, Redevelopment and Contracting"/>
          <xsd:enumeration value="Digestion and Fusion"/>
          <xsd:enumeration value="Digicomply"/>
          <xsd:enumeration value="Dioxins and Furans"/>
          <xsd:enumeration value="Distillate Oil Testing"/>
          <xsd:enumeration value="Distribution and Retail"/>
          <xsd:enumeration value="Distribution Network Integrity Audits"/>
          <xsd:enumeration value="Distribution Services"/>
          <xsd:enumeration value="Diversity and Inclusion"/>
          <xsd:enumeration value="DIY, Tools and Hardware"/>
          <xsd:enumeration value="Dodd-Frank Act"/>
          <xsd:enumeration value="Dopant Profiling SIMS and SRP"/>
          <xsd:enumeration value="Downstream"/>
          <xsd:enumeration value="Draft Survey"/>
          <xsd:enumeration value="Drilling and Completion Engineering"/>
          <xsd:enumeration value="Drinking and Process Water Studies"/>
          <xsd:enumeration value="Drive Cycle Rating"/>
          <xsd:enumeration value="Drive Dynamic Systems"/>
          <xsd:enumeration value="Drive Dynamics"/>
          <xsd:enumeration value="Driver Assistance Systems"/>
          <xsd:enumeration value="Driver Assistance Systems Homologation (ECECE)"/>
          <xsd:enumeration value="Driver Examination and Licensing"/>
          <xsd:enumeration value="Drop-Shatter"/>
          <xsd:enumeration value="Due Diligence"/>
          <xsd:enumeration value="Due Diligence Audits"/>
          <xsd:enumeration value="During Production Check DUPRO"/>
          <xsd:enumeration value="Dust Fallout Monitoring"/>
          <xsd:enumeration value="Dyes and Additives"/>
          <xsd:enumeration value="Dynamic Modelling"/>
          <xsd:enumeration value="Dynamic Penetration Tests"/>
          <xsd:enumeration value="Dynamometer"/>
          <xsd:enumeration value="E&amp;E Services"/>
          <xsd:enumeration value="E&amp;E Services - Photovoltaic Modules"/>
          <xsd:enumeration value="Early Phase I - IIa Services"/>
          <xsd:enumeration value="Early Production Systems"/>
          <xsd:enumeration value="Earthquake Services"/>
          <xsd:enumeration value="Ebola"/>
          <xsd:enumeration value="E-Certificate"/>
          <xsd:enumeration value="Eco-Label Tests"/>
          <xsd:enumeration value="Economic Due Diligence"/>
          <xsd:enumeration value="Economic Feasibility"/>
          <xsd:enumeration value="Economic Sustainability"/>
          <xsd:enumeration value="Ecosystems and Biotops Risk Assessment"/>
          <xsd:enumeration value="Ecotoxicology Studies"/>
          <xsd:enumeration value="ECU and Software"/>
          <xsd:enumeration value="Effective Quality Improvement with Statistical Concepts and Techniques"/>
          <xsd:enumeration value="Effective Tools for Business Process Improvement"/>
          <xsd:enumeration value="E-Government Solutions"/>
          <xsd:enumeration value="EICC Program"/>
          <xsd:enumeration value="eK Mark"/>
          <xsd:enumeration value="Electric Drive Train"/>
          <xsd:enumeration value="Electrical &amp; Electronic Toy Services"/>
          <xsd:enumeration value="Electrical Components"/>
          <xsd:enumeration value="Electrical Installations Certification"/>
          <xsd:enumeration value="Electrical Safety Certification"/>
          <xsd:enumeration value="Electromagnetic Field Monitoring"/>
          <xsd:enumeration value="Electron Microprobe and SEM"/>
          <xsd:enumeration value="Electronic Cargo Transit System (ECTS)"/>
          <xsd:enumeration value="Electronic Components"/>
          <xsd:enumeration value="Electronics Accessories"/>
          <xsd:enumeration value="Emark Approval Services"/>
          <xsd:enumeration value="EMC Mark"/>
          <xsd:enumeration value="EMC Testing"/>
          <xsd:enumeration value="EMC Tests - Electromagnetic Compatibility"/>
          <xsd:enumeration value="Emergency Communication"/>
          <xsd:enumeration value="Emergency Response Services"/>
          <xsd:enumeration value="Emergency Response Services - CLP"/>
          <xsd:enumeration value="Emergency Response Services - Notification"/>
          <xsd:enumeration value="Emergency Response Services - Training"/>
          <xsd:enumeration value="Emission Consulting"/>
          <xsd:enumeration value="Emission Testing"/>
          <xsd:enumeration value="Emission Trading Verification"/>
          <xsd:enumeration value="Emissions Control"/>
          <xsd:enumeration value="Emissions Measurement Services"/>
          <xsd:enumeration value="Emissions Testing"/>
          <xsd:enumeration value="Emissions Testing - Auto"/>
          <xsd:enumeration value="E-Mobility"/>
          <xsd:enumeration value="Employee Engagement"/>
          <xsd:enumeration value="Employer branding"/>
          <xsd:enumeration value="Employment policy"/>
          <xsd:enumeration value="EMSD Approval"/>
          <xsd:enumeration value="EN/ISO Country Standards"/>
          <xsd:enumeration value="End of Warranty Inspection"/>
          <xsd:enumeration value="End-Of-Life Vehicle (ELV) Regulations"/>
          <xsd:enumeration value="ENEC and HAR"/>
          <xsd:enumeration value="Energy and Climate Change"/>
          <xsd:enumeration value="Energy Audit"/>
          <xsd:enumeration value="Energy Audits"/>
          <xsd:enumeration value="Energy Audits and Management"/>
          <xsd:enumeration value="Energy Audits and Management Systems"/>
          <xsd:enumeration value="Energy Efficiency"/>
          <xsd:enumeration value="Energy Management"/>
          <xsd:enumeration value="Energy Management System Establishment"/>
          <xsd:enumeration value="Energy Management Training"/>
          <xsd:enumeration value="Energy Optimization"/>
          <xsd:enumeration value="Energy Output Assessment"/>
          <xsd:enumeration value="Energy Related Products"/>
          <xsd:enumeration value="Energy Related Products - ErP Technical Documentation - File Verification"/>
          <xsd:enumeration value="Energy Savings Measurement and Verification (M and V)"/>
          <xsd:enumeration value="Energy Services"/>
          <xsd:enumeration value="Energy Sources"/>
          <xsd:enumeration value="Energy Testing"/>
          <xsd:enumeration value="Enforcement Devices - Testing Calibration and Verification"/>
          <xsd:enumeration value="Engine Performance Testing"/>
          <xsd:enumeration value="Engineering Data and Modeling"/>
          <xsd:enumeration value="Engineering Services"/>
          <xsd:enumeration value="Engineering Support and Upgrades"/>
          <xsd:enumeration value="Enhanced Oil Recovery (EOR)"/>
          <xsd:enumeration value="Environment"/>
          <xsd:enumeration value="Environment Data Management"/>
          <xsd:enumeration value="Environmental and Social Due Diligence"/>
          <xsd:enumeration value="Environmental and Social Impact Assessment"/>
          <xsd:enumeration value="Environmental and Technical Due Diligence Audits"/>
          <xsd:enumeration value="Environmental Assessment and Management"/>
          <xsd:enumeration value="Environmental Assistance and Expert Witness"/>
          <xsd:enumeration value="Environmental Audit"/>
          <xsd:enumeration value="Environmental Communication"/>
          <xsd:enumeration value="Environmental Disposal"/>
          <xsd:enumeration value="Environmental Drilling"/>
          <xsd:enumeration value="Environmental Due Diligence Audits"/>
          <xsd:enumeration value="Environmental Fate Studies"/>
          <xsd:enumeration value="Environmental Health and Safety"/>
          <xsd:enumeration value="Environmental Health and Safety Management"/>
          <xsd:enumeration value="Environmental Impact Assessment"/>
          <xsd:enumeration value="Environmental Issues"/>
          <xsd:enumeration value="Environmental Life Cycle Analyses of Building Materials"/>
          <xsd:enumeration value="Environmental Management System"/>
          <xsd:enumeration value="Environmental Management Systems"/>
          <xsd:enumeration value="Environmental Mineralogy"/>
          <xsd:enumeration value="Environmental Monitoring"/>
          <xsd:enumeration value="Environmental Permitting and Compliance Services"/>
          <xsd:enumeration value="Environmental Policy"/>
          <xsd:enumeration value="Environmental Reliability Testing"/>
          <xsd:enumeration value="Environmental Simulation"/>
          <xsd:enumeration value="Environmental Simulation - Auto"/>
          <xsd:enumeration value="Environmental Simulation and Analysis"/>
          <xsd:enumeration value="Environmental Training"/>
          <xsd:enumeration value="Equator Principles"/>
          <xsd:enumeration value="Equator Principles - Awareness Training"/>
          <xsd:enumeration value="Equator Principles - Developing an SMS"/>
          <xsd:enumeration value="Equator Principles - Implementation Training"/>
          <xsd:enumeration value="Equator Principles - Independent Review"/>
          <xsd:enumeration value="Equipment Certification and Calibration"/>
          <xsd:enumeration value="Equipment Design &amp; Manufacture"/>
          <xsd:enumeration value="Equipment Inspection Services"/>
          <xsd:enumeration value="Equipment Optimization"/>
          <xsd:enumeration value="Equipment Procurement"/>
          <xsd:enumeration value="Equipment Visual Inspection"/>
          <xsd:enumeration value="ETI Audits"/>
          <xsd:enumeration value="ETI SMETA Audits"/>
          <xsd:enumeration value="EU Emission Trading Scheme (EU ETS)"/>
          <xsd:enumeration value="EU ETS Verification for the Aviation Sector"/>
          <xsd:enumeration value="EU REACH"/>
          <xsd:enumeration value="EU RoHS"/>
          <xsd:enumeration value="EU Toy Directive"/>
          <xsd:enumeration value="EU Toy Directive Consultancy"/>
          <xsd:enumeration value="EU Toy Directive Factory Audits and Inspections"/>
          <xsd:enumeration value="EU Toy Directive Technical Assistance"/>
          <xsd:enumeration value="EU Toy Directive Technical Documentation Validation"/>
          <xsd:enumeration value="EU Toy Directive Testing"/>
          <xsd:enumeration value="EU Toy Directive Training"/>
          <xsd:enumeration value="Europe"/>
          <xsd:enumeration value="Europe - Statutory Schemes"/>
          <xsd:enumeration value="Europe - Voluntary Schemes"/>
          <xsd:enumeration value="E-Waste"/>
          <xsd:enumeration value="Excavated Ground Management"/>
          <xsd:enumeration value="Excipients"/>
          <xsd:enumeration value="Exercise Equipment"/>
          <xsd:enumeration value="Expediting"/>
          <xsd:enumeration value="Expediting Services"/>
          <xsd:enumeration value="EXPLOMIN™"/>
          <xsd:enumeration value="Exploration and Applied Mineralogy"/>
          <xsd:enumeration value="Exploration and Appraisal"/>
          <xsd:enumeration value="Exploration Management"/>
          <xsd:enumeration value="Exploration Sample Processing"/>
          <xsd:enumeration value="Exploration Services"/>
          <xsd:enumeration value="Exploration Services for Coal"/>
          <xsd:enumeration value="Exploration Services for Uranium"/>
          <xsd:enumeration value="Exploration Study Services"/>
          <xsd:enumeration value="Exploratory Clinical Trials"/>
          <xsd:enumeration value="Exterior"/>
          <xsd:enumeration value="Exterior Accessories"/>
          <xsd:enumeration value="Extractables and Leachables Testing"/>
          <xsd:enumeration value="Fabric Tests"/>
          <xsd:enumeration value="Facilities and Infrastructure"/>
          <xsd:enumeration value="Facilities and Production"/>
          <xsd:enumeration value="Facilities Management and Inspections"/>
          <xsd:enumeration value="Factory Acceptance Test"/>
          <xsd:enumeration value="Factory and Site Acceptance Testing"/>
          <xsd:enumeration value="Factory Capability Assessment"/>
          <xsd:enumeration value="Failure Analysis and Failure Prevention"/>
          <xsd:enumeration value="Failure and Damage Analysis"/>
          <xsd:enumeration value="Failure Mode and Effects Analysis Training"/>
          <xsd:enumeration value="Farm Assessments"/>
          <xsd:enumeration value="FCC Mark"/>
          <xsd:enumeration value="FDA 510K"/>
          <xsd:enumeration value="Feed and Ingredients"/>
          <xsd:enumeration value="Fertigation Auditing"/>
          <xsd:enumeration value="Fertigation Monitoring"/>
          <xsd:enumeration value="Fertilizer Calculations"/>
          <xsd:enumeration value="Fertilizers"/>
          <xsd:enumeration value="Fiber Material Composition"/>
          <xsd:enumeration value="Fibers"/>
          <xsd:enumeration value="Field and Sampling"/>
          <xsd:enumeration value="Field Measurement"/>
          <xsd:enumeration value="Field Trials"/>
          <xsd:enumeration value="Final Acceptance Inspection and Testing"/>
          <xsd:enumeration value="Final Installation Inspection"/>
          <xsd:enumeration value="Final Production Inspection"/>
          <xsd:enumeration value="Final Random Inspection - FRI"/>
          <xsd:enumeration value="Finance"/>
          <xsd:enumeration value="Fine Chemicals"/>
          <xsd:enumeration value="Finished Product Services"/>
          <xsd:enumeration value="Fire Assay"/>
          <xsd:enumeration value="Fire Safety and Flammability"/>
          <xsd:enumeration value="First-In-Human (FIH) Clinical Trials"/>
          <xsd:enumeration value="Fishing Equipment"/>
          <xsd:enumeration value="Fitness for Purpose Study"/>
          <xsd:enumeration value="Fitness for Service Assessment"/>
          <xsd:enumeration value="Fixed Laboratory Services"/>
          <xsd:enumeration value="Fixed Source Emission (Stack)"/>
          <xsd:enumeration value="Flammability Tests"/>
          <xsd:enumeration value="Flare and Fuel Gas Metering"/>
          <xsd:enumeration value="Flexitank"/>
          <xsd:enumeration value="Float-Sink and Washability Testing"/>
          <xsd:enumeration value="Flotation"/>
          <xsd:enumeration value="Flotation Economic Evaluation Tool (FLEET)"/>
          <xsd:enumeration value="Flotation Equipment"/>
          <xsd:enumeration value="Flotation Tests"/>
          <xsd:enumeration value="Flow Assurance Services"/>
          <xsd:enumeration value="Flow Assurance Testing"/>
          <xsd:enumeration value="Flow Measurement Allocation"/>
          <xsd:enumeration value="Flowsheet Development"/>
          <xsd:enumeration value="Fluid Sampling and Analysis"/>
          <xsd:enumeration value="FluidPro PAL™"/>
          <xsd:enumeration value="FluidPro PAL™ JR"/>
          <xsd:enumeration value="Food"/>
          <xsd:enumeration value="Food Allergen Testing"/>
          <xsd:enumeration value="Food and Beverages"/>
          <xsd:enumeration value="Food Chemical Analysis"/>
          <xsd:enumeration value="Food Contact Tests"/>
          <xsd:enumeration value="Food Contaminant Testing"/>
          <xsd:enumeration value="Food Defence"/>
          <xsd:enumeration value="Food Hygiene Training"/>
          <xsd:enumeration value="Food Industry Second Party Audit"/>
          <xsd:enumeration value="Food Label Reviews and Nutritional Analysis"/>
          <xsd:enumeration value="Food Microbiological Testing"/>
          <xsd:enumeration value="Food Nutritional Testing and Vitamins"/>
          <xsd:enumeration value="Food Physical and Sensory Testing"/>
          <xsd:enumeration value="Food Safety Services"/>
          <xsd:enumeration value="Food Sustainability"/>
          <xsd:enumeration value="Food Traceability Training"/>
          <xsd:enumeration value="Foreign Exchange Control"/>
          <xsd:enumeration value="Forensic Testing"/>
          <xsd:enumeration value="Forest Inventory and Consulting"/>
          <xsd:enumeration value="Forest Management"/>
          <xsd:enumeration value="Forest Management Certification"/>
          <xsd:enumeration value="Forest Plantation Review"/>
          <xsd:enumeration value="Forest Product Chain-of-Custody"/>
          <xsd:enumeration value="Forest Product Chain-of-Custody Certification"/>
          <xsd:enumeration value="Forest Products"/>
          <xsd:enumeration value="Forestry"/>
          <xsd:enumeration value="Forestry and Wood"/>
          <xsd:enumeration value="Forestry Management"/>
          <xsd:enumeration value="Forestry, Agriculture and Construction"/>
          <xsd:enumeration value="Fractured Carbonate Studies"/>
          <xsd:enumeration value="Fresh Produce"/>
          <xsd:enumeration value="FSMA"/>
          <xsd:enumeration value="FSSC 22000"/>
          <xsd:enumeration value="FSSC 22000 - Awareness Training - Food Safety System Certification"/>
          <xsd:enumeration value="FSSC 22000 - Implementation and Documentation Training - Food Safety System Certification"/>
          <xsd:enumeration value="FSSC 22000 - Internal Auditor Training - Food Safety System Certification"/>
          <xsd:enumeration value="FSSC 22000 - Lead Auditor Training - Food Safety System Certification"/>
          <xsd:enumeration value="Fuel and Oil"/>
          <xsd:enumeration value="Fuel Blending"/>
          <xsd:enumeration value="Fuel Gases"/>
          <xsd:enumeration value="Fuel Integrity Program"/>
          <xsd:enumeration value="Fuel Oil Testing"/>
          <xsd:enumeration value="Fuel Oils"/>
          <xsd:enumeration value="Fuel Treatment"/>
          <xsd:enumeration value="Fuels Blending and Cargo Treatment"/>
          <xsd:enumeration value="Fuels Improvement"/>
          <xsd:enumeration value="Fuels Performance Consultation"/>
          <xsd:enumeration value="Fuels Testing"/>
          <xsd:enumeration value="Fugitive Emission Studies"/>
          <xsd:enumeration value="Fugitive Emissions"/>
          <xsd:enumeration value="Full Outturn Guarantee (FOG)"/>
          <xsd:enumeration value="Full Outturn Quality (FOQ)"/>
          <xsd:enumeration value="Full Scale Static Rotor Blade Testing"/>
          <xsd:enumeration value="Full Year Results"/>
          <xsd:enumeration value="Fumigation Services"/>
          <xsd:enumeration value="Functional and Safety Test"/>
          <xsd:enumeration value="Functional Safety"/>
          <xsd:enumeration value="Functional Safety Auto"/>
          <xsd:enumeration value="Functional Safety Automation Industry"/>
          <xsd:enumeration value="Furans"/>
          <xsd:enumeration value="Furniture"/>
          <xsd:enumeration value="Fusion"/>
          <xsd:enumeration value="Gap Analysis Audit"/>
          <xsd:enumeration value="Garden Tools"/>
          <xsd:enumeration value="Garment Without Guilt"/>
          <xsd:enumeration value="Gas Analysis"/>
          <xsd:enumeration value="Gas Analysis in Pharmaceutical Production"/>
          <xsd:enumeration value="Gas Appliances"/>
          <xsd:enumeration value="Gas Appliances Certifications"/>
          <xsd:enumeration value="Gas Free Inspection"/>
          <xsd:enumeration value="Gas In Situ Determinations"/>
          <xsd:enumeration value="Gas Metering Systems"/>
          <xsd:enumeration value="Gas Technical Center"/>
          <xsd:enumeration value="Gas Testing"/>
          <xsd:enumeration value="Gasoline Testing"/>
          <xsd:enumeration value="GasPro"/>
          <xsd:enumeration value="GCF"/>
          <xsd:enumeration value="GCGOR"/>
          <xsd:enumeration value="Gearbox Inspection"/>
          <xsd:enumeration value="General Industrial Services"/>
          <xsd:enumeration value="Genetic Testing"/>
          <xsd:enumeration value="Geochemistry"/>
          <xsd:enumeration value="Geometallurgical Review"/>
          <xsd:enumeration value="Geometallurgy"/>
          <xsd:enumeration value="Geometallurgy Framework"/>
          <xsd:enumeration value="Geophysical Services"/>
          <xsd:enumeration value="Geostatistics and Block Modeling"/>
          <xsd:enumeration value="Geotechnical Engineering"/>
          <xsd:enumeration value="Geotechnical Investigations"/>
          <xsd:enumeration value="Geotechnical Parameters"/>
          <xsd:enumeration value="Geotechnical Services"/>
          <xsd:enumeration value="Geotechnical Studies"/>
          <xsd:enumeration value="GFSI Certification"/>
          <xsd:enumeration value="GHP (Good Hygiene Practices)"/>
          <xsd:enumeration value="Global Food Safety Initiative Certification"/>
          <xsd:enumeration value="Global Procurement Policy"/>
          <xsd:enumeration value="Global Regulations"/>
          <xsd:enumeration value="Global Schemes"/>
          <xsd:enumeration value="GlobalGap"/>
          <xsd:enumeration value="GLP Residue Studies"/>
          <xsd:enumeration value="Gluten-free"/>
          <xsd:enumeration value="Glutten Free"/>
          <xsd:enumeration value="Glycosylation Analysis"/>
          <xsd:enumeration value="GM &amp; GE Services"/>
          <xsd:enumeration value="GM Trails"/>
          <xsd:enumeration value="GMO Testing"/>
          <xsd:enumeration value="GMP - Good Manufacturing Practices, Auditing, Certification and Training"/>
          <xsd:enumeration value="GMP and REACH Implementation Training in Cosmetics Industry"/>
          <xsd:enumeration value="GMP B2"/>
          <xsd:enumeration value="Gold"/>
          <xsd:enumeration value="Gold and Silver Bullion Analysis"/>
          <xsd:enumeration value="Gold by Aqua Regia"/>
          <xsd:enumeration value="Gold Mineralogy"/>
          <xsd:enumeration value="Good Agricultural Practices (G.A.P) Certification"/>
          <xsd:enumeration value="Good Distribution Practice (For Medical Devices)"/>
          <xsd:enumeration value="Good Distribution Practices (GDP) Certification For Pharmaceutical Industry"/>
          <xsd:enumeration value="Good Distribution Practices (GDP) Training For Pharmaceutical Industry"/>
          <xsd:enumeration value="Good Environmental Practices"/>
          <xsd:enumeration value="Good Manufacturing Pracrices (GMP) Auditor Conversion Training - ICH Q7A"/>
          <xsd:enumeration value="Good Manufacturing Practice (GMP) Certification"/>
          <xsd:enumeration value="Good Manufacturing Practices"/>
          <xsd:enumeration value="Good Manufacturing Practices (GMP) Awareness Training For Pharmaceutical Industry"/>
          <xsd:enumeration value="Good Manufacturing Practices (GMP) Compliance Training For Pharmaceutical Industry"/>
          <xsd:enumeration value="Good Manufacturing Practices (GMP) Expert Training For Pharmaceutical Industry"/>
          <xsd:enumeration value="Good Spa Practices"/>
          <xsd:enumeration value="Good Storage and Distribution Practices"/>
          <xsd:enumeration value="Good Trading Practices"/>
          <xsd:enumeration value="GOST-R Certificate and Declaration"/>
          <xsd:enumeration value="GOST-R Scheme"/>
          <xsd:enumeration value="Grading"/>
          <xsd:enumeration value="Grain and Oil Seeds"/>
          <xsd:enumeration value="Grain Size Analysis"/>
          <xsd:enumeration value="Gravity Recovery Gold (GRG) Test"/>
          <xsd:enumeration value="Gravity Separation"/>
          <xsd:enumeration value="Gravity Separation Test"/>
          <xsd:enumeration value="Greasy Wool"/>
          <xsd:enumeration value="Green Building"/>
          <xsd:enumeration value="Green IT Policy ‎"/>
          <xsd:enumeration value="Green Process Design"/>
          <xsd:enumeration value="Green Procurement"/>
          <xsd:enumeration value="Greenhouse Gas Emissions and Lifecycle Assessment"/>
          <xsd:enumeration value="Greenhouse Gas Emissions Monitoring"/>
          <xsd:enumeration value="Greenhouse Services"/>
          <xsd:enumeration value="Groundwater and Hydrogeological Studies"/>
          <xsd:enumeration value="Groundwater Catchment Study"/>
          <xsd:enumeration value="Groundwater Modeling"/>
          <xsd:enumeration value="Groundwater Resources Risk Assessment"/>
          <xsd:enumeration value="Groundwater Wells"/>
          <xsd:enumeration value="Groundwater Wells Inspection"/>
          <xsd:enumeration value="Groundwater Wells Installation"/>
          <xsd:enumeration value="GS - Geprüfte Sicherheit (Tested Safety) Scheme"/>
          <xsd:enumeration value="GSCP Audits"/>
          <xsd:enumeration value="Guarantee Business Solutions"/>
          <xsd:enumeration value="Guarantee Services"/>
          <xsd:enumeration value="Gulf States Toy Services"/>
          <xsd:enumeration value="HACCP Awareness Training"/>
          <xsd:enumeration value="HACCP Certification"/>
          <xsd:enumeration value="HACCP Implementation and Auditing Training"/>
          <xsd:enumeration value="Halal certification"/>
          <xsd:enumeration value="Half Year Results"/>
          <xsd:enumeration value="HALT and HASS"/>
          <xsd:enumeration value="Hand Tools"/>
          <xsd:enumeration value="Hannah Process"/>
          <xsd:enumeration value="Hardgoods"/>
          <xsd:enumeration value="Hardgoods - DIY, Tools and Hardware"/>
          <xsd:enumeration value="Hardgoods - Home Furnishings and Houseware"/>
          <xsd:enumeration value="Hardgrove Grindability Index (HGI)"/>
          <xsd:enumeration value="Harvest Monitoring"/>
          <xsd:enumeration value="Hazardous Substances"/>
          <xsd:enumeration value="Headlamps"/>
          <xsd:enumeration value="Health and Safety"/>
          <xsd:enumeration value="Health and Safety and Industrial Hygiene"/>
          <xsd:enumeration value="Health and Well-Being"/>
          <xsd:enumeration value="Health Safety and Environment Management During Construction"/>
          <xsd:enumeration value="Health, Beauty and Wellness"/>
          <xsd:enumeration value="Health, Safety and Environment"/>
          <xsd:enumeration value="Health, Safety and Environment Management"/>
          <xsd:enumeration value="Health, Safety, and Environment Management (HS&amp;E)"/>
          <xsd:enumeration value="Helmets"/>
          <xsd:enumeration value="Herb and Spice"/>
          <xsd:enumeration value="Herbicides"/>
          <xsd:enumeration value="High Definition Mineralogy"/>
          <xsd:enumeration value="High Density Sludge (HDS) Process"/>
          <xsd:enumeration value="High Pressure Grinding Rolls (HPGR)"/>
          <xsd:enumeration value="High Visibility Clothing"/>
          <xsd:enumeration value="HiPAL"/>
          <xsd:enumeration value="Historical Study"/>
          <xsd:enumeration value="Hold and Hatch Inspections"/>
          <xsd:enumeration value="Holiday and Party Items"/>
          <xsd:enumeration value="Home Furnishings and Houseware"/>
          <xsd:enumeration value="Homologation"/>
          <xsd:enumeration value="Homologation Consulting"/>
          <xsd:enumeration value="Homologation ECECE emark Emark"/>
          <xsd:enumeration value="Homologation EV"/>
          <xsd:enumeration value="Homologation Project Management"/>
          <xsd:enumeration value="Hong Kong  (Hong Kong - Medical Devices Control Office)"/>
          <xsd:enumeration value="Hospitality Services"/>
          <xsd:enumeration value="Host Cell Impurity Testing"/>
          <xsd:enumeration value="Hot Light Fastness, Hot Light Aging and Color Stability"/>
          <xsd:enumeration value="Household Care"/>
          <xsd:enumeration value="HR onboarding"/>
          <xsd:enumeration value="HR Principles Policy"/>
          <xsd:enumeration value="HSE Assessment"/>
          <xsd:enumeration value="HSE Inspection"/>
          <xsd:enumeration value="Human Health Risk Assessment"/>
          <xsd:enumeration value="Humidity Testing"/>
          <xsd:enumeration value="HVI Cotton Testing"/>
          <xsd:enumeration value="Hydraulic Conductivity"/>
          <xsd:enumeration value="Hydride Elements"/>
          <xsd:enumeration value="Hydrocarbon Allocation"/>
          <xsd:enumeration value="Hydrocarbon Fingerprinting"/>
          <xsd:enumeration value="Hydrogeochemistry"/>
          <xsd:enumeration value="Hydrogeological Services"/>
          <xsd:enumeration value="Hygiene Monitored Approval Scheme"/>
          <xsd:enumeration value="IATA Training"/>
          <xsd:enumeration value="Icorr Painting and Coating Training"/>
          <xsd:enumeration value="ICS Audits"/>
          <xsd:enumeration value="ICTI Audits"/>
          <xsd:enumeration value="Identification and Chemistry"/>
          <xsd:enumeration value="IEC"/>
          <xsd:enumeration value="IECEE HS Reporting Services"/>
          <xsd:enumeration value="IECQ HSPM (Hazardous Substances Process Management)"/>
          <xsd:enumeration value="IFS - International Food Standard Audit, Certification and Training"/>
          <xsd:enumeration value="IFS Awareness Training - International Food Standard"/>
          <xsd:enumeration value="IFS Broker Certification"/>
          <xsd:enumeration value="IFS Food Certification"/>
          <xsd:enumeration value="IFS HPC Certification"/>
          <xsd:enumeration value="IFS Logistics Certification"/>
          <xsd:enumeration value="iGS (Integrated Geometallurgical Simulation)"/>
          <xsd:enumeration value="IMDS Services"/>
          <xsd:enumeration value="Immunogenicity and Neutralizing Antibody"/>
          <xsd:enumeration value="Impact Analysis"/>
          <xsd:enumeration value="Implementation and Documentation Training - Integrated Management Systems"/>
          <xsd:enumeration value="Implementation and Management - Vehicle Safety and Emission Programs"/>
          <xsd:enumeration value="Implementation and Management of Axle Load Control Programs"/>
          <xsd:enumeration value="Implementation and Management of Traffic Systems"/>
          <xsd:enumeration value="Implementation Training"/>
          <xsd:enumeration value="Import and Export Certification"/>
          <xsd:enumeration value="Import Certification for Iran"/>
          <xsd:enumeration value="Import Control Services"/>
          <xsd:enumeration value="Imported Vehicle Inspection and Verification CIVIO"/>
          <xsd:enumeration value="Impurities in Natural Hydrocarbons"/>
          <xsd:enumeration value="Indicator Mineral and Diamond Processing and Assessment"/>
          <xsd:enumeration value="Indonesia Toy Services"/>
          <xsd:enumeration value="Indoor Air Quality (IAQ)"/>
          <xsd:enumeration value="Indoor Environmental Quality"/>
          <xsd:enumeration value="Indoor Environmental Quality (IEQ)"/>
          <xsd:enumeration value="Industrial Chemicals"/>
          <xsd:enumeration value="Industrial Gasses"/>
          <xsd:enumeration value="Industrial Hygiene"/>
          <xsd:enumeration value="Industrial Measurements"/>
          <xsd:enumeration value="Industrial Projects in Russia"/>
          <xsd:enumeration value="Industrial Projects in Russia - Regulatory Compliance Services"/>
          <xsd:enumeration value="Industrial Rope Access"/>
          <xsd:enumeration value="Industrial Waste Water Studies"/>
          <xsd:enumeration value="Industry Specific Training"/>
          <xsd:enumeration value="Information Management Systems"/>
          <xsd:enumeration value="Information Security"/>
          <xsd:enumeration value="Information Security Management"/>
          <xsd:enumeration value="Information Security Management Systems Certification"/>
          <xsd:enumeration value="Information Technology"/>
          <xsd:enumeration value="Infrastructure and Building Services"/>
          <xsd:enumeration value="In-House (Custom Services)"/>
          <xsd:enumeration value="In-House Laboratory Development and Consultancy"/>
          <xsd:enumeration value="Initial Production Check - IPC"/>
          <xsd:enumeration value="Inland Revenue/VAT/ Local Taxes"/>
          <xsd:enumeration value="In-Line Quality Consulting"/>
          <xsd:enumeration value="Inmetro Mark"/>
          <xsd:enumeration value="Innovative Solutions"/>
          <xsd:enumeration value="In-Plant and Operational Support"/>
          <xsd:enumeration value="In-Plant Services and Operational Support"/>
          <xsd:enumeration value="In-Service Inspections"/>
          <xsd:enumeration value="Inspection"/>
          <xsd:enumeration value="Inspection and Cargo Management"/>
          <xsd:enumeration value="Inspection and Sampling for Coal"/>
          <xsd:enumeration value="Inspection and Sampling for Uranium"/>
          <xsd:enumeration value="Inspection and Sampling Services"/>
          <xsd:enumeration value="Inspection and Technical Assistance During Turnarounds"/>
          <xsd:enumeration value="Inspection for Agricultural Goods"/>
          <xsd:enumeration value="Inspection Services"/>
          <xsd:enumeration value="Inspection Services for Biofuels"/>
          <xsd:enumeration value="Integrated Development Studies"/>
          <xsd:enumeration value="Integrated Management Systems"/>
          <xsd:enumeration value="Integrated Management Systems Certifications"/>
          <xsd:enumeration value="Integrated Management Systems Training"/>
          <xsd:enumeration value="Integrated Pest Management"/>
          <xsd:enumeration value="Integrated Sustainability Audits"/>
          <xsd:enumeration value="Integrity"/>
          <xsd:enumeration value="Interior"/>
          <xsd:enumeration value="Interior Accessories"/>
          <xsd:enumeration value="Internal Auditor Training"/>
          <xsd:enumeration value="Internal Quality Systems Training"/>
          <xsd:enumeration value="International Customs Data Exchange"/>
          <xsd:enumeration value="International Food Safety (IFS) Broker"/>
          <xsd:enumeration value="International Food Safety (IFS) Logistics"/>
          <xsd:enumeration value="Interpretation and Modeling"/>
          <xsd:enumeration value="Introduction to REACH"/>
          <xsd:enumeration value="Introduction to Sustainability and Ecodesign"/>
          <xsd:enumeration value="Investor Relations"/>
          <xsd:enumeration value="IP Traceability"/>
          <xsd:enumeration value="IR-Inspection"/>
          <xsd:enumeration value="IRIS Certification"/>
          <xsd:enumeration value="Iron and Nickel"/>
          <xsd:enumeration value="Iron Ore"/>
          <xsd:enumeration value="Isamill Evaluation"/>
          <xsd:enumeration value="ISO 10002 - Quality Management - Customer Satisfaction Certification"/>
          <xsd:enumeration value="ISO 11135-1 - Sterilization of Health Care Products - Ethylene Oxide"/>
          <xsd:enumeration value="ISO 11137-1-2 - Sterilization of Health Care Products - Radiation"/>
          <xsd:enumeration value="ISO 13485"/>
          <xsd:enumeration value="ISO 13485 - Awareness Training - Quality Management Systems for Medical Devices"/>
          <xsd:enumeration value="ISO 13485 - Internal Auditor Training - Quality Management Systems for Medical Devices"/>
          <xsd:enumeration value="ISO 13485 - Lead Auditor Training - Quality Management Systems for Medical Devices"/>
          <xsd:enumeration value="ISO 13485 - Sanitary Products CE Marking"/>
          <xsd:enumeration value="ISO 13485:2003"/>
          <xsd:enumeration value="ISO 14001 - Awareness Training - Environmental Management Systems"/>
          <xsd:enumeration value="ISO 14001 - Implementation Course - Environmental Management Systems"/>
          <xsd:enumeration value="ISO 14001 - Internal Auditor Training - Environmental Management Systems"/>
          <xsd:enumeration value="ISO 14001 - Lead Auditor Training - Environmental Management Systems"/>
          <xsd:enumeration value="ISO 14001:2004 - Environmental Management Systems"/>
          <xsd:enumeration value="ISO 14064 - Auditor Training - Greenhouse Gas Accounting and Verification"/>
          <xsd:enumeration value="ISO 14064 - Awareness Training - Greenhouse Gas Accounting and Verification"/>
          <xsd:enumeration value="ISO 14064 - Greenhouse Gas Accounting and Verification"/>
          <xsd:enumeration value="ISO 14064 - Greenhouse Gas Verification"/>
          <xsd:enumeration value="ISO 14067 - Carbon Footprint"/>
          <xsd:enumeration value="ISO 15378 - Certification - Primary Packaging Materials for Medicinal Products"/>
          <xsd:enumeration value="ISO 20000 - Awareness Training - Information Technology Service Management Systems"/>
          <xsd:enumeration value="ISO 20000 - Internal Auditing Training - Information Technology Service Management Systems"/>
          <xsd:enumeration value="ISO 20000 - IT Certification"/>
          <xsd:enumeration value="ISO 20000 - Lead Auditor Training - Information Technology Service Management Systems"/>
          <xsd:enumeration value="ISO 20121"/>
          <xsd:enumeration value="ISO 22000"/>
          <xsd:enumeration value="ISO 22000 - Awareness Training - Food Safety Management Systems"/>
          <xsd:enumeration value="ISO 22000 - Implementation Training - Food Safety Management Systems"/>
          <xsd:enumeration value="ISO 22000 - Internal Auditor Training - Food Safety Management Systems"/>
          <xsd:enumeration value="ISO 22000 - Lead Auditor Training - Food Safety Management Systems"/>
          <xsd:enumeration value="ISO 22301 - Certification - Preparedness and Continuity Management Systems"/>
          <xsd:enumeration value="ISO 22716 - Cosmetics GMP"/>
          <xsd:enumeration value="ISO 22716 - Good Manufacturing Practices (GMP) Awareness Training for Cosmetic Industry"/>
          <xsd:enumeration value="ISO 22716 - Good Manufacturing Practices (GMP) Interpretation and Audit Training for Cosmetic Industry"/>
          <xsd:enumeration value="ISO 26000 - Awareness Training - Social Responsibility"/>
          <xsd:enumeration value="ISO 26000 - Guidance on Social Responsibility (Auditing and Training)"/>
          <xsd:enumeration value="ISO 26000 - Implementation Training - Social Responsibility"/>
          <xsd:enumeration value="ISO 26000 - Performance Assessment - Social Responsibility"/>
          <xsd:enumeration value="ISO 27001 - Auditor Conversion Training - Information Security Management Systems"/>
          <xsd:enumeration value="ISO 27001 - Awareness Training - Information Security Management Systems"/>
          <xsd:enumeration value="ISO 27001 - Internal Auditor Training - Information Security Management Systems"/>
          <xsd:enumeration value="ISO 27001 - Lead Auditor Training - Information Security Management Systems"/>
          <xsd:enumeration value="ISO 27001:2005 - Information Security Management Systems"/>
          <xsd:enumeration value="ISO 28000 - Awareness Training - Supply Chain Security Management Systems"/>
          <xsd:enumeration value="ISO 28000 - Lead Auditor Training - Supply Chain Security Management Systems"/>
          <xsd:enumeration value="ISO 28000 - Supply Chain Security Management Systems"/>
          <xsd:enumeration value="ISO 29001 - Awareness Training - Quality Management for Oil and Gas"/>
          <xsd:enumeration value="ISO 29001 - Quality Management for Oil and Gas"/>
          <xsd:enumeration value="ISO 29990 - Certification - Learning Services Management Systems"/>
          <xsd:enumeration value="ISO 31000 - Awareness Training - Risk Management"/>
          <xsd:enumeration value="ISO 31000 - Risk Management"/>
          <xsd:enumeration value="ISO 31000 - Risk Management (Auditing Training)"/>
          <xsd:enumeration value="ISO 50001 - Awareness Training - Energy Management Systems"/>
          <xsd:enumeration value="ISO 9001 - Auditor Conversion Training - Quality Management Systems"/>
          <xsd:enumeration value="ISO 9001 - Awareness Training - Quality Management Systems"/>
          <xsd:enumeration value="ISO 9001 - Certification - Quality Management Systems"/>
          <xsd:enumeration value="ISO 9001 - Internal Auditor Training - Quality Management Systems"/>
          <xsd:enumeration value="ISO 9001 - Lead Auditor Training - Quality Management Systems"/>
          <xsd:enumeration value="ISO 9001 - Medical Devices Auditor Transition Training"/>
          <xsd:enumeration value="ISO 9001 and 14001 Transition"/>
          <xsd:enumeration value="ISO 9001, ISO 14001 and OHSAS 18001 - Internal Auditor Training - Integrated Management Systems"/>
          <xsd:enumeration value="ISO Tank Inspection"/>
          <xsd:enumeration value="ISO/DIS 50001 - Energy Management Systems - Certification and Training"/>
          <xsd:enumeration value="ISO/IEC 17025"/>
          <xsd:enumeration value="ISO/IEC 17025 - Awareness Course - Laboratory Management Systems"/>
          <xsd:enumeration value="ISO/IEC 17025 - Internal Auditor Training - Laboratory Management Systems"/>
          <xsd:enumeration value="ISO/TS 16949 - Awareness Training - Quality Management Systems for Automotive Industry"/>
          <xsd:enumeration value="ISO/TS 16949 - Implementation Training - Quality Management System for Automotive Products"/>
          <xsd:enumeration value="ISO/TS 16949 - Internal Auditing - Quality Management System for Automotive Products"/>
          <xsd:enumeration value="ISO/TS 16949 - Lead Auditor Training - Quality Management Systems for Automotive Industry"/>
          <xsd:enumeration value="ISO/TS 16949 - Quality Management Systems for Automotive Industry"/>
          <xsd:enumeration value="ISO/TS 16949 - Transition Course - Quality Management System for Automotive Products"/>
          <xsd:enumeration value="ISTA Certification (International Safe Transit Association)"/>
          <xsd:enumeration value="ISTA Certification (International Seed Testing Association)"/>
          <xsd:enumeration value="IT and Telecommunication"/>
          <xsd:enumeration value="IT Policy"/>
          <xsd:enumeration value="IT Service Management"/>
          <xsd:enumeration value="Japan Toy Services"/>
          <xsd:enumeration value="Jet Fuel Testing"/>
          <xsd:enumeration value="Jetty Services"/>
          <xsd:enumeration value="Jewellery"/>
          <xsd:enumeration value="Jewelry"/>
          <xsd:enumeration value="JISQ 9100, AS 9100, EN 9100 - Quality Management Systems for Aerospace Industry"/>
          <xsd:enumeration value="JK Abrasion Test"/>
          <xsd:enumeration value="JK Drop-Weight Test"/>
          <xsd:enumeration value="JPAL - Japanese Regulations for Medical Devices"/>
          <xsd:enumeration value="Jute Grading and Testing"/>
          <xsd:enumeration value="Juvenile Products"/>
          <xsd:enumeration value="Karst Studies"/>
          <xsd:enumeration value="Kitchen and Dining Products"/>
          <xsd:enumeration value="Korea RoHS"/>
          <xsd:enumeration value="Korea Toy Services"/>
          <xsd:enumeration value="Kosher"/>
          <xsd:enumeration value="Labeling Verification Care and Use Instructions"/>
          <xsd:enumeration value="Laboratory Analysis"/>
          <xsd:enumeration value="Laboratory Analysis - Analytical Parameters"/>
          <xsd:enumeration value="Laboratory Comparative Work Index"/>
          <xsd:enumeration value="Laboratory Design"/>
          <xsd:enumeration value="Laboratory Design, Commissioning and Operation Services"/>
          <xsd:enumeration value="Laboratory Management"/>
          <xsd:enumeration value="Laboratory Outsourcing"/>
          <xsd:enumeration value="Laboratory Services"/>
          <xsd:enumeration value="Laboratory Up*Sourcing"/>
          <xsd:enumeration value="Laboratory Validation"/>
          <xsd:enumeration value="Ladders"/>
          <xsd:enumeration value="Land, Water and Data Management"/>
          <xsd:enumeration value="Landfill Management Studies"/>
          <xsd:enumeration value="Landfill Subsidence Monitoring"/>
          <xsd:enumeration value="Large Projects and Finance"/>
          <xsd:enumeration value="Late Phase II - IV Services"/>
          <xsd:enumeration value="Leak Detection"/>
          <xsd:enumeration value="Lean and Six Sigma"/>
          <xsd:enumeration value="Lean Awareness Training"/>
          <xsd:enumeration value="Lean Gas Systems"/>
          <xsd:enumeration value="Lean Six Sigma Master Black Belt Course"/>
          <xsd:enumeration value="Leasing Companies"/>
          <xsd:enumeration value="Legal Requirements"/>
          <xsd:enumeration value="Legal Requirements (Homologation)"/>
          <xsd:enumeration value="Legally Defensible Data"/>
          <xsd:enumeration value="Legionella"/>
          <xsd:enumeration value="Lenders' Adviser"/>
          <xsd:enumeration value="Lenders Engineer"/>
          <xsd:enumeration value="LHAMA Compliance Labeling of Hazardous Art Materials"/>
          <xsd:enumeration value="Licence Application Support"/>
          <xsd:enumeration value="Life Cycle Analyses"/>
          <xsd:enumeration value="Life Cycle Assessment"/>
          <xsd:enumeration value="Lift and Elevator Certification"/>
          <xsd:enumeration value="Lighting"/>
          <xsd:enumeration value="Lightning Inspection"/>
          <xsd:enumeration value="Liquid Metering Systems"/>
          <xsd:enumeration value="Liquid Penetrant Testing Training"/>
          <xsd:enumeration value="Liquids"/>
          <xsd:enumeration value="Liquid-Solid Separation Testing"/>
          <xsd:enumeration value="Lithium"/>
          <xsd:enumeration value="LNG"/>
          <xsd:enumeration value="LNG and Gases"/>
          <xsd:enumeration value="LNG Contract Review and Consultancy"/>
          <xsd:enumeration value="LNG Custody Transfer Inspection"/>
          <xsd:enumeration value="LNG Laboratory Test and Observation"/>
          <xsd:enumeration value="LNG Metering Compliance"/>
          <xsd:enumeration value="LNG Online GC Support Services"/>
          <xsd:enumeration value="LNG Portable Sampler and Testing Rig"/>
          <xsd:enumeration value="LNG Services"/>
          <xsd:enumeration value="LNG Ship Calibration"/>
          <xsd:enumeration value="Loading and Discharge Supervision"/>
          <xsd:enumeration value="Loading and Unloading Supervision"/>
          <xsd:enumeration value="Loading Master, On-Hires and Off-Hires"/>
          <xsd:enumeration value="Loading Unloading Supervision (LSUS)"/>
          <xsd:enumeration value="Load-Port and Pre-Shipment Assays"/>
          <xsd:enumeration value="Local and International Multicenter Quality of Life Studies"/>
          <xsd:enumeration value="Locked Cycle Test"/>
          <xsd:enumeration value="Logistic Companies"/>
          <xsd:enumeration value="Logistics"/>
          <xsd:enumeration value="Logistics and Trade"/>
          <xsd:enumeration value="Logistics Certification"/>
          <xsd:enumeration value="Logistics Chain Damage Prevention"/>
          <xsd:enumeration value="Logistics Support"/>
          <xsd:enumeration value="Low Formaldehyde Composite Wood Product Certification"/>
          <xsd:enumeration value="Low Level Pesticides"/>
          <xsd:enumeration value="LPG Services"/>
          <xsd:enumeration value="Lubricant Testing"/>
          <xsd:enumeration value="Luggage and Bags"/>
          <xsd:enumeration value="Luminaries"/>
          <xsd:enumeration value="M(SDS) Management"/>
          <xsd:enumeration value="Machinery"/>
          <xsd:enumeration value="MacPherson Autogenous Grindability Test"/>
          <xsd:enumeration value="Magnetic and Electrostatic Separation"/>
          <xsd:enumeration value="Magnetic Particle Testing"/>
          <xsd:enumeration value="Magnetic Particle Testing Training"/>
          <xsd:enumeration value="Maintenance Management"/>
          <xsd:enumeration value="Maintenance Services"/>
          <xsd:enumeration value="Major Elements"/>
          <xsd:enumeration value="Management and Audit of the Risks of Chemicals - MARCH"/>
          <xsd:enumeration value="Management and Compliance"/>
          <xsd:enumeration value="Management Development"/>
          <xsd:enumeration value="Management of Restricted Substances - Audits and Certification"/>
          <xsd:enumeration value="Management of SVHC"/>
          <xsd:enumeration value="Management System for the Facility Electrostatic Discharge Control (ESD)"/>
          <xsd:enumeration value="Management Systems Certification"/>
          <xsd:enumeration value="Management Systems Implementation"/>
          <xsd:enumeration value="Management Systems Implementation Training"/>
          <xsd:enumeration value="Manufacturing"/>
          <xsd:enumeration value="Manufacturing Control"/>
          <xsd:enumeration value="Manufacturing Inspection and Supervision"/>
          <xsd:enumeration value="Manufacturing Inspection and Technical Inspection"/>
          <xsd:enumeration value="Manufacturing Process"/>
          <xsd:enumeration value="Manure Management"/>
          <xsd:enumeration value="Marine"/>
          <xsd:enumeration value="Marine Services"/>
          <xsd:enumeration value="Marine Stewardship Council (MSC) Certification"/>
          <xsd:enumeration value="Marker Program"/>
          <xsd:enumeration value="Market and Commodity Research Services"/>
          <xsd:enumeration value="Market Research"/>
          <xsd:enumeration value="Market Research Services"/>
          <xsd:enumeration value="Marketing - Communication training course"/>
          <xsd:enumeration value="Mass Ratio - Urea and Ammonium Nitrate"/>
          <xsd:enumeration value="Material and Process Media Testing and Analysis"/>
          <xsd:enumeration value="Material Composition Testing"/>
          <xsd:enumeration value="Material Testing"/>
          <xsd:enumeration value="Material, Cell and Wafer"/>
          <xsd:enumeration value="Materials Certification"/>
          <xsd:enumeration value="Materials Testing"/>
          <xsd:enumeration value="Mechanical Components"/>
          <xsd:enumeration value="Mechanical Integrity Management System"/>
          <xsd:enumeration value="Mechanical Sampling"/>
          <xsd:enumeration value="Mechanical Sampling Systems"/>
          <xsd:enumeration value="Medical Affairs and Pharmacoviligence"/>
          <xsd:enumeration value="Medical Device Classified as Consumer Products"/>
          <xsd:enumeration value="Medical Device QC Testing"/>
          <xsd:enumeration value="Medical Devices"/>
          <xsd:enumeration value="Medical Writing"/>
          <xsd:enumeration value="Melamine Contamination Testing"/>
          <xsd:enumeration value="Mercury Detection, Analysis and Speciation"/>
          <xsd:enumeration value="Mercury Services"/>
          <xsd:enumeration value="Metabolite Profiling and Balance Studies (14C-Labeled Drug)"/>
          <xsd:enumeration value="Metal"/>
          <xsd:enumeration value="Metal Speciation and Low-Level Metals"/>
          <xsd:enumeration value="Metal Testing"/>
          <xsd:enumeration value="Metallurgical Accounting"/>
          <xsd:enumeration value="Metallurgical Services for Uranium"/>
          <xsd:enumeration value="Metallurgy and Process Design"/>
          <xsd:enumeration value="Meter Prover Calibration"/>
          <xsd:enumeration value="Meter Selection"/>
          <xsd:enumeration value="Metering and Calibration"/>
          <xsd:enumeration value="Metering Audits"/>
          <xsd:enumeration value="Metering Consultancy Services"/>
          <xsd:enumeration value="Metering Design Selection and Verification"/>
          <xsd:enumeration value="Metering Management"/>
          <xsd:enumeration value="Metering Operations Support"/>
          <xsd:enumeration value="Metering Services"/>
          <xsd:enumeration value="Metering Uncertainty Studies"/>
          <xsd:enumeration value="Metering, Measurement and Allocation"/>
          <xsd:enumeration value="Methelyne Blue"/>
          <xsd:enumeration value="Method Development Optimization and Validation"/>
          <xsd:enumeration value="Metrological Compliance Consultancy"/>
          <xsd:enumeration value="MFT Test"/>
          <xsd:enumeration value="Microbial Analysis"/>
          <xsd:enumeration value="Microbial Analytical Services"/>
          <xsd:enumeration value="Microbiological Testing"/>
          <xsd:enumeration value="Microbiological Tests"/>
          <xsd:enumeration value="Microbiology"/>
          <xsd:enumeration value="Microbiology, Bacteriology and Ecotoxicology Studies"/>
          <xsd:enumeration value="Microelectronics"/>
          <xsd:enumeration value="Microelectronics Quality Control"/>
          <xsd:enumeration value="Micron Testing"/>
          <xsd:enumeration value="Micro-Pollutants and POPs"/>
          <xsd:enumeration value="Mill and Plant Sample Analysis"/>
          <xsd:enumeration value="Mill Design"/>
          <xsd:enumeration value="Minerals Detection"/>
          <xsd:enumeration value="Mini Bulk and DMS Plant"/>
          <xsd:enumeration value="Mini PVT"/>
          <xsd:enumeration value="Mining Equipment Maintenance"/>
          <xsd:enumeration value="MMI Orientation Surveys"/>
          <xsd:enumeration value="Mobile Application"/>
          <xsd:enumeration value="Mobile Laboratories"/>
          <xsd:enumeration value="Mobile Laboratory Services"/>
          <xsd:enumeration value="Mobile Metal Ions (MMI™)"/>
          <xsd:enumeration value="Mobile Sources Monitoring"/>
          <xsd:enumeration value="Modified ABA"/>
          <xsd:enumeration value="Module Notification"/>
          <xsd:enumeration value="Moisture Testing"/>
          <xsd:enumeration value="Moisture, LOI and Water"/>
          <xsd:enumeration value="Molecular"/>
          <xsd:enumeration value="Monitored Natural Attenuation"/>
          <xsd:enumeration value="Monitoring"/>
          <xsd:enumeration value="Monitoring Services"/>
          <xsd:enumeration value="Monitoring Volatile Air Toxins Through Canister Measurement Services"/>
          <xsd:enumeration value="Monomers"/>
          <xsd:enumeration value="Multi-Acid (4-Acid) Digestions"/>
          <xsd:enumeration value="Multi-Element ICP Packages"/>
          <xsd:enumeration value="Multimedia"/>
          <xsd:enumeration value="Multiphase Measurement"/>
          <xsd:enumeration value="Multiphase Meter"/>
          <xsd:enumeration value="MultiTrace ®"/>
          <xsd:enumeration value="Mycotoxin Testing"/>
          <xsd:enumeration value="Mystery Shopper Services"/>
          <xsd:enumeration value="Mystery Shopping"/>
          <xsd:enumeration value="N/A"/>
          <xsd:enumeration value="NAG Static Net Acid Generation Procedure"/>
          <xsd:enumeration value="National Forestry Control"/>
          <xsd:enumeration value="National Marks"/>
          <xsd:enumeration value="Natural Gas Analysis"/>
          <xsd:enumeration value="Natural Materials"/>
          <xsd:enumeration value="NCS (Nordic Certification Service)"/>
          <xsd:enumeration value="NEBS"/>
          <xsd:enumeration value="Network Services"/>
          <xsd:enumeration value="New Machinery Certification"/>
          <xsd:enumeration value="NFC"/>
          <xsd:enumeration value="NGO Benchmarking"/>
          <xsd:enumeration value="Noise and Vibrations Studies and Modeling"/>
          <xsd:enumeration value="Noise Monitoring"/>
          <xsd:enumeration value="Non-Destructive Testing"/>
          <xsd:enumeration value="Non-Destructive Testing (NDT) Training"/>
          <xsd:enumeration value="Non-Hydrocarbon Impurities"/>
          <xsd:enumeration value="Non-Organic Materials"/>
          <xsd:enumeration value="NRTL"/>
          <xsd:enumeration value="N-Terminal Sequencing"/>
          <xsd:enumeration value="Nuclear"/>
          <xsd:enumeration value="Nutraceuticals and Dietary Supplements"/>
          <xsd:enumeration value="Nutritional Labeling"/>
          <xsd:enumeration value="Occupational and Industrial Hygiene"/>
          <xsd:enumeration value="Occupational Health and Safety"/>
          <xsd:enumeration value="Odor Measurement and Monitoring"/>
          <xsd:enumeration value="Odour dispersion Studies"/>
          <xsd:enumeration value="OEM Multimedia"/>
          <xsd:enumeration value="OEM Requirements - Auto Electronics"/>
          <xsd:enumeration value="OHSAS 18001"/>
          <xsd:enumeration value="OHSAS 18001 - Auditor Conversion Training - Occupational Health and Safety Management Systems"/>
          <xsd:enumeration value="OHSAS 18001 - Awareness Training - Occupational Health and Safety Management Systems"/>
          <xsd:enumeration value="OHSAS 18001 - Implementation Training - Occupational Health and Safety Management Systems"/>
          <xsd:enumeration value="OHSAS 18001 - Internal Auditing Training - Occupational Health and Safety Management Systems"/>
          <xsd:enumeration value="OHSAS 18001 - Lead Auditor Training - Occupational Health and Safety Management Systems"/>
          <xsd:enumeration value="OHSAS 18001 - Occupational Health and Safety Management Systems"/>
          <xsd:enumeration value="Oil"/>
          <xsd:enumeration value="Oil and Fats Analysis"/>
          <xsd:enumeration value="Oil and Gas"/>
          <xsd:enumeration value="Oil Condition Monitoring"/>
          <xsd:enumeration value="Oil Fingerprinting"/>
          <xsd:enumeration value="Oil Sands"/>
          <xsd:enumeration value="Oil Sands Analytical Services"/>
          <xsd:enumeration value="Oil Sands Core Processing"/>
          <xsd:enumeration value="Oil Sands Data Management"/>
          <xsd:enumeration value="Oil Sands Exploration"/>
          <xsd:enumeration value="Oil Sands Process Design"/>
          <xsd:enumeration value="Oil Sands Production Services"/>
          <xsd:enumeration value="Oil Testing"/>
          <xsd:enumeration value="Oil, Gas and Chemicals"/>
          <xsd:enumeration value="Oil-based Mud - OBM"/>
          <xsd:enumeration value="Oilfield Mercury Analysis and Speciation"/>
          <xsd:enumeration value="Oilseed Fatty Acid Profile"/>
          <xsd:enumeration value="Olive oil"/>
          <xsd:enumeration value="OMNIS real time tracking"/>
          <xsd:enumeration value="On Hire and Off Hire Services"/>
          <xsd:enumeration value="Online Analysis (OLA)"/>
          <xsd:enumeration value="Online Analyzers"/>
          <xsd:enumeration value="Online Analyzers and Sampling Systems"/>
          <xsd:enumeration value="Onshore Fixed Lab"/>
          <xsd:enumeration value="Onsite Analytical Services"/>
          <xsd:enumeration value="Onsite and Industrial Services"/>
          <xsd:enumeration value="On-site and Industrial Services"/>
          <xsd:enumeration value="Onsite Laboratories"/>
          <xsd:enumeration value="Onsite Material Testing"/>
          <xsd:enumeration value="Onsite Production Chemist Services"/>
          <xsd:enumeration value="Operation and Maintenance Risk Management"/>
          <xsd:enumeration value="Operational Audit and Improvement"/>
          <xsd:enumeration value="Operational Monitoring"/>
          <xsd:enumeration value="Operational Support Studies"/>
          <xsd:enumeration value="Operations Safety"/>
          <xsd:enumeration value="Operations Support"/>
          <xsd:enumeration value="Operator Exposure"/>
          <xsd:enumeration value="Ore, Coal, Biofuels, Steel and Fertilizers"/>
          <xsd:enumeration value="Orebody Modeling and Resource Estimation"/>
          <xsd:enumeration value="Organic Certification"/>
          <xsd:enumeration value="Organization and Events"/>
          <xsd:enumeration value="Orientation and Phase 1 Study"/>
          <xsd:enumeration value="Origin Verification"/>
          <xsd:enumeration value="OTA"/>
          <xsd:enumeration value="Other Audits and Certification Programs"/>
          <xsd:enumeration value="Other EC Directives"/>
          <xsd:enumeration value="Other Food Industry Certification"/>
          <xsd:enumeration value="Own Brand Labeling"/>
          <xsd:enumeration value="Owners Engineer"/>
          <xsd:enumeration value="Owner's Representative"/>
          <xsd:enumeration value="Oxide and Reverse Flotation"/>
          <xsd:enumeration value="Package and Container Testing"/>
          <xsd:enumeration value="Packaging"/>
          <xsd:enumeration value="Packaging and Handling"/>
          <xsd:enumeration value="Packaging and Packaging Waste"/>
          <xsd:enumeration value="Packaging Eco-Assessment Rating (PEAR)"/>
          <xsd:enumeration value="Packaging Ecodesign Diagnosis"/>
          <xsd:enumeration value="Paint and Adhesives"/>
          <xsd:enumeration value="Paints, Adhesives and Resins"/>
          <xsd:enumeration value="PANDA Type Tests"/>
          <xsd:enumeration value="Paper Testing"/>
          <xsd:enumeration value="Particle Analysis"/>
          <xsd:enumeration value="Particle Size"/>
          <xsd:enumeration value="Particulate Testing"/>
          <xsd:enumeration value="Party Settlement and Umpire Assays"/>
          <xsd:enumeration value="PAS 2050 - Carbon Footprint"/>
          <xsd:enumeration value="PAS 220 or ISO/TS 22002-1"/>
          <xsd:enumeration value="Passenger and Commercial Vehicles"/>
          <xsd:enumeration value="Pattern Approval Certificate"/>
          <xsd:enumeration value="Pavement Engineering"/>
          <xsd:enumeration value="PCB Transformers and Capacitors"/>
          <xsd:enumeration value="PCBs"/>
          <xsd:enumeration value="Peptide Mapping"/>
          <xsd:enumeration value="Performance Certification"/>
          <xsd:enumeration value="Performance Measurement and Testing"/>
          <xsd:enumeration value="Performance Testing"/>
          <xsd:enumeration value="Performance Tests"/>
          <xsd:enumeration value="Perfumes and Flavors"/>
          <xsd:enumeration value="Periodic Inspection"/>
          <xsd:enumeration value="Periodic Operation Monitoring"/>
          <xsd:enumeration value="Permeability Tests"/>
          <xsd:enumeration value="Persistant Organic Pollutants (POPs)"/>
          <xsd:enumeration value="Pest Control and Fumigation"/>
          <xsd:enumeration value="Pest Management Services"/>
          <xsd:enumeration value="Pesticide Residue Testing"/>
          <xsd:enumeration value="Pesticides"/>
          <xsd:enumeration value="Pet Supplies"/>
          <xsd:enumeration value="Petrochemical Testing"/>
          <xsd:enumeration value="Petrophysics and Geology"/>
          <xsd:enumeration value="PGE by Nickel Sulphide FA"/>
          <xsd:enumeration value="Pharma GDP (Good Distribution Practices for Pharmaceutical Companies)"/>
          <xsd:enumeration value="Pharma GMP Audit"/>
          <xsd:enumeration value="Pharma GMP Audit Solutions"/>
          <xsd:enumeration value="Pharmaceutical"/>
          <xsd:enumeration value="Pharmaceutical, Hormones and Personal Care Products"/>
          <xsd:enumeration value="Pharmaceuticals"/>
          <xsd:enumeration value="Pharmacokinetic Testing"/>
          <xsd:enumeration value="Phase Behavior (PVT)"/>
          <xsd:enumeration value="Photovoltaic Supply Chain"/>
          <xsd:enumeration value="Physical and Flammability"/>
          <xsd:enumeration value="Physical and Mechanical Tests"/>
          <xsd:enumeration value="Physical Assistance"/>
          <xsd:enumeration value="Physical Testing"/>
          <xsd:enumeration value="Physical Testing for Biofuels"/>
          <xsd:enumeration value="Pilot Plant Reviews"/>
          <xsd:enumeration value="Pilot Plant Testing and Development"/>
          <xsd:enumeration value="Pilot Plants"/>
          <xsd:enumeration value="Pipeline Services"/>
          <xsd:enumeration value="Plant and Terminal Operations (PTO)"/>
          <xsd:enumeration value="Plant Safety"/>
          <xsd:enumeration value="Plant Tissue Testing"/>
          <xsd:enumeration value="Plantability and Flowability Assessments"/>
          <xsd:enumeration value="Plasticizers"/>
          <xsd:enumeration value="Plastics"/>
          <xsd:enumeration value="Plastics and Synthetic Fibers"/>
          <xsd:enumeration value="Plate Loading Tests"/>
          <xsd:enumeration value="PLATSOL"/>
          <xsd:enumeration value="PLC Based Control Systems"/>
          <xsd:enumeration value="Plumbing"/>
          <xsd:enumeration value="Point-Load Test"/>
          <xsd:enumeration value="Polymer Testing"/>
          <xsd:enumeration value="Polymers"/>
          <xsd:enumeration value="Post Translational Modification Analysis"/>
          <xsd:enumeration value="Post-Approval and Marketed Drugs"/>
          <xsd:enumeration value="Potash"/>
          <xsd:enumeration value="Potency Assays"/>
          <xsd:enumeration value="Power Distribution"/>
          <xsd:enumeration value="Power Electronics"/>
          <xsd:enumeration value="Power Generation"/>
          <xsd:enumeration value="Powertrain"/>
          <xsd:enumeration value="PPE Personal Protective Equipment Certification"/>
          <xsd:enumeration value="Practical Tools for Continuous Improvement and Problem Solving"/>
          <xsd:enumeration value="Precious Metals"/>
          <xsd:enumeration value="Precision Farming"/>
          <xsd:enumeration value="Preclinical Services"/>
          <xsd:enumeration value="Predicting Operational Variables"/>
          <xsd:enumeration value="Pre-Feasibility Study"/>
          <xsd:enumeration value="Premiums and Novelty Items"/>
          <xsd:enumeration value="Preparation Plant Services"/>
          <xsd:enumeration value="Pre-Qualification Testing"/>
          <xsd:enumeration value="Pre-Registration"/>
          <xsd:enumeration value="Pre-Shipment Inspection"/>
          <xsd:enumeration value="Pre-Shipment Treatment of Wooden Packaging Materials"/>
          <xsd:enumeration value="Pressed Pellet Analysis"/>
          <xsd:enumeration value="Pressure and Ambient Leaching"/>
          <xsd:enumeration value="Pressure Equipment Certification"/>
          <xsd:enumeration value="Pressure Oxidation"/>
          <xsd:enumeration value="Primary Production"/>
          <xsd:enumeration value="Private Brand Testing Program"/>
          <xsd:enumeration value="Private Label Food Services"/>
          <xsd:enumeration value="Process and Metallurgical Consulting"/>
          <xsd:enumeration value="Process Audit and Optimization"/>
          <xsd:enumeration value="Process Control"/>
          <xsd:enumeration value="Process Mineralogy"/>
          <xsd:enumeration value="Process Modeling"/>
          <xsd:enumeration value="Process Safety Management"/>
          <xsd:enumeration value="Process Services for Coal"/>
          <xsd:enumeration value="Processing Monitoring"/>
          <xsd:enumeration value="Processors and Suppliers"/>
          <xsd:enumeration value="Procurement Support"/>
          <xsd:enumeration value="Produced Water Measurement"/>
          <xsd:enumeration value="Product and Packaging"/>
          <xsd:enumeration value="Product Carbon Footprint Calculation"/>
          <xsd:enumeration value="Product Carbon Footprint Mark (PCF Mark)"/>
          <xsd:enumeration value="Product Carbon Footprint Training"/>
          <xsd:enumeration value="Product Certification"/>
          <xsd:enumeration value="Product Certification and Validation"/>
          <xsd:enumeration value="Product Characterization"/>
          <xsd:enumeration value="Product Composition Analysis"/>
          <xsd:enumeration value="Product Conformance Testing"/>
          <xsd:enumeration value="Product Conformity Assessment (PCA)"/>
          <xsd:enumeration value="Product Design Analysis"/>
          <xsd:enumeration value="Product Labeling"/>
          <xsd:enumeration value="Product Risk Assessment"/>
          <xsd:enumeration value="Product Safety"/>
          <xsd:enumeration value="Product Safety Services"/>
          <xsd:enumeration value="Production and Plant Services"/>
          <xsd:enumeration value="Production and Reservoir Geology Services"/>
          <xsd:enumeration value="Production Chemistry"/>
          <xsd:enumeration value="Production Chemistry Services"/>
          <xsd:enumeration value="Production Forecasting"/>
          <xsd:enumeration value="Production Optimization"/>
          <xsd:enumeration value="Production Plan Monitoring"/>
          <xsd:enumeration value="Production Services for Coal"/>
          <xsd:enumeration value="Production Services for Uranium"/>
          <xsd:enumeration value="Production Support"/>
          <xsd:enumeration value="Professional Project Management Training"/>
          <xsd:enumeration value="Proficiency Testing Programs"/>
          <xsd:enumeration value="Proficiency Testing Programs (LQSi)"/>
          <xsd:enumeration value="Progress for ISO 9001"/>
          <xsd:enumeration value="Project Certification"/>
          <xsd:enumeration value="Project Development"/>
          <xsd:enumeration value="Project Execution"/>
          <xsd:enumeration value="Project Finance"/>
          <xsd:enumeration value="Project Life Cycle Services"/>
          <xsd:enumeration value="Project Management"/>
          <xsd:enumeration value="Project Monitoring Services"/>
          <xsd:enumeration value="Project Pre-Feasibility and Feasibility Services"/>
          <xsd:enumeration value="Project Review and Due Diligence"/>
          <xsd:enumeration value="Project Risk Assessment and Mitigation"/>
          <xsd:enumeration value="Project Risk Management"/>
          <xsd:enumeration value="Project Verification"/>
          <xsd:enumeration value="Project-Based QHSE Management"/>
          <xsd:enumeration value="Proof of Concept and Demonstration"/>
          <xsd:enumeration value="Property Management"/>
          <xsd:enumeration value="Protein Analysis"/>
          <xsd:enumeration value="Protein and Peptide Analysis"/>
          <xsd:enumeration value="Proximate Analysis"/>
          <xsd:enumeration value="Proximate and Ultimate Analysis"/>
          <xsd:enumeration value="PSE Mark"/>
          <xsd:enumeration value="PTCRB"/>
          <xsd:enumeration value="Public Information and Education for Statutory Inspection Programs"/>
          <xsd:enumeration value="Pulse"/>
          <xsd:enumeration value="Pumping and Tracing Tests"/>
          <xsd:enumeration value="PV Component Testing"/>
          <xsd:enumeration value="PV Module Certification"/>
          <xsd:enumeration value="PV Module Power Measurement"/>
          <xsd:enumeration value="QEMSCAN"/>
          <xsd:enumeration value="QHSE Policy"/>
          <xsd:enumeration value="QMS/Auditing"/>
          <xsd:enumeration value="Qualicert TM - Service Quality Certification"/>
          <xsd:enumeration value="Qualitative Risk Assessment"/>
          <xsd:enumeration value="Quality"/>
          <xsd:enumeration value="Quality and Process Improvement"/>
          <xsd:enumeration value="Quality and Safety Management"/>
          <xsd:enumeration value="Quality and Sustainability"/>
          <xsd:enumeration value="Quality Assurance and Quality Control"/>
          <xsd:enumeration value="Quality Assurance and Quality Control for Statutory Inspection Programs"/>
          <xsd:enumeration value="Quality Assurance of Rail Components"/>
          <xsd:enumeration value="Quality Control"/>
          <xsd:enumeration value="Quality Control Testing"/>
          <xsd:enumeration value="Quality Inspection for PV Plants"/>
          <xsd:enumeration value="Quality Management"/>
          <xsd:enumeration value="Quality Management Systems"/>
          <xsd:enumeration value="Quality Map"/>
          <xsd:enumeration value="Quality Policy"/>
          <xsd:enumeration value="Quality, Health, Safety and Environment"/>
          <xsd:enumeration value="Quality, Security and Business Continuity"/>
          <xsd:enumeration value="Quantitative Risk Assessment"/>
          <xsd:enumeration value="Quarantine Fumigation of Wood and Timber"/>
          <xsd:enumeration value="Quarantine Services"/>
          <xsd:enumeration value="R and D Support"/>
          <xsd:enumeration value="Radiation Protection Supervisor Courses"/>
          <xsd:enumeration value="Radioactive and Rare Earth Element Analysis"/>
          <xsd:enumeration value="Radioactivity"/>
          <xsd:enumeration value="Radiographic Testing Training"/>
          <xsd:enumeration value="Rail"/>
          <xsd:enumeration value="RandTTE"/>
          <xsd:enumeration value="Rapid Indicator Mineral Scan (RIMSCAN)"/>
          <xsd:enumeration value="Rare Earth Elements"/>
          <xsd:enumeration value="Raw Materials"/>
          <xsd:enumeration value="Raw Materials Inspection"/>
          <xsd:enumeration value="RCM Mark"/>
          <xsd:enumeration value="RDK™"/>
          <xsd:enumeration value="REACH"/>
          <xsd:enumeration value="Reach Awareness Training"/>
          <xsd:enumeration value="REACH Only Representative"/>
          <xsd:enumeration value="Reagent Scheme Development"/>
          <xsd:enumeration value="Reconditioning"/>
          <xsd:enumeration value="Recovered Paper and Paperpack"/>
          <xsd:enumeration value="Recruitment"/>
          <xsd:enumeration value="Recycling"/>
          <xsd:enumeration value="Recycling Automobiles"/>
          <xsd:enumeration value="Recycling Industry Operation Standard (RIOS) Certification"/>
          <xsd:enumeration value="Reference Material Services"/>
          <xsd:enumeration value="Refining, Processing and Supply"/>
          <xsd:enumeration value="Refractory Gold"/>
          <xsd:enumeration value="Registration Dossier"/>
          <xsd:enumeration value="Regulations"/>
          <xsd:enumeration value="Regulations Updates Training"/>
          <xsd:enumeration value="Regulatory Affairs and Consulting"/>
          <xsd:enumeration value="Regulatory and Pharmacovigilance"/>
          <xsd:enumeration value="Regulatory Certification"/>
          <xsd:enumeration value="Regulatory Compliance"/>
          <xsd:enumeration value="Regulatory Compliance Project Management"/>
          <xsd:enumeration value="Regulatory Phase I Clinical Trials"/>
          <xsd:enumeration value="Regulatory Requirements in Australia, China, Hong Kong, Japan, Korea and Taiwan"/>
          <xsd:enumeration value="Regulatory Services"/>
          <xsd:enumeration value="Rejection Guarantee"/>
          <xsd:enumeration value="Reliability Testing"/>
          <xsd:enumeration value="Remarketing Inspection"/>
          <xsd:enumeration value="Remediation Study"/>
          <xsd:enumeration value="Renewable Energy Services"/>
          <xsd:enumeration value="Renewable Transport Fuel Obligation (RTFO) Verification"/>
          <xsd:enumeration value="Repack of Dangerous Waste Products"/>
          <xsd:enumeration value="Reserve Evaluation"/>
          <xsd:enumeration value="Reservoir and Field Solutions"/>
          <xsd:enumeration value="Reservoir and Production Fluids Analysis"/>
          <xsd:enumeration value="Reservoir Engineering Services"/>
          <xsd:enumeration value="Reservoir Evaluation and Development"/>
          <xsd:enumeration value="Resource Identification"/>
          <xsd:enumeration value="Resource Targetting"/>
          <xsd:enumeration value="Resources Reserves and Technical Audit"/>
          <xsd:enumeration value="Responsible Jewelry Council (RJC) Audits"/>
          <xsd:enumeration value="Responsible Recycling Practices (R2) Certification"/>
          <xsd:enumeration value="Responsible Sourcing"/>
          <xsd:enumeration value="Restricted Substances Testing Services (RSTS)"/>
          <xsd:enumeration value="Retail and Hospitality"/>
          <xsd:enumeration value="Retail Outlets"/>
          <xsd:enumeration value="Retail Store Check"/>
          <xsd:enumeration value="Retailer 2nd Party Audits"/>
          <xsd:enumeration value="Reverse Engineering"/>
          <xsd:enumeration value="Review of Operating Plans"/>
          <xsd:enumeration value="Review of Permits and Licenses"/>
          <xsd:enumeration value="Review of Project Agreements and Construction Contracts"/>
          <xsd:enumeration value="Review of Project Financial Model"/>
          <xsd:enumeration value="Review of Project's Development Plan"/>
          <xsd:enumeration value="RF and Protocol Conformance"/>
          <xsd:enumeration value="Rheology and Slurry Flow"/>
          <xsd:enumeration value="Rheology of Coal"/>
          <xsd:enumeration value="Rheology Services - Sediment and Slurry Flow"/>
          <xsd:enumeration value="Rice"/>
          <xsd:enumeration value="Rig Inspection, Drill Pipe Inspection and Tubular Inspection"/>
          <xsd:enumeration value="Risk Analysis Evaluation"/>
          <xsd:enumeration value="Risk Assessment"/>
          <xsd:enumeration value="Risk Assessment and Management"/>
          <xsd:enumeration value="Risk Assessment and Mitigation for Coal"/>
          <xsd:enumeration value="Risk Assessment and Mitigation for Uranium"/>
          <xsd:enumeration value="Risk Based Inspections"/>
          <xsd:enumeration value="Risk Management"/>
          <xsd:enumeration value="RJC Verification"/>
          <xsd:enumeration value="Road"/>
          <xsd:enumeration value="Road and Rail Calibration"/>
          <xsd:enumeration value="Road and Rail Services"/>
          <xsd:enumeration value="Road Condition Assessment"/>
          <xsd:enumeration value="Road Safety and Traffic"/>
          <xsd:enumeration value="Road Safety Management"/>
          <xsd:enumeration value="Rock Quality Designation (RQD)"/>
          <xsd:enumeration value="Rock Testing"/>
          <xsd:enumeration value="RoHS"/>
          <xsd:enumeration value="RoHS Certificate of Conformity (CoC)"/>
          <xsd:enumeration value="RoHS for Retailers"/>
          <xsd:enumeration value="RoHS Testing"/>
          <xsd:enumeration value="Rotor Imbalance and Blade Pitch Angle Measurement"/>
          <xsd:enumeration value="Roundtable of Sustainable Biofuels (RSB) Certification"/>
          <xsd:enumeration value="Roundtable of Sustainable Palmoil (RSPO) Certification"/>
          <xsd:enumeration value="Roundtable of Sustainable Soy (RTRS) Certification"/>
          <xsd:enumeration value="RSPO certification"/>
          <xsd:enumeration value="RTN Permit to Use"/>
          <xsd:enumeration value="Rubber"/>
          <xsd:enumeration value="Russia/Customs Union Toy Services"/>
          <xsd:enumeration value="Russian Certificates and Permits"/>
          <xsd:enumeration value="Rust Evaluation"/>
          <xsd:enumeration value="SA 8000 - Certification - Social Accountability"/>
          <xsd:enumeration value="Safe Quality Food Standard (SQF) Certification"/>
          <xsd:enumeration value="Safety"/>
          <xsd:enumeration value="Safety Data Sheet Classification and Labeling"/>
          <xsd:enumeration value="Safety Studies"/>
          <xsd:enumeration value="SAG Mill Comminution (SMC) Test"/>
          <xsd:enumeration value="SAG Power Index (SPI) Test"/>
          <xsd:enumeration value="Sample Drying"/>
          <xsd:enumeration value="Sample Management and Distribution"/>
          <xsd:enumeration value="Sample Preparation"/>
          <xsd:enumeration value="Sample Pulverizing"/>
          <xsd:enumeration value="Sample Reduction"/>
          <xsd:enumeration value="Sample Warehousing"/>
          <xsd:enumeration value="Samplers"/>
          <xsd:enumeration value="Sampling"/>
          <xsd:enumeration value="Sampling and Analytical Services"/>
          <xsd:enumeration value="Sampling and Inventories"/>
          <xsd:enumeration value="Sampling and Monitoring"/>
          <xsd:enumeration value="Sampling Services"/>
          <xsd:enumeration value="Sampling System Inspection and Audit"/>
          <xsd:enumeration value="Sanitary Certificate of Product Registration"/>
          <xsd:enumeration value="SAR Regulations"/>
          <xsd:enumeration value="SART"/>
          <xsd:enumeration value="Scanner Complementary Services"/>
          <xsd:enumeration value="Scanner Consulting Services"/>
          <xsd:enumeration value="Scanner Operation and Maintenance"/>
          <xsd:enumeration value="Scanner Project Management"/>
          <xsd:enumeration value="Scanner Services"/>
          <xsd:enumeration value="Scanner Training Services"/>
          <xsd:enumeration value="Schedule"/>
          <xsd:enumeration value="Schedule Review"/>
          <xsd:enumeration value="Scoping Studies and Flowsheet Development"/>
          <xsd:enumeration value="Scoured Wool"/>
          <xsd:enumeration value="Scrap Metal Analysis"/>
          <xsd:enumeration value="Screened Metallics (Pulp Metallics)"/>
          <xsd:enumeration value="Seafood"/>
          <xsd:enumeration value="Security"/>
          <xsd:enumeration value="Security and Business Continuity"/>
          <xsd:enumeration value="Security Management"/>
          <xsd:enumeration value="Seed and Crop"/>
          <xsd:enumeration value="Seed Health Testing"/>
          <xsd:enumeration value="Seed Laboratory Research"/>
          <xsd:enumeration value="Seed Safety and Storage Trials for Seed Amendments"/>
          <xsd:enumeration value="Seed Sampling"/>
          <xsd:enumeration value="Seed Sampling Services"/>
          <xsd:enumeration value="Seed Services"/>
          <xsd:enumeration value="Seed Testing"/>
          <xsd:enumeration value="Seed Treatment Dust Off Studies"/>
          <xsd:enumeration value="Seed Treatment Trial Study Preparation"/>
          <xsd:enumeration value="Seller's Interest and Contingency Insurance"/>
          <xsd:enumeration value="SEM and TEM Cross Sectioning"/>
          <xsd:enumeration value="Sequential Leaching"/>
          <xsd:enumeration value="Service Life Prediction"/>
          <xsd:enumeration value="Service Provider Approvals"/>
          <xsd:enumeration value="ServiCert™ - Service Certification"/>
          <xsd:enumeration value="Services During Construction"/>
          <xsd:enumeration value="Services During Construction and Commissioning"/>
          <xsd:enumeration value="Services During Design"/>
          <xsd:enumeration value="Services During Exploration"/>
          <xsd:enumeration value="Services During Manufacturing of Equipment"/>
          <xsd:enumeration value="Services During Operation and Maintenance"/>
          <xsd:enumeration value="Services for Forest Products and Solid Biofuels"/>
          <xsd:enumeration value="Services for Industry Challenges"/>
          <xsd:enumeration value="Services in the Commissioning Phase"/>
          <xsd:enumeration value="Services in the Conceptual Phase"/>
          <xsd:enumeration value="Services in the Design Basis and Site Assessment Phase"/>
          <xsd:enumeration value="Services in the Designing Phase"/>
          <xsd:enumeration value="Services in the In-Service Phase"/>
          <xsd:enumeration value="Services in the Manufacturing Phase"/>
          <xsd:enumeration value="Services in the Site Specific Design of Wind Turbine and Foundation Phase"/>
          <xsd:enumeration value="Services in the Transportation and Installation Phase"/>
          <xsd:enumeration value="Services Related to Logistics"/>
          <xsd:enumeration value="Services Related to Machinery and Equipment"/>
          <xsd:enumeration value="Services Related to Materials"/>
          <xsd:enumeration value="Services Related to Production and Products"/>
          <xsd:enumeration value="Services Related to Projects"/>
          <xsd:enumeration value="Services Related to Suppliers"/>
          <xsd:enumeration value="Services Related to Supply Chain"/>
          <xsd:enumeration value="SGS Code of Conduct Solution"/>
          <xsd:enumeration value="SGS Investor Days"/>
          <xsd:enumeration value="SGS Product Safety Marks"/>
          <xsd:enumeration value="SGS RoHS Certification Mark"/>
          <xsd:enumeration value="Shale Gas Mineralogy Services"/>
          <xsd:enumeration value="Shale Gas, Tight Gas"/>
          <xsd:enumeration value="Shale Water Testing Services"/>
          <xsd:enumeration value="Share Buy Back"/>
          <xsd:enumeration value="SHINE"/>
          <xsd:enumeration value="Ship and Barge Calibration"/>
          <xsd:enumeration value="Ship Emission Monitoring"/>
          <xsd:enumeration value="Shoes"/>
          <xsd:enumeration value="SIEF and Third Party Representation"/>
          <xsd:enumeration value="SIEF Preparation"/>
          <xsd:enumeration value="Signalling Lamps"/>
          <xsd:enumeration value="Silica Determination"/>
          <xsd:enumeration value="Simple and Complex Compounds"/>
          <xsd:enumeration value="Single Certificate of Conformity"/>
          <xsd:enumeration value="Single Parameters"/>
          <xsd:enumeration value="Single Window"/>
          <xsd:enumeration value="Site Assessments"/>
          <xsd:enumeration value="Site Operations and Closure"/>
          <xsd:enumeration value="Six Sigma Black Belt Training"/>
          <xsd:enumeration value="Six Sigma Champion Training"/>
          <xsd:enumeration value="Six Sigma Green Belt Training"/>
          <xsd:enumeration value="Sludge Survey"/>
          <xsd:enumeration value="Smelter and Refinery Support"/>
          <xsd:enumeration value="SMETA Audits"/>
          <xsd:enumeration value="SO2 (Sulfur Dioxide) Air"/>
          <xsd:enumeration value="Soaps, Detergents and Household Chemicals"/>
          <xsd:enumeration value="Social"/>
          <xsd:enumeration value="Social and Environmental Monitoring"/>
          <xsd:enumeration value="Social Media Policy"/>
          <xsd:enumeration value="Social Responsibility"/>
          <xsd:enumeration value="Social Responsibility (SR)"/>
          <xsd:enumeration value="Social Responsibility Audits"/>
          <xsd:enumeration value="Social Sustainability"/>
          <xsd:enumeration value="Social Systems Auditor Conversion Training"/>
          <xsd:enumeration value="Social Systems Awareness Training"/>
          <xsd:enumeration value="Social Systems Internal Auditor Training"/>
          <xsd:enumeration value="Social Systems Lead Auditor Training"/>
          <xsd:enumeration value="Softlines"/>
          <xsd:enumeration value="Softlines and Accessories"/>
          <xsd:enumeration value="Softs"/>
          <xsd:enumeration value="Soil"/>
          <xsd:enumeration value="Soil and Sediment Sampling"/>
          <xsd:enumeration value="Soil Gas Monitoring"/>
          <xsd:enumeration value="Soil Services"/>
          <xsd:enumeration value="Soil Testing"/>
          <xsd:enumeration value="Soil, Leaf and Water Services"/>
          <xsd:enumeration value="Solar"/>
          <xsd:enumeration value="Solar Certification"/>
          <xsd:enumeration value="Solar Energy Technology"/>
          <xsd:enumeration value="Solar Module Certification"/>
          <xsd:enumeration value="Solar Modules"/>
          <xsd:enumeration value="Solar Modules Manufacturing"/>
          <xsd:enumeration value="Solvent Extraction and Electrowinning"/>
          <xsd:enumeration value="Solvents"/>
          <xsd:enumeration value="Sorting and Blending"/>
          <xsd:enumeration value="Source ASEAN Full Service Alliance (SAFSA)"/>
          <xsd:enumeration value="Spare Part Management"/>
          <xsd:enumeration value="Spares Review and Management"/>
          <xsd:enumeration value="Special Tests"/>
          <xsd:enumeration value="Specialized Studies"/>
          <xsd:enumeration value="Specialty Analyses"/>
          <xsd:enumeration value="Specialty Electronics Recycling"/>
          <xsd:enumeration value="Specific Gravity and Bulk Density"/>
          <xsd:enumeration value="Speed Measurement Device Certification"/>
          <xsd:enumeration value="Sport and Leisure"/>
          <xsd:enumeration value="Sporting Goods"/>
          <xsd:enumeration value="Sprint"/>
          <xsd:enumeration value="SQF 1000 - Safe Quality Food Audit, Certification and Training"/>
          <xsd:enumeration value="SQF 1000/2000 Implementation"/>
          <xsd:enumeration value="SQF 2000 - Safe Quality Food Audit, Certification and Training"/>
          <xsd:enumeration value="ST Mark"/>
          <xsd:enumeration value="Stability Studies"/>
          <xsd:enumeration value="Stage 1 - Domain Definition"/>
          <xsd:enumeration value="Stage 2 - Sample Selection"/>
          <xsd:enumeration value="Stage 3 - Mineral Processing Testing (Composite and Variability Samples)"/>
          <xsd:enumeration value="Stage 4 - Define Relationships"/>
          <xsd:enumeration value="Stage 5 - Populate Block Model"/>
          <xsd:enumeration value="Stage 6 - Joint Mining and Mineral Processing Optimization"/>
          <xsd:enumeration value="Standard ASTM Humidity Cell"/>
          <xsd:enumeration value="Standard Fertilizer Tests"/>
          <xsd:enumeration value="Standard Germination Tests"/>
          <xsd:enumeration value="Standard Tests for Labeling"/>
          <xsd:enumeration value="Standards and Regulations Services"/>
          <xsd:enumeration value="Static Pressure Test (SPT)"/>
          <xsd:enumeration value="Stationary"/>
          <xsd:enumeration value="Stationery and Office Supplies"/>
          <xsd:enumeration value="Statutory and Voluntary Inspection"/>
          <xsd:enumeration value="Statutory Vehicle Inspection"/>
          <xsd:enumeration value="Sterilization"/>
          <xsd:enumeration value="Stock Audit Services"/>
          <xsd:enumeration value="Stock Monitoring Services"/>
          <xsd:enumeration value="Stock Verification"/>
          <xsd:enumeration value="Stockpile Inventory Measurement"/>
          <xsd:enumeration value="Storage Tank Inspection, Audit and Calibration"/>
          <xsd:enumeration value="Storage Tanks Inspections"/>
          <xsd:enumeration value="Strategic Metals"/>
          <xsd:enumeration value="Strategy and Implementation Training"/>
          <xsd:enumeration value="Subject-Specific Training"/>
          <xsd:enumeration value="Substance Abuse Policy"/>
          <xsd:enumeration value="Substance Identification"/>
          <xsd:enumeration value="Subsurface Consultancy and Well Engineering"/>
          <xsd:enumeration value="Sulfur Analysis, Forms of"/>
          <xsd:enumeration value="Sulphur Speciation"/>
          <xsd:enumeration value="Sunglasses"/>
          <xsd:enumeration value="Supplier Assessments"/>
          <xsd:enumeration value="Supplier Audit Program"/>
          <xsd:enumeration value="Supplier Audits"/>
          <xsd:enumeration value="Supplier Development"/>
          <xsd:enumeration value="Supplier Qualification"/>
          <xsd:enumeration value="Supplier Quality Manager Program"/>
          <xsd:enumeration value="Supply Chain Management"/>
          <xsd:enumeration value="Supply Chain Related Inspections"/>
          <xsd:enumeration value="Supply Chain Security"/>
          <xsd:enumeration value="Supply Chain Security Audits and Certification"/>
          <xsd:enumeration value="Supply Chain Security Management"/>
          <xsd:enumeration value="Supply Chain Services"/>
          <xsd:enumeration value="Surface Water Studies"/>
          <xsd:enumeration value="Surface Welltest Services"/>
          <xsd:enumeration value="Sustainability"/>
          <xsd:enumeration value="Sustainability - Business Responsibility"/>
          <xsd:enumeration value="Sustainability - Ecodesign"/>
          <xsd:enumeration value="Sustainability - Reach"/>
          <xsd:enumeration value="Sustainability Policies"/>
          <xsd:enumeration value="Sustainability Report Assurance (SRA)"/>
          <xsd:enumeration value="Sustainability Reporting"/>
          <xsd:enumeration value="Sustainability Reporting and Assurance Training"/>
          <xsd:enumeration value="Sustainable Event Management"/>
          <xsd:enumeration value="Sustainable Finance in Practice - Finance"/>
          <xsd:enumeration value="Sustainable Process Design"/>
          <xsd:enumeration value="Sustainable Procurement"/>
          <xsd:enumeration value="SVHC Testing"/>
          <xsd:enumeration value="System Bias Testing"/>
          <xsd:enumeration value="System Design"/>
          <xsd:enumeration value="Systems"/>
          <xsd:enumeration value="Tailing Pond Services (Within Oil Sands)"/>
          <xsd:enumeration value="Tailings Management and Pond Assessment"/>
          <xsd:enumeration value="Tailings Services"/>
          <xsd:enumeration value="Taiwan (ROC Taiwan)"/>
          <xsd:enumeration value="Tank Calibration"/>
          <xsd:enumeration value="Tank Leak Detection Services"/>
          <xsd:enumeration value="tankermen"/>
          <xsd:enumeration value="Tanks Inspection"/>
          <xsd:enumeration value="Tantalum and Niobium"/>
          <xsd:enumeration value="TAPA FSR - Freight Security Requirements"/>
          <xsd:enumeration value="TAPA TSR - Trucking Security Requirements"/>
          <xsd:enumeration value="Tax Management"/>
          <xsd:enumeration value="Technical Assistance"/>
          <xsd:enumeration value="Technical Consultancy for Building Materials"/>
          <xsd:enumeration value="Technical Control for Insurance Policies"/>
          <xsd:enumeration value="Technical Documentation"/>
          <xsd:enumeration value="Technical Documentation for 93/42/EEC"/>
          <xsd:enumeration value="Technical Documentation Review"/>
          <xsd:enumeration value="Technical Due Diligence"/>
          <xsd:enumeration value="Technical Reports"/>
          <xsd:enumeration value="Technical Risk Assessment"/>
          <xsd:enumeration value="Technical Solutions"/>
          <xsd:enumeration value="Technical Staffing Services"/>
          <xsd:enumeration value="Technical Training"/>
          <xsd:enumeration value="Telecoms Services"/>
          <xsd:enumeration value="Tender Support"/>
          <xsd:enumeration value="Terminal and Facility Audits"/>
          <xsd:enumeration value="Terminal Management"/>
          <xsd:enumeration value="Terminal Manning"/>
          <xsd:enumeration value="Test Equipment Calibration and Verification"/>
          <xsd:enumeration value="Test Equipment Management"/>
          <xsd:enumeration value="Testing"/>
          <xsd:enumeration value="Testing and Analytical Services"/>
          <xsd:enumeration value="Testing of Natural Materials"/>
          <xsd:enumeration value="Testing of Tops and Sliver"/>
          <xsd:enumeration value="Testing Services"/>
          <xsd:enumeration value="Tests on Ammonia"/>
          <xsd:enumeration value="Tests on Ammonium Nitrate"/>
          <xsd:enumeration value="Tests on Ammonium Sulfate"/>
          <xsd:enumeration value="Tests on Feedgrade Fertilizer"/>
          <xsd:enumeration value="Tests on Liquid Fertilizer"/>
          <xsd:enumeration value="Tests on Phosphate Fertilizer"/>
          <xsd:enumeration value="Tests on Phosphate Rock"/>
          <xsd:enumeration value="Tests on Potash"/>
          <xsd:enumeration value="Tests on Sodium Sulfate"/>
          <xsd:enumeration value="Tests on UAN Solution"/>
          <xsd:enumeration value="Tests on Urea"/>
          <xsd:enumeration value="Textile and Clothing"/>
          <xsd:enumeration value="Textile Product Safety Standard GB 18401"/>
          <xsd:enumeration value="Textiles"/>
          <xsd:enumeration value="Thai Spa Excellence Quality Standard TM"/>
          <xsd:enumeration value="Thin Film Analysis"/>
          <xsd:enumeration value="Thiosulphate Leaching"/>
          <xsd:enumeration value="TickIT Certification"/>
          <xsd:enumeration value="Timber Legality Audits"/>
          <xsd:enumeration value="Timber Traceability and Legality"/>
          <xsd:enumeration value="Time of Flight Diffraction Training"/>
          <xsd:enumeration value="TIS Product Certification"/>
          <xsd:enumeration value="Tissue and Hygiene"/>
          <xsd:enumeration value="TL 9000 - Telecommunications Quality Management Systems"/>
          <xsd:enumeration value="TLS 8001-2010"/>
          <xsd:enumeration value="TMobile"/>
          <xsd:enumeration value="Toxicological Risk Assessment (TRA)"/>
          <xsd:enumeration value="Toys"/>
          <xsd:enumeration value="Toys and Juvenile Products"/>
          <xsd:enumeration value="Trace Analysis - SIMS, ToFSIMS and ICPMS"/>
          <xsd:enumeration value="Trace Elements"/>
          <xsd:enumeration value="Traceability"/>
          <xsd:enumeration value="Traceability and Chain-of-Custody"/>
          <xsd:enumeration value="Tracking"/>
          <xsd:enumeration value="Traction Batteries"/>
          <xsd:enumeration value="Trade"/>
          <xsd:enumeration value="Trade Efficiency"/>
          <xsd:enumeration value="Trade Financial Risk"/>
          <xsd:enumeration value="Trade Inspection"/>
          <xsd:enumeration value="Trade Monitoring"/>
          <xsd:enumeration value="Traditional and Mechanical Sampling"/>
          <xsd:enumeration value="Traffic Management Services"/>
          <xsd:enumeration value="Traffic Management System Services"/>
          <xsd:enumeration value="Training"/>
          <xsd:enumeration value="Training and Technical Support"/>
          <xsd:enumeration value="Training for Inspectors"/>
          <xsd:enumeration value="Training for Vehicle Inspection Examiners and Repair Industry"/>
          <xsd:enumeration value="Training Services"/>
          <xsd:enumeration value="Transaction Services"/>
          <xsd:enumeration value="Transformer Oil Testing"/>
          <xsd:enumeration value="Transit Monitoring (TransitNet)"/>
          <xsd:enumeration value="Transparency-One"/>
          <xsd:enumeration value="Transport Packaging Tests"/>
          <xsd:enumeration value="Transportation"/>
          <xsd:enumeration value="Trial Monitoring and Management"/>
          <xsd:enumeration value="Triaxial and Uniaxial Tests"/>
          <xsd:enumeration value="Triaxial Test"/>
          <xsd:enumeration value="Troubleshooting and Rescue"/>
          <xsd:enumeration value="Two-Acid Digest and Aqua Regia Digest"/>
          <xsd:enumeration value="UGS Evaluation Services"/>
          <xsd:enumeration value="UK Carbon Reduction Commitment (UK CRC)"/>
          <xsd:enumeration value="UK ETS"/>
          <xsd:enumeration value="Ultrasonic Testing Training"/>
          <xsd:enumeration value="Umpire Assays"/>
          <xsd:enumeration value="UN Transport Test - Auto"/>
          <xsd:enumeration value="Unconventional Resources"/>
          <xsd:enumeration value="Underground Gas Storage (UGS) and Carbon Storage (CCS)"/>
          <xsd:enumeration value="Unit Operations and Metallurgical Services"/>
          <xsd:enumeration value="Unknown Deposit Analysis"/>
          <xsd:enumeration value="Upstream"/>
          <xsd:enumeration value="Uranium"/>
          <xsd:enumeration value="US EPA 1311 - Toxicity Characteristic Leaching Procedure (TCLP)"/>
          <xsd:enumeration value="US EPA 1312 - Synthetic Precipitation Leaching Procedure"/>
          <xsd:enumeration value="US Field Evaluation Services"/>
          <xsd:enumeration value="US Toy Services"/>
          <xsd:enumeration value="Used Machinery Certification"/>
          <xsd:enumeration value="Used Oil and Lubricant Analysis"/>
          <xsd:enumeration value="Used Vehicle Inspection"/>
          <xsd:enumeration value="V2G Communication"/>
          <xsd:enumeration value="Valitrade and Valunet"/>
          <xsd:enumeration value="Valuation Services"/>
          <xsd:enumeration value="Valve and Instrumentation Calibration and Maintenance"/>
          <xsd:enumeration value="VCCI Mark"/>
          <xsd:enumeration value="VDA 6 - Quality Management (Suppliers in European and German Automotive Industry)"/>
          <xsd:enumeration value="Vehicle and Engine Testing Services"/>
          <xsd:enumeration value="Vehicle Axle Load Control Inspections"/>
          <xsd:enumeration value="Vehicle Axle Load Control Services"/>
          <xsd:enumeration value="Vehicle Condition Inspections During Logistics Chain"/>
          <xsd:enumeration value="Vehicle Damage Assessment"/>
          <xsd:enumeration value="Vehicle Driver Examination and Vehicle Registration"/>
          <xsd:enumeration value="Vehicle Emission Test Equipment"/>
          <xsd:enumeration value="Vehicle PE"/>
          <xsd:enumeration value="Vehicle Quality Verification"/>
          <xsd:enumeration value="Vehicle Registration"/>
          <xsd:enumeration value="Vehicle Safety and Emission Inspections"/>
          <xsd:enumeration value="Vehicle Stock Verification"/>
          <xsd:enumeration value="Vehicle Title Verification and Handling"/>
          <xsd:enumeration value="Vehicles and Fuels and Oil"/>
          <xsd:enumeration value="Vendor Assessment and Technical Audit"/>
          <xsd:enumeration value="Vendor Development"/>
          <xsd:enumeration value="Verification"/>
          <xsd:enumeration value="Verification and Inspections"/>
          <xsd:enumeration value="Verification of Performance"/>
          <xsd:enumeration value="Verizon"/>
          <xsd:enumeration value="Veterinary Drug Residue Testing"/>
          <xsd:enumeration value="Vibration Measurement"/>
          <xsd:enumeration value="Vibration Monitoring"/>
          <xsd:enumeration value="Vigor Testing"/>
          <xsd:enumeration value="Visual Inspection"/>
          <xsd:enumeration value="Visual Inspection Components"/>
          <xsd:enumeration value="Visual Inspection of CNG Cylinders and LPG Tanks"/>
          <xsd:enumeration value="Visual Inspection Training"/>
          <xsd:enumeration value="Vitamins and Health Supplements"/>
          <xsd:enumeration value="VOC (Volatile Organic Compounds) Scheme"/>
          <xsd:enumeration value="VOC Testing"/>
          <xsd:enumeration value="Vodafone"/>
          <xsd:enumeration value="Voluntary Activities and Other Schemes"/>
          <xsd:enumeration value="Voyage Analysis and Loss Control"/>
          <xsd:enumeration value="Warehouse Inspection"/>
          <xsd:enumeration value="Warehousing Services"/>
          <xsd:enumeration value="Warranty Audits"/>
          <xsd:enumeration value="Waste and Product"/>
          <xsd:enumeration value="Waste and Product Safety"/>
          <xsd:enumeration value="Waste and Recycling Services"/>
          <xsd:enumeration value="Waste Care"/>
          <xsd:enumeration value="Waste Management Services"/>
          <xsd:enumeration value="Waste Water Purification Studies"/>
          <xsd:enumeration value="Water"/>
          <xsd:enumeration value="Water Audits"/>
          <xsd:enumeration value="Water Footprint"/>
          <xsd:enumeration value="Water Footprint Verification"/>
          <xsd:enumeration value="Water Measurement"/>
          <xsd:enumeration value="Water Services"/>
          <xsd:enumeration value="Water System Validation"/>
          <xsd:enumeration value="Water Testing"/>
          <xsd:enumeration value="Water Treatment"/>
          <xsd:enumeration value="Water Treatment Services"/>
          <xsd:enumeration value="Wear Condition Monitoring - Vernolab"/>
          <xsd:enumeration value="Wear Oil Analysis"/>
          <xsd:enumeration value="WEEE Consultancy"/>
          <xsd:enumeration value="Well Completion Design"/>
          <xsd:enumeration value="Well Design and Commissioning"/>
          <xsd:enumeration value="Well Design and Drilling"/>
          <xsd:enumeration value="Well Engineering Services"/>
          <xsd:enumeration value="Well Technology"/>
          <xsd:enumeration value="Well Testing Services"/>
          <xsd:enumeration value="Wells Drilling Management and Geothermy"/>
          <xsd:enumeration value="Wet Chemical Analysis"/>
          <xsd:enumeration value="Whole Rock Analysis (Major Elements) XRF76C"/>
          <xsd:enumeration value="WiFi"/>
          <xsd:enumeration value="Wind"/>
          <xsd:enumeration value="Wind Energy"/>
          <xsd:enumeration value="Wind Energy Services"/>
          <xsd:enumeration value="Wind Turbine Blade Testing"/>
          <xsd:enumeration value="Wireline and Slickline"/>
          <xsd:enumeration value="Wireline and Slickline Services"/>
          <xsd:enumeration value="Wiring and Connectors"/>
          <xsd:enumeration value="Wool Grower Services"/>
          <xsd:enumeration value="WRAP Audits"/>
          <xsd:enumeration value="X-Ray Diffraction (XRD)"/>
          <xsd:enumeration value="X-Ray Fluorescence"/>
          <xsd:enumeration value="X-Ray Fluorescence Analysis"/>
        </xsd:restriction>
      </xsd:simpleType>
    </xsd:element>
    <xsd:element name="Topics" ma:index="5" nillable="true" ma:displayName="Industry/Theme" ma:internalName="Topics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griculture &amp; Food"/>
                    <xsd:enumeration value="Automotive"/>
                    <xsd:enumeration value="Aviation"/>
                    <xsd:enumeration value="Carbon Capture"/>
                    <xsd:enumeration value="Chemical"/>
                    <xsd:enumeration value="Construction"/>
                    <xsd:enumeration value="Consumer Goods and Retail"/>
                    <xsd:enumeration value="Energy"/>
                    <xsd:enumeration value="Finance"/>
                    <xsd:enumeration value="Industrial Manufacturing"/>
                    <xsd:enumeration value="Life Sciences"/>
                    <xsd:enumeration value="Logistics"/>
                    <xsd:enumeration value="Mining"/>
                    <xsd:enumeration value="Oil &amp; Gas"/>
                    <xsd:enumeration value="Public Sector"/>
                    <xsd:enumeration value="Corporate materials - only for functions"/>
                    <xsd:enumeration value="Environment"/>
                    <xsd:enumeration value="Risk Management"/>
                    <xsd:enumeration value="Sustainability"/>
                    <xsd:enumeration value="Trade"/>
                    <xsd:enumeration value="Training Courses and Seminars"/>
                    <xsd:enumeration value="Health and Safety"/>
                  </xsd:restriction>
                </xsd:simpleType>
              </xsd:element>
            </xsd:sequence>
          </xsd:extension>
        </xsd:complexContent>
      </xsd:complexType>
    </xsd:element>
    <xsd:element name="Internal_x0020__x002d__x0020_External_x0020_publication" ma:index="6" nillable="true" ma:displayName="Internal - External publication" ma:default="External publication" ma:description="External publication means for WEB publication&#10;" ma:format="Dropdown" ma:internalName="Internal_x0020__x002d__x0020_External_x0020_publication" ma:readOnly="false">
      <xsd:simpleType>
        <xsd:restriction base="dms:Choice">
          <xsd:enumeration value="Internal publication"/>
          <xsd:enumeration value="External publication"/>
        </xsd:restriction>
      </xsd:simpleType>
    </xsd:element>
    <xsd:element name="Type_x0020_of_x0020_publications" ma:index="7" ma:displayName="Type of publication" ma:format="Dropdown" ma:internalName="Type_x0020_of_x0020_publications" ma:readOnly="false">
      <xsd:simpleType>
        <xsd:restriction base="dms:Choice">
          <xsd:enumeration value="Advertising"/>
          <xsd:enumeration value="Animations/online banners"/>
          <xsd:enumeration value="Anniversary"/>
          <xsd:enumeration value="Application/Enrolment Forms"/>
          <xsd:enumeration value="Bags"/>
          <xsd:enumeration value="Banners and pop up stands"/>
          <xsd:enumeration value="Billboards"/>
          <xsd:enumeration value="Binder Covers"/>
          <xsd:enumeration value="Binder Spines"/>
          <xsd:enumeration value="Brochures"/>
          <xsd:enumeration value="Business Cards"/>
          <xsd:enumeration value="Calendars"/>
          <xsd:enumeration value="Case studies"/>
          <xsd:enumeration value="CD covers"/>
          <xsd:enumeration value="Certificates"/>
          <xsd:enumeration value="Certification Reports"/>
          <xsd:enumeration value="Client Lists"/>
          <xsd:enumeration value="Client Surveys"/>
          <xsd:enumeration value="Compliment Slips"/>
          <xsd:enumeration value="Contracts"/>
          <xsd:enumeration value="Curriculum Vitae ‎"/>
          <xsd:enumeration value="Deployment guide"/>
          <xsd:enumeration value="Email Signature"/>
          <xsd:enumeration value="Event support documents"/>
          <xsd:enumeration value="Executive Summary"/>
          <xsd:enumeration value="FAQ"/>
          <xsd:enumeration value="Fax"/>
          <xsd:enumeration value="Flyers / leaflets"/>
          <xsd:enumeration value="Folders"/>
          <xsd:enumeration value="Forms"/>
          <xsd:enumeration value="Illegal Use Reports"/>
          <xsd:enumeration value="Information Request Form"/>
          <xsd:enumeration value="Informational Cards"/>
          <xsd:enumeration value="Infosheets"/>
          <xsd:enumeration value="Invitations"/>
          <xsd:enumeration value="Job description"/>
          <xsd:enumeration value="Legal Documents"/>
          <xsd:enumeration value="Letters"/>
          <xsd:enumeration value="Map"/>
          <xsd:enumeration value="Media Releases"/>
          <xsd:enumeration value="Microsoft Office - SGS Image - 2007"/>
          <xsd:enumeration value="Nameplates"/>
          <xsd:enumeration value="Nametags"/>
          <xsd:enumeration value="Newsletters"/>
          <xsd:enumeration value="Notepads"/>
          <xsd:enumeration value="Memos"/>
          <xsd:enumeration value="Organisational Charts"/>
          <xsd:enumeration value="Packaging"/>
          <xsd:enumeration value="Policies"/>
          <xsd:enumeration value="Postcards"/>
          <xsd:enumeration value="Posters"/>
          <xsd:enumeration value="Post-its"/>
          <xsd:enumeration value="Presentations"/>
          <xsd:enumeration value="Press Releases"/>
          <xsd:enumeration value="Procedures"/>
          <xsd:enumeration value="Product lists"/>
          <xsd:enumeration value="Project Fact Sheets"/>
          <xsd:enumeration value="Project Management"/>
          <xsd:enumeration value="Promotional items"/>
          <xsd:enumeration value="Proposals"/>
          <xsd:enumeration value="Reference Lists"/>
          <xsd:enumeration value="Reports"/>
          <xsd:enumeration value="Requests for certification"/>
          <xsd:enumeration value="SGS Contact lists"/>
          <xsd:enumeration value="SGS Directories"/>
          <xsd:enumeration value="Signage - Indoor Com. Systems (ICS)"/>
          <xsd:enumeration value="Signage - Outdoor Com. Systems (OCS)"/>
          <xsd:enumeration value="Stickers"/>
          <xsd:enumeration value="Technical Bulletins"/>
          <xsd:enumeration value="Technical Datasheets"/>
          <xsd:enumeration value="Tenders"/>
          <xsd:enumeration value="Training Course Documents"/>
          <xsd:enumeration value="Training Course Synopsis"/>
          <xsd:enumeration value="Webinar Cards"/>
          <xsd:enumeration value="White Papers"/>
        </xsd:restriction>
      </xsd:simpleType>
    </xsd:element>
    <xsd:element name="Type_x0020_of_x0020_document" ma:index="8" nillable="true" ma:displayName="Usage" ma:description="Document type" ma:format="Dropdown" ma:internalName="Type_x0020_of_x0020_document" ma:readOnly="false">
      <xsd:simpleType>
        <xsd:restriction base="dms:Choice">
          <xsd:enumeration value="1. Stationery"/>
          <xsd:enumeration value="2. Event"/>
          <xsd:enumeration value="3. Operational"/>
          <xsd:enumeration value="4. Marketing"/>
        </xsd:restriction>
      </xsd:simpleType>
    </xsd:element>
    <xsd:element name="Format" ma:index="9" ma:displayName="Size" ma:format="Dropdown" ma:internalName="Format" ma:readOnly="false">
      <xsd:simpleType>
        <xsd:restriction base="dms:Choice">
          <xsd:enumeration value="A1 (841mm X 594mm)"/>
          <xsd:enumeration value="A1* (Also works for A2, A3, A4 prints)"/>
          <xsd:enumeration value="A2 (420 mm X 594 mm)"/>
          <xsd:enumeration value="A3 (420 mm X 297 mm)"/>
          <xsd:enumeration value="A4 (210 mm x 297 mm)"/>
          <xsd:enumeration value="A4 Tri fold"/>
          <xsd:enumeration value="US (8.5 x 11 in)"/>
          <xsd:enumeration value="A5 (210 mm X 148 mm)"/>
          <xsd:enumeration value="A6 (105 mm X 148 mm)"/>
          <xsd:enumeration value="A7 (105 mm X 74 mm)"/>
          <xsd:enumeration value="A8 (52 mm X 74 mm)"/>
          <xsd:enumeration value="Banner stand (1 x 3 m)"/>
          <xsd:enumeration value="Banner stand (3 x 3 m)"/>
          <xsd:enumeration value="Banner stand (4 x 4 m)"/>
          <xsd:enumeration value="Banner stand (80 x 210 cm)"/>
          <xsd:enumeration value="Banner stand (80 x 240 cm)"/>
          <xsd:enumeration value="Banner stand (90 x 230 cm)"/>
          <xsd:enumeration value="SGSWorld campaign banner (263x263 pxls)"/>
          <xsd:enumeration value="SGSWorld carousel image (900 x 300 px)"/>
          <xsd:enumeration value="E-mail signature banner (468 x 80 pixels)"/>
          <xsd:enumeration value="Facebook Post Image"/>
          <xsd:enumeration value="LinkedIn Post Image"/>
          <xsd:enumeration value="Twitter Post Image"/>
          <xsd:enumeration value="PowerPoint (Standard 4:3)"/>
          <xsd:enumeration value="PowerPoint (Widescreen 16:9)"/>
          <xsd:enumeration value="Custom Size"/>
        </xsd:restriction>
      </xsd:simpleType>
    </xsd:element>
    <xsd:element name="Comments" ma:index="10" nillable="true" ma:displayName="Comments" ma:description="Give us a brief explanation and justification of your material." ma:internalName="Comments">
      <xsd:simpleType>
        <xsd:restriction base="dms:Note">
          <xsd:maxLength value="255"/>
        </xsd:restriction>
      </xsd:simpleType>
    </xsd:element>
    <xsd:element name="Date_x0020_of_x0020_the_x0020_Publication" ma:index="12" ma:displayName="Date of creation of the document" ma:description="MM/DD/YYYY&#10;" ma:format="DateOnly" ma:internalName="Date_x0020_of_x0020_the_x0020_Publication" ma:readOnly="false">
      <xsd:simpleType>
        <xsd:restriction base="dms:DateTime"/>
      </xsd:simpleType>
    </xsd:element>
    <xsd:element name="Use_x0020_of_x0020_FSC_x0020_logo_x0020__x002d__x0020_Acronym" ma:index="13" nillable="true" ma:displayName="Use of FSC logo - Acronym" ma:default="0" ma:description="Any reference to FSC (logo or acronym), is subject to strict rules and must have passed through the FSC team first. Select &quot;YES&quot; to indicate that your publication has passed through the SGS FSC team." ma:internalName="Use_x0020_of_x0020_FSC_x0020_logo_x0020__x002d__x0020_Acronym" ma:readOnly="false">
      <xsd:simpleType>
        <xsd:restriction base="dms:Boolean"/>
      </xsd:simpleType>
    </xsd:element>
    <xsd:element name="Can_x0020_we_x0020_order_x0020_it_x003f_" ma:index="17" nillable="true" ma:displayName="Can we order it?" ma:default="0" ma:description="if Yes, complete the form http://chsites01.sgs.net/sites/Corpcom-Marketing-Materials/Lists/Brochureware/NewForm.aspx" ma:hidden="true" ma:internalName="Can_x0020_we_x0020_order_x0020_it_x003f_" ma:readOnly="false">
      <xsd:simpleType>
        <xsd:restriction base="dms:Boolean"/>
      </xsd:simpleType>
    </xsd:element>
    <xsd:element name="http_x003a__x002f__x002f_chsites01_x002e_sgs_x002e_net_x002f_sites_x002f_Corpcom_x002d_Marketing_x002d_Materials_x002f_Lists_x002f_Brochureware_x002f_NewForm_x002e_aspx" ma:index="18" nillable="true" ma:displayName="Order Print" ma:description="In order to complete the order form, click here" ma:format="Hyperlink" ma:hidden="true" ma:internalName="http_x003a__x002f__x002f_chsites01_x002e_sgs_x002e_net_x002f_sites_x002f_Corpcom_x002d_Marketing_x002d_Materials_x002f_Lists_x002f_Brochureware_x002f_NewForm_x002e_aspx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tatus" ma:index="19" nillable="true" ma:displayName="Status" ma:default="New" ma:format="Dropdown" ma:hidden="true" ma:internalName="Status" ma:readOnly="false">
      <xsd:simpleType>
        <xsd:union memberTypes="dms:Text">
          <xsd:simpleType>
            <xsd:restriction base="dms:Choice">
              <xsd:enumeration value="New"/>
              <xsd:enumeration value="Approved by Business"/>
              <xsd:enumeration value="Approved by Corp Com"/>
              <xsd:enumeration value="Published on the web"/>
            </xsd:restriction>
          </xsd:simpleType>
        </xsd:union>
      </xsd:simpleType>
    </xsd:element>
    <xsd:element name="Archive" ma:index="20" nillable="true" ma:displayName="Archive" ma:default="0" ma:description="Tick if this doc is to be archived" ma:hidden="true" ma:internalName="Archive" ma:readOnly="false">
      <xsd:simpleType>
        <xsd:restriction base="dms:Boolean"/>
      </xsd:simpleType>
    </xsd:element>
    <xsd:element name="Print_x0020_instructions" ma:index="21" nillable="true" ma:displayName="Print instructions" ma:description="Include any instructions when file is artwork" ma:hidden="true" ma:internalName="Print_x0020_instructions" ma:readOnly="false">
      <xsd:simpleType>
        <xsd:restriction base="dms:Note"/>
      </xsd:simpleType>
    </xsd:element>
    <xsd:element name="Consumer_x0020_Goods_x003a__x0020_sub_x002d_industry" ma:index="22" nillable="true" ma:displayName="Category (level2)" ma:description="Choose a category that corresponds to your industry (level1) choice.&#10;I.e.  Automotive&gt;Electrical components&#10;Ex.." ma:format="Dropdown" ma:hidden="true" ma:internalName="Consumer_x0020_Goods_x003a__x0020_sub_x002d_industry" ma:readOnly="false">
      <xsd:simpleType>
        <xsd:restriction base="dms:Choice">
          <xsd:enumeration value="Aftermarket &amp; distribution"/>
          <xsd:enumeration value="Air / noise / odor / vibration"/>
          <xsd:enumeration value="Alternative fuels"/>
          <xsd:enumeration value="Analytical services"/>
          <xsd:enumeration value="Asset integrity management"/>
          <xsd:enumeration value="Audits, certification and training"/>
          <xsd:enumeration value="Audits, certification and verification"/>
          <xsd:enumeration value="Automotive"/>
          <xsd:enumeration value="Biopharmaceutical"/>
          <xsd:enumeration value="Border security services"/>
          <xsd:enumeration value="Chemical feedstocks services"/>
          <xsd:enumeration value="Climate change"/>
          <xsd:enumeration value="Clinical research services"/>
          <xsd:enumeration value="Commodities"/>
          <xsd:enumeration value="Commodity trading"/>
          <xsd:enumeration value="Construction / property management"/>
          <xsd:enumeration value="Consumer and industrial goods"/>
          <xsd:enumeration value="Customized training"/>
          <xsd:enumeration value="Downstream"/>
          <xsd:enumeration value="Economic sustainability"/>
          <xsd:enumeration value="E-government solutions"/>
          <xsd:enumeration value="Electrical and electronics"/>
          <xsd:enumeration value="Electrical components"/>
          <xsd:enumeration value="Emergency response services"/>
          <xsd:enumeration value="Energy sources"/>
          <xsd:enumeration value="Environment"/>
          <xsd:enumeration value="Exploration services"/>
          <xsd:enumeration value="Facilities &amp; production"/>
          <xsd:enumeration value="Facility management/inspections"/>
          <xsd:enumeration value="Fertilizers"/>
          <xsd:enumeration value="Finished product services"/>
          <xsd:enumeration value="Food and beverages"/>
          <xsd:enumeration value="Forestry"/>
          <xsd:enumeration value="Hardgoods"/>
          <xsd:enumeration value="Health &amp; safety / industrial hygiene"/>
          <xsd:enumeration value="Health, beauty and wellness"/>
          <xsd:enumeration value="Industry-specific training"/>
          <xsd:enumeration value="Inspection and sampling services"/>
          <xsd:enumeration value="Juvenile products"/>
          <xsd:enumeration value="Laboratory services"/>
          <xsd:enumeration value="Large projects and finance"/>
          <xsd:enumeration value="Lenders' adviser"/>
          <xsd:enumeration value="Management &amp; compliance"/>
          <xsd:enumeration value="Manufacturing"/>
          <xsd:enumeration value="Mechanical components"/>
          <xsd:enumeration value="Medical devices"/>
          <xsd:enumeration value="Metallurgy &amp; process design"/>
          <xsd:enumeration value="Monitoring services"/>
          <xsd:enumeration value="Packaging"/>
          <xsd:enumeration value="Packaging and handling"/>
          <xsd:enumeration value="Personal and home care"/>
          <xsd:enumeration value="Pharmaceutical"/>
          <xsd:enumeration value="Power distribution"/>
          <xsd:enumeration value="Power generation"/>
          <xsd:enumeration value="Production and plant services"/>
          <xsd:enumeration value="Project life cycle services"/>
          <xsd:enumeration value="Project management"/>
          <xsd:enumeration value="Project risk assessment &amp; mitigation"/>
          <xsd:enumeration value="Quality, health, safety and environment"/>
          <xsd:enumeration value="Quality, security and business continuity"/>
          <xsd:enumeration value="Risk management"/>
          <xsd:enumeration value="Road safety &amp; traffic"/>
          <xsd:enumeration value="Seed &amp; crop"/>
          <xsd:enumeration value="Services for mining industry challenges"/>
          <xsd:enumeration value="Services related to logistics"/>
          <xsd:enumeration value="Services related to machines &amp; equipment"/>
          <xsd:enumeration value="Services related to materials"/>
          <xsd:enumeration value="Services related to production and products"/>
          <xsd:enumeration value="Services related to projects"/>
          <xsd:enumeration value="Services related to suppliers"/>
          <xsd:enumeration value="Services related to supply chain"/>
          <xsd:enumeration value="Site operations and closure"/>
          <xsd:enumeration value="Social sustainability"/>
          <xsd:enumeration value="Softlines and accessories"/>
          <xsd:enumeration value="Soil"/>
          <xsd:enumeration value="Subject-specific training"/>
          <xsd:enumeration value="Sustainability"/>
          <xsd:enumeration value="Sustainability reporting"/>
          <xsd:enumeration value="Technical staffing services"/>
          <xsd:enumeration value="Toys"/>
          <xsd:enumeration value="Toys and juvenile products"/>
          <xsd:enumeration value="Trade"/>
          <xsd:enumeration value="Trade efficiency"/>
          <xsd:enumeration value="Trade financial risk"/>
          <xsd:enumeration value="Trade monitoring"/>
          <xsd:enumeration value="Training"/>
          <xsd:enumeration value="Training and technical support"/>
          <xsd:enumeration value="Transportation"/>
          <xsd:enumeration value="Upstream"/>
          <xsd:enumeration value="Valuation services"/>
          <xsd:enumeration value="Vehicles &amp; fuels/oil"/>
          <xsd:enumeration value="Waste &amp; product safety"/>
          <xsd:enumeration value="Water"/>
          <xsd:enumeration value="Enquiries"/>
          <xsd:enumeration value="Communications Library"/>
        </xsd:restriction>
      </xsd:simpleType>
    </xsd:element>
    <xsd:element name="Category_x0020__x0028_level3_x0029_" ma:index="23" nillable="true" ma:displayName="Category (level3)" ma:description="Choose a category that corresponds to your category (level2) choice.&#10;I.e.  Automotive&gt;Electrical components&gt;Electronic accessories&#10;" ma:format="Dropdown" ma:hidden="true" ma:internalName="Category_x0020__x0028_level3_x0029_" ma:readOnly="false">
      <xsd:simpleType>
        <xsd:restriction base="dms:Choice">
          <xsd:enumeration value="Acid Rock Drainage (ARD) Services"/>
          <xsd:enumeration value="Acids and Alkalis"/>
          <xsd:enumeration value="Advances in Technology"/>
          <xsd:enumeration value="Agricultural goods"/>
          <xsd:enumeration value="Agrochemicals"/>
          <xsd:enumeration value="Air, noise and vibrations Services"/>
          <xsd:enumeration value="Alternative fuels"/>
          <xsd:enumeration value="Americas"/>
          <xsd:enumeration value="Analytical Services"/>
          <xsd:enumeration value="Ancilliary Fluids Testing"/>
          <xsd:enumeration value="Anti-Corruption / Bribery"/>
          <xsd:enumeration value="Applied Mineralogy"/>
          <xsd:enumeration value="Asia Pacific"/>
          <xsd:enumeration value="Audio and Video and Household Appliances"/>
          <xsd:enumeration value="Auditor Qualification Training"/>
          <xsd:enumeration value="Audits &amp; Assessments"/>
          <xsd:enumeration value="Audits and Certification"/>
          <xsd:enumeration value="Audits, Certification and Verification"/>
          <xsd:enumeration value="Automotive"/>
          <xsd:enumeration value="Automotive accessories"/>
          <xsd:enumeration value="Awareness Training"/>
          <xsd:enumeration value="Bags and Accessories"/>
          <xsd:enumeration value="Batteries"/>
          <xsd:enumeration value="Bioanalytical Services"/>
          <xsd:enumeration value="Biopharmaceutical Product Characterization"/>
          <xsd:enumeration value="Building Inspection and Certification"/>
          <xsd:enumeration value="Business Continuity Management"/>
          <xsd:enumeration value="Business Risk Management"/>
          <xsd:enumeration value="Carbon Services"/>
          <xsd:enumeration value="Cargo and vessel services"/>
          <xsd:enumeration value="Chemcial Site Closure"/>
          <xsd:enumeration value="Chemical Production and Logistics"/>
          <xsd:enumeration value="Chemical Site Operations"/>
          <xsd:enumeration value="Chemical Testing"/>
          <xsd:enumeration value="Chemicals"/>
          <xsd:enumeration value="Clinical Research Services"/>
          <xsd:enumeration value="Coal"/>
          <xsd:enumeration value="Coal and Coke"/>
          <xsd:enumeration value="Collateral Services"/>
          <xsd:enumeration value="Commercial Analysis"/>
          <xsd:enumeration value="Construction"/>
          <xsd:enumeration value="Consultancy"/>
          <xsd:enumeration value="Consulting"/>
          <xsd:enumeration value="Consumer Chemicals"/>
          <xsd:enumeration value="Consumer Goods"/>
          <xsd:enumeration value="Containers"/>
          <xsd:enumeration value="Contract Research Services"/>
          <xsd:enumeration value="Control Systems &amp; Software"/>
          <xsd:enumeration value="Conventional fuels"/>
          <xsd:enumeration value="Cosmetics"/>
          <xsd:enumeration value="Cost-Reduction"/>
          <xsd:enumeration value="Crop &amp; Forest Services"/>
          <xsd:enumeration value="Crop and Forest Services"/>
          <xsd:enumeration value="Crop monitoring and agronomic services"/>
          <xsd:enumeration value="Cyanidation Technologies"/>
          <xsd:enumeration value="Dealership &amp; Workshop"/>
          <xsd:enumeration value="Decommissioning / Decontamination / Demolition"/>
          <xsd:enumeration value="Development / Redevelopment / Contracting"/>
          <xsd:enumeration value="Distribution and Retail"/>
          <xsd:enumeration value="DIY, Tools and Hardware"/>
          <xsd:enumeration value="Due Diligence"/>
          <xsd:enumeration value="Early Phase I - IIa Services"/>
          <xsd:enumeration value="Ecodesign"/>
          <xsd:enumeration value="Electrical and Electronics Services"/>
          <xsd:enumeration value="Energy Audits and Management Systems"/>
          <xsd:enumeration value="Energy Management"/>
          <xsd:enumeration value="Energy Services"/>
          <xsd:enumeration value="Energy Sources"/>
          <xsd:enumeration value="Engineering Data &amp; Modeling"/>
          <xsd:enumeration value="Environment"/>
          <xsd:enumeration value="Environmental Assessment and Management"/>
          <xsd:enumeration value="Environmental Audits"/>
          <xsd:enumeration value="Environmental Health &amp; Safety"/>
          <xsd:enumeration value="Environmental Issues"/>
          <xsd:enumeration value="Environmental Management Systems"/>
          <xsd:enumeration value="Environmental Reliability Testing"/>
          <xsd:enumeration value="Equipment Certification and Calibration"/>
          <xsd:enumeration value="Equipment Inspection Services"/>
          <xsd:enumeration value="Equipment Optimization"/>
          <xsd:enumeration value="Europe"/>
          <xsd:enumeration value="Exterior"/>
          <xsd:enumeration value="Field &amp; Sampling"/>
          <xsd:enumeration value="Finance"/>
          <xsd:enumeration value="Food"/>
          <xsd:enumeration value="Forestry &amp; Wood"/>
          <xsd:enumeration value="Forrestry &amp; Agri &amp; Construction"/>
          <xsd:enumeration value="Fuel &amp; Oil"/>
          <xsd:enumeration value="Fuel Gases"/>
          <xsd:enumeration value="Fuel Oils"/>
          <xsd:enumeration value="Fuels Testing"/>
          <xsd:enumeration value="Geochemistry"/>
          <xsd:enumeration value="Geometallurgy"/>
          <xsd:enumeration value="Geotechnical Services"/>
          <xsd:enumeration value="Global schemes"/>
          <xsd:enumeration value="Groundwater &amp; Hydrogeological Studies"/>
          <xsd:enumeration value="Guarantee services"/>
          <xsd:enumeration value="Health and Safety"/>
          <xsd:enumeration value="Health and Well-being"/>
          <xsd:enumeration value="High Definition Mineralogy"/>
          <xsd:enumeration value="Home Furnishings and Houseware"/>
          <xsd:enumeration value="Hospitality Services"/>
          <xsd:enumeration value="Household Care"/>
          <xsd:enumeration value="Industrial Chemicals"/>
          <xsd:enumeration value="Industrial Projects in Russia - Regulatory Compliance Services"/>
          <xsd:enumeration value="Information Technology"/>
          <xsd:enumeration value="Infrastructure / Building Services"/>
          <xsd:enumeration value="In-Plant / Operational Support"/>
          <xsd:enumeration value="In-Plant Services / Operational Support"/>
          <xsd:enumeration value="In-Plant/Operational Support"/>
          <xsd:enumeration value="Inspection"/>
          <xsd:enumeration value="Inspection and cargo management"/>
          <xsd:enumeration value="Inspection and Sampling Services"/>
          <xsd:enumeration value="Inspection Services"/>
          <xsd:enumeration value="Inspections Related to Equipment"/>
          <xsd:enumeration value="Integrated Management Systems"/>
          <xsd:enumeration value="Intepretation &amp; Modeling"/>
          <xsd:enumeration value="Interior"/>
          <xsd:enumeration value="IT and Telecommunication"/>
          <xsd:enumeration value="Jewellery"/>
          <xsd:enumeration value="Juvenile Products and Childcare Articles"/>
          <xsd:enumeration value="Laboratory Analysis"/>
          <xsd:enumeration value="Laboratory Management"/>
          <xsd:enumeration value="Laboratory Services"/>
          <xsd:enumeration value="Land, Water &amp; Data Management"/>
          <xsd:enumeration value="Late Phase II - IV Services"/>
          <xsd:enumeration value="Leasing Companies"/>
          <xsd:enumeration value="Lighting"/>
          <xsd:enumeration value="Logistic Companies"/>
          <xsd:enumeration value="Logistics"/>
          <xsd:enumeration value="Logistics and Trade"/>
          <xsd:enumeration value="Lubricant Testing"/>
          <xsd:enumeration value="Luminaries"/>
          <xsd:enumeration value="Machinery"/>
          <xsd:enumeration value="Management Development"/>
          <xsd:enumeration value="Management Systems Certification"/>
          <xsd:enumeration value="Manufacturing Process"/>
          <xsd:enumeration value="Marine"/>
          <xsd:enumeration value="Market Research"/>
          <xsd:enumeration value="Market Research Services"/>
          <xsd:enumeration value="Materials Certification"/>
          <xsd:enumeration value="Materials Testing"/>
          <xsd:enumeration value="Mechanical Sampling"/>
          <xsd:enumeration value="Mechanical Sampling Systems"/>
          <xsd:enumeration value="Medical Devices"/>
          <xsd:enumeration value="Metallurgy &amp; Process Design"/>
          <xsd:enumeration value="Metering, Measurement and Allocation"/>
          <xsd:enumeration value="Microelectronics"/>
          <xsd:enumeration value="Monitoring"/>
          <xsd:enumeration value="Monomers"/>
          <xsd:enumeration value="Multimedia"/>
          <xsd:enumeration value="Neutraceuticals and Dietary Supplements"/>
          <xsd:enumeration value="Non-Destructive Testing"/>
          <xsd:enumeration value="Nuclear"/>
          <xsd:enumeration value="Occupational Health &amp; Safety"/>
          <xsd:enumeration value="Occupational or Industrial Hygiene"/>
          <xsd:enumeration value="Oil &amp; Gas"/>
          <xsd:enumeration value="Oil Sands"/>
          <xsd:enumeration value="Oil, Gas and Chemicals"/>
          <xsd:enumeration value="On-site &amp; Industrial Services"/>
          <xsd:enumeration value="Operational Audit &amp; improvement"/>
          <xsd:enumeration value="Operations Safety"/>
          <xsd:enumeration value="Ore, coal, biofuels, steel and fertilizers"/>
          <xsd:enumeration value="Orebody Modeling &amp; Resource Estimation"/>
          <xsd:enumeration value="Organization and Events"/>
          <xsd:enumeration value="Package and Container Testing"/>
          <xsd:enumeration value="Paint &amp; adhesives"/>
          <xsd:enumeration value="Particulate Testing"/>
          <xsd:enumeration value="Passenger &amp; Commercial Vehicles"/>
          <xsd:enumeration value="Pest Control &amp; Fumigation"/>
          <xsd:enumeration value="Pharmaceuticals"/>
          <xsd:enumeration value="Physical Testing"/>
          <xsd:enumeration value="Pilot Plants"/>
          <xsd:enumeration value="Plant Safety"/>
          <xsd:enumeration value="Plastics and synthetic fibres"/>
          <xsd:enumeration value="Post-Approval and Marketed Drugs"/>
          <xsd:enumeration value="Power Electronics"/>
          <xsd:enumeration value="Powertrain"/>
          <xsd:enumeration value="Preclinical Services"/>
          <xsd:enumeration value="Premiums and Novelty Items"/>
          <xsd:enumeration value="Primary Production"/>
          <xsd:enumeration value="Process &amp; Metallurgical Consulting"/>
          <xsd:enumeration value="Processors and Suppliers"/>
          <xsd:enumeration value="Product and Packaging"/>
          <xsd:enumeration value="Product Certification"/>
          <xsd:enumeration value="Product Certification &amp; Validation"/>
          <xsd:enumeration value="Product Safety"/>
          <xsd:enumeration value="Proficiency Testing Programs (LQSi)"/>
          <xsd:enumeration value="Project Finance"/>
          <xsd:enumeration value="Project Management"/>
          <xsd:enumeration value="Project Verification"/>
          <xsd:enumeration value="Property Management"/>
          <xsd:enumeration value="Protein and Peptide Analysis"/>
          <xsd:enumeration value="Quality"/>
          <xsd:enumeration value="Quality &amp; Process Improvement"/>
          <xsd:enumeration value="Quality &amp; sustainability"/>
          <xsd:enumeration value="Quality and Process Improvement"/>
          <xsd:enumeration value="Quality Assurance and Quality Control"/>
          <xsd:enumeration value="Quality Control"/>
          <xsd:enumeration value="Quality Control Testing"/>
          <xsd:enumeration value="Rail"/>
          <xsd:enumeration value="Raw Materials"/>
          <xsd:enumeration value="Recycling"/>
          <xsd:enumeration value="Refining, processing and supply"/>
          <xsd:enumeration value="Regulations"/>
          <xsd:enumeration value="Renewable Transport Fuel Oblication (RTFO) Verification"/>
          <xsd:enumeration value="Reservoir and Production Fluids Analysis"/>
          <xsd:enumeration value="Retail and Hospitality"/>
          <xsd:enumeration value="Retailers (Automotive)"/>
          <xsd:enumeration value="Risk Assessment / Management"/>
          <xsd:enumeration value="Road"/>
          <xsd:enumeration value="Rubber and Natural Fibers"/>
          <xsd:enumeration value="Scoping Studies &amp; Flowsheet Development"/>
          <xsd:enumeration value="Security"/>
          <xsd:enumeration value="Security and Business continuity"/>
          <xsd:enumeration value="Security Management"/>
          <xsd:enumeration value="Seed services"/>
          <xsd:enumeration value="Services During Construction"/>
          <xsd:enumeration value="Services During Construction and Commissioning"/>
          <xsd:enumeration value="Services During Design"/>
          <xsd:enumeration value="Services During Exploration"/>
          <xsd:enumeration value="Services During Manufacturing of Equipment"/>
          <xsd:enumeration value="Services During Operation and Maintenance"/>
          <xsd:enumeration value="Services During the Design Phase"/>
          <xsd:enumeration value="Services for Forest Products / Solid Biofuels"/>
          <xsd:enumeration value="Shoes"/>
          <xsd:enumeration value="Single Window"/>
          <xsd:enumeration value="Social"/>
          <xsd:enumeration value="Social Responsibility (SR)"/>
          <xsd:enumeration value="Soil Services"/>
          <xsd:enumeration value="Soil/Leaf/Water services"/>
          <xsd:enumeration value="Solar"/>
          <xsd:enumeration value="Solar"/>
          <xsd:enumeration value="Sorting &amp; Blending"/>
          <xsd:enumeration value="Spare Part Management"/>
          <xsd:enumeration value="Sport and Leisure"/>
          <xsd:enumeration value="Stationery and Office Supplies"/>
          <xsd:enumeration value="Statutory and Voluntary Inspection"/>
          <xsd:enumeration value="Statutory Vehicle Inspection"/>
          <xsd:enumeration value="Stockpile Inventory Measurement"/>
          <xsd:enumeration value="Strategic Metals"/>
          <xsd:enumeration value="Strategy and Implementation training"/>
          <xsd:enumeration value="Subsurface Consultancy and Well Engineering"/>
          <xsd:enumeration value="Supplier Qualification"/>
          <xsd:enumeration value="Supply Chain Management"/>
          <xsd:enumeration value="Supply chain security management"/>
          <xsd:enumeration value="Sustainability"/>
          <xsd:enumeration value="Sustainable Process Design"/>
          <xsd:enumeration value="Testing"/>
          <xsd:enumeration value="Textile and Clothing"/>
          <xsd:enumeration value="Timber Traceability and Legality"/>
          <xsd:enumeration value="Toys"/>
          <xsd:enumeration value="Traceability / Chain of Custody"/>
          <xsd:enumeration value="Traditional &amp; Mechanical Sampling"/>
          <xsd:enumeration value="Traffic Management Services"/>
          <xsd:enumeration value="Training"/>
          <xsd:enumeration value="Training Services"/>
          <xsd:enumeration value="Transaction Services"/>
          <xsd:enumeration value="Transportation"/>
          <xsd:enumeration value="Unconventional Resources"/>
          <xsd:enumeration value="Unit Operations / Met Services"/>
          <xsd:enumeration value="Vehicle Axle Load Control Services"/>
          <xsd:enumeration value="Vehicle Driver Examination and Vehicle Registration"/>
          <xsd:enumeration value="Verification"/>
          <xsd:enumeration value="Visual Inspection"/>
          <xsd:enumeration value="Waste &amp; Recycling Services"/>
          <xsd:enumeration value="Waste Management Services"/>
          <xsd:enumeration value="Water Services"/>
          <xsd:enumeration value="Water Treatment Services"/>
          <xsd:enumeration value="Well Testing Services"/>
          <xsd:enumeration value="Wind"/>
        </xsd:restriction>
      </xsd:simpleType>
    </xsd:element>
    <xsd:element name="SEO_x0020_Approval" ma:index="25" nillable="true" ma:displayName="SEO Approval" ma:default="0" ma:hidden="true" ma:internalName="SEO_x0020_Approval" ma:readOnly="false">
      <xsd:simpleType>
        <xsd:restriction base="dms:Boolean"/>
      </xsd:simpleType>
    </xsd:element>
    <xsd:element name="Link_x0020_to_x0020_picture" ma:index="26" nillable="true" ma:displayName="Thumbnail" ma:description="A thumbnail 113 x 160 ( Pop up banner: 58 x 160) is only needed for online publications.&#10;Please place them in http://chsites01.sgs.net/sites/global-com-library/Thumbnail/Forms/AllItems.aspx and copy the link here." ma:format="Image" ma:hidden="true" ma:internalName="Link_x0020_to_x0020_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bstract" ma:index="27" nillable="true" ma:displayName="Abstract" ma:description="Include here the abstract of the publication. It shall not exceed 500 characters" ma:hidden="true" ma:internalName="Abstract" ma:readOnly="false">
      <xsd:simpleType>
        <xsd:restriction base="dms:Note"/>
      </xsd:simpleType>
    </xsd:element>
    <xsd:element name="URL_x0020_to_x0020_post_x0020_the_x0020_document" ma:index="28" nillable="true" ma:displayName="URL to post the document" ma:hidden="true" ma:internalName="URL_x0020_to_x0020_post_x0020_the_x0020_document" ma:readOnly="false">
      <xsd:simpleType>
        <xsd:restriction base="dms:Note"/>
      </xsd:simpleType>
    </xsd:element>
    <xsd:element name="_x0023_" ma:index="29" nillable="true" ma:displayName="#" ma:hidden="true" ma:internalName="_x0023_" ma:readOnly="false" ma:percentage="FALSE">
      <xsd:simpleType>
        <xsd:restriction base="dms:Number"/>
      </xsd:simpleType>
    </xsd:element>
    <xsd:element name="MediaServiceMetadata" ma:index="3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3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rchive_x003f_" ma:index="37" nillable="true" ma:displayName="Archive?" ma:default="0" ma:internalName="Archive_x003f_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7bbfc-7cc0-42fd-9501-62c7e8538fc2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 ma:readOnly="true"/>
        <xsd:element ref="dc:title" maxOccurs="1" ma:index="11" ma:displayName="SGS Contact person/author"/>
        <xsd:element ref="dc:subject" minOccurs="0" maxOccurs="1"/>
        <xsd:element ref="dc:description" minOccurs="0" maxOccurs="1"/>
        <xsd:element name="keywords" minOccurs="0" maxOccurs="1" type="xsd:string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9836C990-5640-4F3F-8D90-DABAA7D3D1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39DABE-D7A8-45E9-9CCC-1BB391E04FE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78845019-60BC-4BE6-B468-0FEEA2259EC4}">
  <ds:schemaRefs>
    <ds:schemaRef ds:uri="http://schemas.microsoft.com/office/2006/metadata/properties"/>
    <ds:schemaRef ds:uri="http://schemas.microsoft.com/office/infopath/2007/PartnerControls"/>
    <ds:schemaRef ds:uri="4eb7b4c0-a5dc-4f0b-af0b-07e9f964a69e"/>
  </ds:schemaRefs>
</ds:datastoreItem>
</file>

<file path=customXml/itemProps4.xml><?xml version="1.0" encoding="utf-8"?>
<ds:datastoreItem xmlns:ds="http://schemas.openxmlformats.org/officeDocument/2006/customXml" ds:itemID="{15E0047D-1DB5-452F-B96A-7F0B815C7E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b7b4c0-a5dc-4f0b-af0b-07e9f964a69e"/>
    <ds:schemaRef ds:uri="36e7bbfc-7cc0-42fd-9501-62c7e8538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E0EDC1F-70FC-4D40-8955-37C6476DD4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Template_Modification.dotx</Template>
  <TotalTime>77</TotalTime>
  <Pages>23</Pages>
  <Words>6848</Words>
  <Characters>37668</Characters>
  <Application>Microsoft Office Word</Application>
  <DocSecurity>0</DocSecurity>
  <Lines>313</Lines>
  <Paragraphs>88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Powell, Steven (Birmingham)</vt:lpstr>
      <vt:lpstr>Powell, Steven (Birmingham)</vt:lpstr>
    </vt:vector>
  </TitlesOfParts>
  <Company>SGS</Company>
  <LinksUpToDate>false</LinksUpToDate>
  <CharactersWithSpaces>44428</CharactersWithSpaces>
  <SharedDoc>false</SharedDoc>
  <HLinks>
    <vt:vector size="174" baseType="variant">
      <vt:variant>
        <vt:i4>1441853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_Toc99461917</vt:lpwstr>
      </vt:variant>
      <vt:variant>
        <vt:i4>1507389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_Toc99461916</vt:lpwstr>
      </vt:variant>
      <vt:variant>
        <vt:i4>1310781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_Toc99461915</vt:lpwstr>
      </vt:variant>
      <vt:variant>
        <vt:i4>1376317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_Toc99461914</vt:lpwstr>
      </vt:variant>
      <vt:variant>
        <vt:i4>1179709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_Toc99461913</vt:lpwstr>
      </vt:variant>
      <vt:variant>
        <vt:i4>1245245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_Toc99461912</vt:lpwstr>
      </vt:variant>
      <vt:variant>
        <vt:i4>1048637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_Toc99461911</vt:lpwstr>
      </vt:variant>
      <vt:variant>
        <vt:i4>1114173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_Toc99461910</vt:lpwstr>
      </vt:variant>
      <vt:variant>
        <vt:i4>1572924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_Toc99461909</vt:lpwstr>
      </vt:variant>
      <vt:variant>
        <vt:i4>1638460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_Toc99461908</vt:lpwstr>
      </vt:variant>
      <vt:variant>
        <vt:i4>1441852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_Toc99461907</vt:lpwstr>
      </vt:variant>
      <vt:variant>
        <vt:i4>1507388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_Toc99461906</vt:lpwstr>
      </vt:variant>
      <vt:variant>
        <vt:i4>1310780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_Toc99461905</vt:lpwstr>
      </vt:variant>
      <vt:variant>
        <vt:i4>1376316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_Toc99461904</vt:lpwstr>
      </vt:variant>
      <vt:variant>
        <vt:i4>1179708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_Toc99461903</vt:lpwstr>
      </vt:variant>
      <vt:variant>
        <vt:i4>1245244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_Toc99461902</vt:lpwstr>
      </vt:variant>
      <vt:variant>
        <vt:i4>1048636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_Toc99461901</vt:lpwstr>
      </vt:variant>
      <vt:variant>
        <vt:i4>1114172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_Toc99461900</vt:lpwstr>
      </vt:variant>
      <vt:variant>
        <vt:i4>1638453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_Toc99461899</vt:lpwstr>
      </vt:variant>
      <vt:variant>
        <vt:i4>1572917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_Toc99461898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_Toc99461897</vt:lpwstr>
      </vt:variant>
      <vt:variant>
        <vt:i4>1441845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_Toc99461896</vt:lpwstr>
      </vt:variant>
      <vt:variant>
        <vt:i4>1376309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_Toc99461895</vt:lpwstr>
      </vt:variant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_Toc99461894</vt:lpwstr>
      </vt:variant>
      <vt:variant>
        <vt:i4>1245237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_Toc99461893</vt:lpwstr>
      </vt:variant>
      <vt:variant>
        <vt:i4>1179701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_Toc99461892</vt:lpwstr>
      </vt:variant>
      <vt:variant>
        <vt:i4>1114165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_Toc99461891</vt:lpwstr>
      </vt:variant>
      <vt:variant>
        <vt:i4>1048629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_Toc99461890</vt:lpwstr>
      </vt:variant>
      <vt:variant>
        <vt:i4>1638452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_Toc99461889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Powell, Steven (Birmingham)</dc:title>
  <dc:subject/>
  <dc:creator>GONCALVES, David</dc:creator>
  <cp:keywords/>
  <cp:lastModifiedBy>GONCALVES, David (ARCUEIL)</cp:lastModifiedBy>
  <cp:revision>10</cp:revision>
  <cp:lastPrinted>2012-08-24T13:16:00Z</cp:lastPrinted>
  <dcterms:created xsi:type="dcterms:W3CDTF">2022-08-22T12:32:00Z</dcterms:created>
  <dcterms:modified xsi:type="dcterms:W3CDTF">2022-09-05T07:17:00Z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Language">
    <vt:lpwstr>English</vt:lpwstr>
  </property>
  <property fmtid="{D5CDD505-2E9C-101B-9397-08002B2CF9AE}" pid="4" name="Country">
    <vt:lpwstr>*Global</vt:lpwstr>
  </property>
  <property fmtid="{D5CDD505-2E9C-101B-9397-08002B2CF9AE}" pid="5" name="Use">
    <vt:lpwstr>6. Operational</vt:lpwstr>
  </property>
  <property fmtid="{D5CDD505-2E9C-101B-9397-08002B2CF9AE}" pid="6" name="display_urn:schemas-microsoft-com:office:office#Editor">
    <vt:lpwstr>Coolican, John (Geneva)</vt:lpwstr>
  </property>
  <property fmtid="{D5CDD505-2E9C-101B-9397-08002B2CF9AE}" pid="7" name="display_urn:schemas-microsoft-com:office:office#Author">
    <vt:lpwstr>Pham, Linh (Ho Chi Minh City)</vt:lpwstr>
  </property>
</Properties>
</file>